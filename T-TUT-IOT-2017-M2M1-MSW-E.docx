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948" w:type="dxa"/>
        <w:tblLayout w:type="fixed"/>
        <w:tblLook w:val="0000" w:firstRow="0" w:lastRow="0" w:firstColumn="0" w:lastColumn="0" w:noHBand="0" w:noVBand="0"/>
      </w:tblPr>
      <w:tblGrid>
        <w:gridCol w:w="1418"/>
        <w:gridCol w:w="10"/>
        <w:gridCol w:w="2520"/>
        <w:gridCol w:w="1122"/>
        <w:gridCol w:w="4878"/>
      </w:tblGrid>
      <w:tr w:rsidR="00161A80" w:rsidRPr="00DE4A01" w14:paraId="27EBFAA1" w14:textId="77777777" w:rsidTr="00161A80">
        <w:trPr>
          <w:trHeight w:hRule="exact" w:val="1418"/>
        </w:trPr>
        <w:tc>
          <w:tcPr>
            <w:tcW w:w="1428" w:type="dxa"/>
            <w:gridSpan w:val="2"/>
          </w:tcPr>
          <w:p w14:paraId="0C089AA7" w14:textId="77777777" w:rsidR="00161A80" w:rsidRPr="00DE4A01" w:rsidRDefault="00161A80" w:rsidP="00161A80">
            <w:pPr>
              <w:pStyle w:val="Heading1"/>
            </w:pPr>
            <w:bookmarkStart w:id="0" w:name="_Toc400020851"/>
            <w:bookmarkStart w:id="1" w:name="_Toc400106136"/>
            <w:bookmarkStart w:id="2" w:name="_Toc416790113"/>
            <w:bookmarkStart w:id="3" w:name="_Toc416790174"/>
            <w:bookmarkStart w:id="4" w:name="_Toc416790249"/>
            <w:bookmarkStart w:id="5" w:name="_Toc416791855"/>
            <w:bookmarkStart w:id="6" w:name="_Toc416791941"/>
            <w:bookmarkStart w:id="7" w:name="_Toc416849530"/>
            <w:bookmarkStart w:id="8" w:name="_Toc416850715"/>
            <w:bookmarkStart w:id="9" w:name="_Toc416853455"/>
            <w:bookmarkStart w:id="10" w:name="_Toc416853631"/>
            <w:bookmarkStart w:id="11" w:name="_Toc416876799"/>
            <w:bookmarkStart w:id="12" w:name="_Toc520712472"/>
            <w:bookmarkStart w:id="13" w:name="_Toc530128720"/>
            <w:r w:rsidRPr="00DE4A01">
              <w:rPr>
                <w:lang w:eastAsia="en-GB"/>
              </w:rPr>
              <w:drawing>
                <wp:anchor distT="0" distB="0" distL="114300" distR="114300" simplePos="0" relativeHeight="251659264" behindDoc="0" locked="0" layoutInCell="0" allowOverlap="1" wp14:anchorId="63011261" wp14:editId="3B2AF3AA">
                  <wp:simplePos x="0" y="0"/>
                  <wp:positionH relativeFrom="column">
                    <wp:posOffset>-962025</wp:posOffset>
                  </wp:positionH>
                  <wp:positionV relativeFrom="paragraph">
                    <wp:posOffset>-695960</wp:posOffset>
                  </wp:positionV>
                  <wp:extent cx="1569720" cy="10771505"/>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nd-Rec_e"/>
                          <pic:cNvPicPr>
                            <a:picLocks noChangeAspect="1" noChangeArrowheads="1"/>
                          </pic:cNvPicPr>
                        </pic:nvPicPr>
                        <pic:blipFill>
                          <a:blip r:embed="rId11" cstate="print"/>
                          <a:srcRect/>
                          <a:stretch>
                            <a:fillRect/>
                          </a:stretch>
                        </pic:blipFill>
                        <pic:spPr bwMode="auto">
                          <a:xfrm>
                            <a:off x="0" y="0"/>
                            <a:ext cx="1569720" cy="10771505"/>
                          </a:xfrm>
                          <a:prstGeom prst="rect">
                            <a:avLst/>
                          </a:prstGeom>
                          <a:noFill/>
                          <a:ln w="9525">
                            <a:noFill/>
                            <a:miter lim="800000"/>
                            <a:headEnd/>
                            <a:tailEnd/>
                          </a:ln>
                        </pic:spPr>
                      </pic:pic>
                    </a:graphicData>
                  </a:graphic>
                </wp:anchor>
              </w:drawing>
            </w:r>
            <w:bookmarkEnd w:id="0"/>
            <w:bookmarkEnd w:id="1"/>
            <w:bookmarkEnd w:id="2"/>
            <w:bookmarkEnd w:id="3"/>
            <w:bookmarkEnd w:id="4"/>
            <w:bookmarkEnd w:id="5"/>
            <w:bookmarkEnd w:id="6"/>
            <w:bookmarkEnd w:id="7"/>
            <w:bookmarkEnd w:id="8"/>
            <w:bookmarkEnd w:id="9"/>
            <w:bookmarkEnd w:id="10"/>
            <w:bookmarkEnd w:id="11"/>
            <w:bookmarkEnd w:id="12"/>
            <w:bookmarkEnd w:id="13"/>
          </w:p>
          <w:p w14:paraId="4121A420" w14:textId="77777777" w:rsidR="00161A80" w:rsidRPr="00DE4A01" w:rsidRDefault="00161A80" w:rsidP="00161A80">
            <w:pPr>
              <w:spacing w:before="0"/>
              <w:rPr>
                <w:b/>
                <w:sz w:val="16"/>
              </w:rPr>
            </w:pPr>
          </w:p>
        </w:tc>
        <w:tc>
          <w:tcPr>
            <w:tcW w:w="8520" w:type="dxa"/>
            <w:gridSpan w:val="3"/>
          </w:tcPr>
          <w:p w14:paraId="42A246F4" w14:textId="77777777" w:rsidR="00161A80" w:rsidRPr="00DE4A01" w:rsidRDefault="00161A80" w:rsidP="00161A80">
            <w:pPr>
              <w:spacing w:before="0"/>
              <w:rPr>
                <w:rFonts w:ascii="Arial" w:hAnsi="Arial" w:cs="Arial"/>
              </w:rPr>
            </w:pPr>
          </w:p>
          <w:p w14:paraId="6688C49F" w14:textId="77777777" w:rsidR="00161A80" w:rsidRPr="00DE4A01" w:rsidRDefault="00161A80" w:rsidP="00161A80">
            <w:pPr>
              <w:spacing w:before="284"/>
              <w:rPr>
                <w:rFonts w:ascii="Arial" w:hAnsi="Arial" w:cs="Arial"/>
                <w:b/>
                <w:bCs/>
                <w:sz w:val="18"/>
              </w:rPr>
            </w:pPr>
            <w:r w:rsidRPr="00DE4A01">
              <w:rPr>
                <w:rFonts w:ascii="Arial" w:hAnsi="Arial" w:cs="Arial"/>
                <w:b/>
                <w:bCs/>
                <w:color w:val="808080"/>
                <w:spacing w:val="100"/>
              </w:rPr>
              <w:t>International Telecommunication Union</w:t>
            </w:r>
          </w:p>
        </w:tc>
      </w:tr>
      <w:tr w:rsidR="00161A80" w:rsidRPr="00DE4A01" w14:paraId="5D879755" w14:textId="77777777" w:rsidTr="00161A80">
        <w:trPr>
          <w:trHeight w:hRule="exact" w:val="992"/>
        </w:trPr>
        <w:tc>
          <w:tcPr>
            <w:tcW w:w="1428" w:type="dxa"/>
            <w:gridSpan w:val="2"/>
          </w:tcPr>
          <w:p w14:paraId="22FAB76D" w14:textId="77777777" w:rsidR="00161A80" w:rsidRPr="00DE4A01" w:rsidRDefault="00161A80" w:rsidP="00161A80">
            <w:pPr>
              <w:spacing w:before="0"/>
            </w:pPr>
          </w:p>
        </w:tc>
        <w:tc>
          <w:tcPr>
            <w:tcW w:w="8520" w:type="dxa"/>
            <w:gridSpan w:val="3"/>
          </w:tcPr>
          <w:p w14:paraId="075B8846" w14:textId="77777777" w:rsidR="00161A80" w:rsidRPr="00DE4A01" w:rsidRDefault="00161A80" w:rsidP="00161A80"/>
        </w:tc>
      </w:tr>
      <w:tr w:rsidR="00161A80" w:rsidRPr="00DE4A01" w14:paraId="3B3DE3E0" w14:textId="77777777" w:rsidTr="00161A80">
        <w:tblPrEx>
          <w:tblCellMar>
            <w:left w:w="85" w:type="dxa"/>
            <w:right w:w="85" w:type="dxa"/>
          </w:tblCellMar>
        </w:tblPrEx>
        <w:trPr>
          <w:gridBefore w:val="2"/>
          <w:wBefore w:w="1428" w:type="dxa"/>
        </w:trPr>
        <w:tc>
          <w:tcPr>
            <w:tcW w:w="2520" w:type="dxa"/>
          </w:tcPr>
          <w:p w14:paraId="35C570AB" w14:textId="77777777" w:rsidR="00161A80" w:rsidRPr="00DE4A01" w:rsidRDefault="00161A80" w:rsidP="00161A80">
            <w:pPr>
              <w:rPr>
                <w:b/>
                <w:sz w:val="18"/>
              </w:rPr>
            </w:pPr>
            <w:bookmarkStart w:id="14" w:name="dnume" w:colFirst="1" w:colLast="1"/>
            <w:r w:rsidRPr="00DE4A01">
              <w:rPr>
                <w:rFonts w:ascii="Arial" w:hAnsi="Arial"/>
                <w:b/>
                <w:spacing w:val="40"/>
                <w:sz w:val="72"/>
              </w:rPr>
              <w:t>ITU-T</w:t>
            </w:r>
          </w:p>
        </w:tc>
        <w:tc>
          <w:tcPr>
            <w:tcW w:w="6000" w:type="dxa"/>
            <w:gridSpan w:val="2"/>
          </w:tcPr>
          <w:p w14:paraId="72803353" w14:textId="160BEB2D" w:rsidR="00161A80" w:rsidRPr="00DE4A01" w:rsidRDefault="00D227FD" w:rsidP="00D227FD">
            <w:pPr>
              <w:spacing w:before="240"/>
              <w:jc w:val="right"/>
              <w:rPr>
                <w:rFonts w:ascii="Arial" w:hAnsi="Arial" w:cs="Arial"/>
                <w:b/>
                <w:sz w:val="60"/>
              </w:rPr>
            </w:pPr>
            <w:r w:rsidRPr="00DE4A01">
              <w:rPr>
                <w:rFonts w:ascii="Arial" w:hAnsi="Arial" w:cs="Arial"/>
                <w:b/>
                <w:sz w:val="60"/>
              </w:rPr>
              <w:t>Technical Report</w:t>
            </w:r>
          </w:p>
        </w:tc>
      </w:tr>
      <w:tr w:rsidR="00161A80" w:rsidRPr="00DE4A01" w14:paraId="55427154" w14:textId="77777777" w:rsidTr="00161A80">
        <w:tblPrEx>
          <w:tblCellMar>
            <w:left w:w="85" w:type="dxa"/>
            <w:right w:w="85" w:type="dxa"/>
          </w:tblCellMar>
        </w:tblPrEx>
        <w:trPr>
          <w:gridBefore w:val="2"/>
          <w:wBefore w:w="1428" w:type="dxa"/>
          <w:trHeight w:val="974"/>
        </w:trPr>
        <w:tc>
          <w:tcPr>
            <w:tcW w:w="3642" w:type="dxa"/>
            <w:gridSpan w:val="2"/>
          </w:tcPr>
          <w:p w14:paraId="505BD16E" w14:textId="77777777" w:rsidR="00161A80" w:rsidRPr="00DE4A01" w:rsidRDefault="00161A80" w:rsidP="00161A80">
            <w:pPr>
              <w:rPr>
                <w:b/>
              </w:rPr>
            </w:pPr>
            <w:bookmarkStart w:id="15" w:name="ddatee" w:colFirst="1" w:colLast="1"/>
            <w:bookmarkEnd w:id="14"/>
            <w:r w:rsidRPr="00DE4A01">
              <w:rPr>
                <w:rFonts w:ascii="Arial" w:hAnsi="Arial"/>
              </w:rPr>
              <w:t>TELECOMMUNICATION</w:t>
            </w:r>
            <w:r w:rsidRPr="00DE4A01">
              <w:rPr>
                <w:rFonts w:ascii="Arial" w:hAnsi="Arial"/>
              </w:rPr>
              <w:br/>
              <w:t>STANDARDIZATION SECTOR</w:t>
            </w:r>
            <w:r w:rsidRPr="00DE4A01">
              <w:rPr>
                <w:rFonts w:ascii="Arial" w:hAnsi="Arial"/>
              </w:rPr>
              <w:br/>
              <w:t>OF ITU</w:t>
            </w:r>
          </w:p>
        </w:tc>
        <w:tc>
          <w:tcPr>
            <w:tcW w:w="4878" w:type="dxa"/>
          </w:tcPr>
          <w:p w14:paraId="6D7E469E" w14:textId="77777777" w:rsidR="00161A80" w:rsidRPr="00DE4A01" w:rsidRDefault="00161A80" w:rsidP="00161A80">
            <w:pPr>
              <w:spacing w:before="0"/>
              <w:jc w:val="right"/>
              <w:rPr>
                <w:rFonts w:ascii="Arial" w:hAnsi="Arial" w:cs="Arial"/>
                <w:sz w:val="28"/>
              </w:rPr>
            </w:pPr>
          </w:p>
          <w:p w14:paraId="20681D8D" w14:textId="044256AE" w:rsidR="00161A80" w:rsidRPr="00DE4A01" w:rsidRDefault="00161A80" w:rsidP="00D227FD">
            <w:pPr>
              <w:spacing w:before="0"/>
              <w:jc w:val="right"/>
              <w:rPr>
                <w:rFonts w:ascii="Arial" w:hAnsi="Arial" w:cs="Arial"/>
                <w:sz w:val="28"/>
              </w:rPr>
            </w:pPr>
            <w:r w:rsidRPr="00DE4A01">
              <w:rPr>
                <w:rFonts w:ascii="Arial" w:hAnsi="Arial" w:cs="Arial"/>
                <w:sz w:val="28"/>
              </w:rPr>
              <w:t>(</w:t>
            </w:r>
            <w:r w:rsidR="00D227FD" w:rsidRPr="00DE4A01">
              <w:rPr>
                <w:rFonts w:ascii="Arial" w:hAnsi="Arial" w:cs="Arial"/>
                <w:sz w:val="28"/>
              </w:rPr>
              <w:t>15 September 2017</w:t>
            </w:r>
            <w:r w:rsidRPr="00DE4A01">
              <w:rPr>
                <w:rFonts w:ascii="Arial" w:hAnsi="Arial" w:cs="Arial"/>
                <w:sz w:val="28"/>
              </w:rPr>
              <w:t xml:space="preserve">) </w:t>
            </w:r>
          </w:p>
        </w:tc>
      </w:tr>
      <w:tr w:rsidR="00161A80" w:rsidRPr="00DE4A01" w14:paraId="0FB51D63" w14:textId="77777777" w:rsidTr="00161A80">
        <w:trPr>
          <w:cantSplit/>
          <w:trHeight w:hRule="exact" w:val="3402"/>
        </w:trPr>
        <w:tc>
          <w:tcPr>
            <w:tcW w:w="1418" w:type="dxa"/>
          </w:tcPr>
          <w:p w14:paraId="71028BD0" w14:textId="77777777" w:rsidR="00161A80" w:rsidRPr="00DE4A01" w:rsidRDefault="00161A80" w:rsidP="00161A80">
            <w:pPr>
              <w:tabs>
                <w:tab w:val="right" w:pos="9639"/>
              </w:tabs>
              <w:rPr>
                <w:rFonts w:ascii="Arial" w:hAnsi="Arial"/>
                <w:sz w:val="18"/>
              </w:rPr>
            </w:pPr>
            <w:bookmarkStart w:id="16" w:name="dsece" w:colFirst="1" w:colLast="1"/>
            <w:bookmarkEnd w:id="15"/>
          </w:p>
        </w:tc>
        <w:tc>
          <w:tcPr>
            <w:tcW w:w="8530" w:type="dxa"/>
            <w:gridSpan w:val="4"/>
            <w:tcBorders>
              <w:bottom w:val="single" w:sz="12" w:space="0" w:color="auto"/>
            </w:tcBorders>
            <w:vAlign w:val="bottom"/>
          </w:tcPr>
          <w:p w14:paraId="09BAA4C6" w14:textId="3B17E91F" w:rsidR="00161A80" w:rsidRPr="00DE4A01" w:rsidRDefault="00161A80" w:rsidP="00161A80">
            <w:pPr>
              <w:tabs>
                <w:tab w:val="right" w:pos="9639"/>
              </w:tabs>
              <w:rPr>
                <w:rFonts w:ascii="Arial" w:hAnsi="Arial" w:cs="Arial"/>
                <w:sz w:val="32"/>
              </w:rPr>
            </w:pPr>
            <w:bookmarkStart w:id="17" w:name="_GoBack"/>
            <w:bookmarkEnd w:id="17"/>
          </w:p>
          <w:p w14:paraId="584FFD4B" w14:textId="77777777" w:rsidR="00161A80" w:rsidRPr="00DE4A01" w:rsidRDefault="00161A80" w:rsidP="00161A80">
            <w:pPr>
              <w:tabs>
                <w:tab w:val="right" w:pos="9639"/>
              </w:tabs>
              <w:rPr>
                <w:rFonts w:ascii="Arial" w:hAnsi="Arial" w:cs="Arial"/>
                <w:sz w:val="32"/>
              </w:rPr>
            </w:pPr>
          </w:p>
        </w:tc>
      </w:tr>
      <w:tr w:rsidR="00161A80" w:rsidRPr="00DE4A01" w14:paraId="3077EB50" w14:textId="77777777" w:rsidTr="00161A80">
        <w:trPr>
          <w:cantSplit/>
          <w:trHeight w:hRule="exact" w:val="4536"/>
        </w:trPr>
        <w:tc>
          <w:tcPr>
            <w:tcW w:w="1418" w:type="dxa"/>
          </w:tcPr>
          <w:p w14:paraId="32350B19" w14:textId="77777777" w:rsidR="00161A80" w:rsidRPr="00DE4A01" w:rsidRDefault="00161A80" w:rsidP="00161A80">
            <w:pPr>
              <w:tabs>
                <w:tab w:val="right" w:pos="9639"/>
              </w:tabs>
              <w:rPr>
                <w:rFonts w:ascii="Arial" w:hAnsi="Arial"/>
                <w:sz w:val="18"/>
              </w:rPr>
            </w:pPr>
            <w:bookmarkStart w:id="18" w:name="c1tite" w:colFirst="1" w:colLast="1"/>
            <w:bookmarkEnd w:id="16"/>
          </w:p>
        </w:tc>
        <w:tc>
          <w:tcPr>
            <w:tcW w:w="8530" w:type="dxa"/>
            <w:gridSpan w:val="4"/>
          </w:tcPr>
          <w:p w14:paraId="47F1866E" w14:textId="17D76390" w:rsidR="00845E22" w:rsidRPr="00DE4A01" w:rsidRDefault="00495A76" w:rsidP="00D435C5">
            <w:pPr>
              <w:tabs>
                <w:tab w:val="right" w:pos="9639"/>
              </w:tabs>
              <w:jc w:val="left"/>
              <w:rPr>
                <w:rFonts w:asciiTheme="minorBidi" w:hAnsiTheme="minorBidi" w:cstheme="minorBidi"/>
                <w:b/>
                <w:bCs/>
                <w:sz w:val="36"/>
                <w:szCs w:val="36"/>
              </w:rPr>
            </w:pPr>
            <w:r w:rsidRPr="00DE4A01">
              <w:rPr>
                <w:rFonts w:asciiTheme="minorBidi" w:hAnsiTheme="minorBidi" w:cstheme="minorBidi"/>
                <w:b/>
                <w:bCs/>
                <w:sz w:val="36"/>
                <w:szCs w:val="36"/>
              </w:rPr>
              <w:t>YSTR-M2M-</w:t>
            </w:r>
            <w:r w:rsidR="00C2157F" w:rsidRPr="00DE4A01">
              <w:rPr>
                <w:rFonts w:asciiTheme="minorBidi" w:hAnsiTheme="minorBidi" w:cstheme="minorBidi"/>
                <w:b/>
                <w:bCs/>
                <w:sz w:val="36"/>
                <w:szCs w:val="36"/>
              </w:rPr>
              <w:t>DG.AppDev</w:t>
            </w:r>
          </w:p>
          <w:p w14:paraId="171E3458" w14:textId="77777777" w:rsidR="00845E22" w:rsidRPr="00DE4A01" w:rsidRDefault="00845E22" w:rsidP="00D435C5">
            <w:pPr>
              <w:tabs>
                <w:tab w:val="right" w:pos="9639"/>
              </w:tabs>
              <w:jc w:val="left"/>
              <w:rPr>
                <w:rFonts w:asciiTheme="minorBidi" w:hAnsiTheme="minorBidi" w:cstheme="minorBidi"/>
                <w:b/>
                <w:bCs/>
                <w:sz w:val="36"/>
                <w:szCs w:val="36"/>
              </w:rPr>
            </w:pPr>
          </w:p>
          <w:p w14:paraId="37F79766" w14:textId="0B43C013" w:rsidR="00161A80" w:rsidRPr="00DE4A01" w:rsidRDefault="00D227FD" w:rsidP="00EA0441">
            <w:pPr>
              <w:tabs>
                <w:tab w:val="right" w:pos="9639"/>
              </w:tabs>
              <w:jc w:val="left"/>
              <w:rPr>
                <w:rFonts w:asciiTheme="minorBidi" w:hAnsiTheme="minorBidi" w:cstheme="minorBidi"/>
                <w:b/>
                <w:bCs/>
                <w:sz w:val="36"/>
              </w:rPr>
            </w:pPr>
            <w:r w:rsidRPr="00DE4A01">
              <w:rPr>
                <w:rFonts w:asciiTheme="minorBidi" w:hAnsiTheme="minorBidi" w:cstheme="minorBidi"/>
                <w:b/>
                <w:bCs/>
                <w:sz w:val="36"/>
                <w:szCs w:val="36"/>
              </w:rPr>
              <w:t>oneM2M</w:t>
            </w:r>
            <w:r w:rsidR="00EA0441" w:rsidRPr="00DE4A01">
              <w:rPr>
                <w:rFonts w:asciiTheme="minorBidi" w:hAnsiTheme="minorBidi" w:cstheme="minorBidi"/>
                <w:b/>
                <w:bCs/>
                <w:sz w:val="36"/>
                <w:szCs w:val="36"/>
              </w:rPr>
              <w:t> –</w:t>
            </w:r>
            <w:r w:rsidR="00E671AA" w:rsidRPr="00DE4A01">
              <w:rPr>
                <w:rFonts w:asciiTheme="minorBidi" w:hAnsiTheme="minorBidi" w:cstheme="minorBidi"/>
                <w:b/>
                <w:bCs/>
                <w:sz w:val="36"/>
                <w:szCs w:val="36"/>
              </w:rPr>
              <w:t xml:space="preserve"> </w:t>
            </w:r>
            <w:r w:rsidR="00161A80" w:rsidRPr="00DE4A01">
              <w:rPr>
                <w:rFonts w:asciiTheme="minorBidi" w:hAnsiTheme="minorBidi" w:cstheme="minorBidi"/>
                <w:b/>
                <w:bCs/>
                <w:sz w:val="36"/>
                <w:szCs w:val="36"/>
              </w:rPr>
              <w:t xml:space="preserve">Application </w:t>
            </w:r>
            <w:r w:rsidR="003C054D" w:rsidRPr="00DE4A01">
              <w:rPr>
                <w:rFonts w:asciiTheme="minorBidi" w:hAnsiTheme="minorBidi" w:cstheme="minorBidi"/>
                <w:b/>
                <w:bCs/>
                <w:sz w:val="36"/>
                <w:szCs w:val="36"/>
              </w:rPr>
              <w:t>d</w:t>
            </w:r>
            <w:r w:rsidR="00161A80" w:rsidRPr="00DE4A01">
              <w:rPr>
                <w:rFonts w:asciiTheme="minorBidi" w:hAnsiTheme="minorBidi" w:cstheme="minorBidi"/>
                <w:b/>
                <w:bCs/>
                <w:sz w:val="36"/>
                <w:szCs w:val="36"/>
              </w:rPr>
              <w:t xml:space="preserve">eveloper </w:t>
            </w:r>
            <w:r w:rsidR="003C054D" w:rsidRPr="00DE4A01">
              <w:rPr>
                <w:rFonts w:asciiTheme="minorBidi" w:hAnsiTheme="minorBidi" w:cstheme="minorBidi"/>
                <w:b/>
                <w:bCs/>
                <w:sz w:val="36"/>
                <w:szCs w:val="36"/>
              </w:rPr>
              <w:t>g</w:t>
            </w:r>
            <w:r w:rsidR="00161A80" w:rsidRPr="00DE4A01">
              <w:rPr>
                <w:rFonts w:asciiTheme="minorBidi" w:hAnsiTheme="minorBidi" w:cstheme="minorBidi"/>
                <w:b/>
                <w:bCs/>
                <w:sz w:val="36"/>
                <w:szCs w:val="36"/>
              </w:rPr>
              <w:t>uide: Light control example using HTTP binding</w:t>
            </w:r>
          </w:p>
        </w:tc>
      </w:tr>
      <w:bookmarkEnd w:id="18"/>
      <w:tr w:rsidR="00161A80" w:rsidRPr="00DE4A01" w14:paraId="34C11625" w14:textId="77777777" w:rsidTr="00161A80">
        <w:trPr>
          <w:cantSplit/>
          <w:trHeight w:hRule="exact" w:val="1418"/>
        </w:trPr>
        <w:tc>
          <w:tcPr>
            <w:tcW w:w="1418" w:type="dxa"/>
          </w:tcPr>
          <w:p w14:paraId="038B2BF1" w14:textId="17BF0B38" w:rsidR="00161A80" w:rsidRPr="00DE4A01" w:rsidRDefault="00161A80" w:rsidP="00161A80">
            <w:pPr>
              <w:tabs>
                <w:tab w:val="right" w:pos="9639"/>
              </w:tabs>
              <w:rPr>
                <w:rFonts w:ascii="Arial" w:hAnsi="Arial"/>
                <w:sz w:val="18"/>
              </w:rPr>
            </w:pPr>
          </w:p>
        </w:tc>
        <w:tc>
          <w:tcPr>
            <w:tcW w:w="8530" w:type="dxa"/>
            <w:gridSpan w:val="4"/>
            <w:vAlign w:val="bottom"/>
          </w:tcPr>
          <w:p w14:paraId="0D2161CB" w14:textId="60F0B285" w:rsidR="00161A80" w:rsidRPr="00DE4A01" w:rsidRDefault="00161A80" w:rsidP="00161A80">
            <w:pPr>
              <w:tabs>
                <w:tab w:val="right" w:pos="9639"/>
              </w:tabs>
              <w:spacing w:before="60" w:after="240"/>
              <w:rPr>
                <w:rFonts w:ascii="Arial" w:hAnsi="Arial" w:cs="Arial"/>
                <w:sz w:val="32"/>
              </w:rPr>
            </w:pPr>
            <w:bookmarkStart w:id="19" w:name="dnum2e"/>
            <w:bookmarkEnd w:id="19"/>
          </w:p>
          <w:p w14:paraId="54B166C9" w14:textId="77777777" w:rsidR="00161A80" w:rsidRPr="00DE4A01" w:rsidRDefault="00161A80" w:rsidP="00161A80">
            <w:pPr>
              <w:tabs>
                <w:tab w:val="right" w:pos="9639"/>
              </w:tabs>
              <w:spacing w:before="60"/>
              <w:rPr>
                <w:rFonts w:ascii="Arial" w:hAnsi="Arial" w:cs="Arial"/>
                <w:sz w:val="32"/>
              </w:rPr>
            </w:pPr>
          </w:p>
        </w:tc>
      </w:tr>
    </w:tbl>
    <w:p w14:paraId="6E7B5D35" w14:textId="77777777" w:rsidR="00161A80" w:rsidRPr="00DE4A01" w:rsidRDefault="00161A80" w:rsidP="00161A80">
      <w:pPr>
        <w:tabs>
          <w:tab w:val="right" w:pos="9639"/>
        </w:tabs>
        <w:spacing w:before="240"/>
        <w:jc w:val="right"/>
        <w:rPr>
          <w:rFonts w:ascii="Arial" w:hAnsi="Arial"/>
          <w:sz w:val="18"/>
        </w:rPr>
      </w:pPr>
      <w:r w:rsidRPr="00DE4A01">
        <w:rPr>
          <w:rFonts w:ascii="Arial" w:hAnsi="Arial"/>
          <w:sz w:val="18"/>
          <w:lang w:eastAsia="en-GB"/>
        </w:rPr>
        <w:drawing>
          <wp:inline distT="0" distB="0" distL="0" distR="0" wp14:anchorId="79D2828B" wp14:editId="1BE6FAC5">
            <wp:extent cx="1533525" cy="638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E"/>
                    <pic:cNvPicPr>
                      <a:picLocks noChangeAspect="1" noChangeArrowheads="1"/>
                    </pic:cNvPicPr>
                  </pic:nvPicPr>
                  <pic:blipFill>
                    <a:blip r:embed="rId12" cstate="print"/>
                    <a:srcRect/>
                    <a:stretch>
                      <a:fillRect/>
                    </a:stretch>
                  </pic:blipFill>
                  <pic:spPr bwMode="auto">
                    <a:xfrm>
                      <a:off x="0" y="0"/>
                      <a:ext cx="1533525" cy="638175"/>
                    </a:xfrm>
                    <a:prstGeom prst="rect">
                      <a:avLst/>
                    </a:prstGeom>
                    <a:noFill/>
                    <a:ln w="9525">
                      <a:noFill/>
                      <a:miter lim="800000"/>
                      <a:headEnd/>
                      <a:tailEnd/>
                    </a:ln>
                  </pic:spPr>
                </pic:pic>
              </a:graphicData>
            </a:graphic>
          </wp:inline>
        </w:drawing>
      </w:r>
    </w:p>
    <w:p w14:paraId="0DB3BD4F" w14:textId="77777777" w:rsidR="00161A80" w:rsidRPr="00DE4A01" w:rsidRDefault="00161A80" w:rsidP="00161A80">
      <w:pPr>
        <w:sectPr w:rsidR="00161A80" w:rsidRPr="00DE4A01" w:rsidSect="00161A80">
          <w:footerReference w:type="even" r:id="rId13"/>
          <w:pgSz w:w="11907" w:h="16840" w:code="9"/>
          <w:pgMar w:top="1089" w:right="1089" w:bottom="284" w:left="1089" w:header="567" w:footer="284" w:gutter="0"/>
          <w:pgNumType w:start="1"/>
          <w:cols w:space="720"/>
          <w:titlePg/>
          <w:docGrid w:linePitch="326"/>
        </w:sectPr>
      </w:pPr>
    </w:p>
    <w:tbl>
      <w:tblPr>
        <w:tblW w:w="0" w:type="auto"/>
        <w:tblLayout w:type="fixed"/>
        <w:tblLook w:val="0000" w:firstRow="0" w:lastRow="0" w:firstColumn="0" w:lastColumn="0" w:noHBand="0" w:noVBand="0"/>
      </w:tblPr>
      <w:tblGrid>
        <w:gridCol w:w="9945"/>
      </w:tblGrid>
      <w:tr w:rsidR="00334018" w:rsidRPr="00DE4A01" w14:paraId="02ADBA84" w14:textId="77777777" w:rsidTr="003C054D">
        <w:tc>
          <w:tcPr>
            <w:tcW w:w="9945" w:type="dxa"/>
          </w:tcPr>
          <w:p w14:paraId="5E539D92" w14:textId="4C8D74EC" w:rsidR="00893736" w:rsidRPr="00DE4A01" w:rsidRDefault="00893736" w:rsidP="00893736">
            <w:pPr>
              <w:pStyle w:val="RecNo"/>
            </w:pPr>
            <w:r w:rsidRPr="00DE4A01">
              <w:lastRenderedPageBreak/>
              <w:t xml:space="preserve">Technical Report ITU-T </w:t>
            </w:r>
            <w:r w:rsidR="00C2157F" w:rsidRPr="00DE4A01">
              <w:t>YSTR-M2M-DG.AppDev</w:t>
            </w:r>
          </w:p>
          <w:p w14:paraId="48D0E598" w14:textId="69020E7D" w:rsidR="00893736" w:rsidRPr="00DE4A01" w:rsidRDefault="00893736" w:rsidP="00EA0441">
            <w:pPr>
              <w:pStyle w:val="Rectitle"/>
              <w:rPr>
                <w:lang w:eastAsia="ko-KR"/>
              </w:rPr>
            </w:pPr>
            <w:r w:rsidRPr="00DE4A01">
              <w:t>oneM2M</w:t>
            </w:r>
            <w:r w:rsidR="00EA0441" w:rsidRPr="00DE4A01">
              <w:t> –</w:t>
            </w:r>
            <w:r w:rsidR="00BE0E0E" w:rsidRPr="00DE4A01">
              <w:t xml:space="preserve"> </w:t>
            </w:r>
            <w:r w:rsidRPr="00DE4A01">
              <w:t xml:space="preserve">Application </w:t>
            </w:r>
            <w:r w:rsidR="003C054D" w:rsidRPr="00DE4A01">
              <w:t>d</w:t>
            </w:r>
            <w:r w:rsidRPr="00DE4A01">
              <w:t xml:space="preserve">eveloper </w:t>
            </w:r>
            <w:r w:rsidR="003C054D" w:rsidRPr="00DE4A01">
              <w:t>g</w:t>
            </w:r>
            <w:r w:rsidRPr="00DE4A01">
              <w:t>uide:</w:t>
            </w:r>
            <w:r w:rsidRPr="00DE4A01">
              <w:br/>
              <w:t>Light control example using HTTP binding</w:t>
            </w:r>
          </w:p>
          <w:p w14:paraId="6ECB2740" w14:textId="1943D151" w:rsidR="00334018" w:rsidRPr="00DE4A01" w:rsidRDefault="00334018" w:rsidP="00893736"/>
        </w:tc>
      </w:tr>
    </w:tbl>
    <w:p w14:paraId="6838E56A" w14:textId="0EAAC875" w:rsidR="00334018" w:rsidRPr="00DE4A01" w:rsidRDefault="00334018" w:rsidP="00334018"/>
    <w:tbl>
      <w:tblPr>
        <w:tblW w:w="0" w:type="auto"/>
        <w:tblLayout w:type="fixed"/>
        <w:tblLook w:val="0000" w:firstRow="0" w:lastRow="0" w:firstColumn="0" w:lastColumn="0" w:noHBand="0" w:noVBand="0"/>
      </w:tblPr>
      <w:tblGrid>
        <w:gridCol w:w="9945"/>
      </w:tblGrid>
      <w:tr w:rsidR="00334018" w:rsidRPr="00DE4A01" w14:paraId="5960265B" w14:textId="77777777" w:rsidTr="003C054D">
        <w:tc>
          <w:tcPr>
            <w:tcW w:w="9945" w:type="dxa"/>
          </w:tcPr>
          <w:p w14:paraId="69C5F344" w14:textId="77777777" w:rsidR="00334018" w:rsidRPr="00DE4A01" w:rsidRDefault="00334018" w:rsidP="003C054D">
            <w:pPr>
              <w:pStyle w:val="Headingb"/>
            </w:pPr>
            <w:bookmarkStart w:id="20" w:name="isume"/>
            <w:r w:rsidRPr="00DE4A01">
              <w:t>Summary</w:t>
            </w:r>
          </w:p>
          <w:p w14:paraId="5C984A1D" w14:textId="5E30F699" w:rsidR="00334018" w:rsidRPr="00DE4A01" w:rsidRDefault="00893736" w:rsidP="00893736">
            <w:r w:rsidRPr="00DE4A01">
              <w:t>This Technical Report provides a simple use case for guiding application developers to develop applications using functionalities provided by a oneM2M service platform.</w:t>
            </w:r>
            <w:bookmarkEnd w:id="20"/>
          </w:p>
        </w:tc>
      </w:tr>
    </w:tbl>
    <w:p w14:paraId="22CB6DBF" w14:textId="5E679E8D" w:rsidR="00C2157F" w:rsidRPr="00DE4A01" w:rsidRDefault="00C2157F"/>
    <w:tbl>
      <w:tblPr>
        <w:tblW w:w="9948" w:type="dxa"/>
        <w:tblLook w:val="0000" w:firstRow="0" w:lastRow="0" w:firstColumn="0" w:lastColumn="0" w:noHBand="0" w:noVBand="0"/>
      </w:tblPr>
      <w:tblGrid>
        <w:gridCol w:w="9948"/>
      </w:tblGrid>
      <w:tr w:rsidR="00334018" w:rsidRPr="00DE4A01" w14:paraId="344B8B1F" w14:textId="77777777" w:rsidTr="003C054D">
        <w:tc>
          <w:tcPr>
            <w:tcW w:w="9948" w:type="dxa"/>
          </w:tcPr>
          <w:p w14:paraId="07A3D225" w14:textId="6B0B1256" w:rsidR="00334018" w:rsidRPr="00DE4A01" w:rsidRDefault="00334018" w:rsidP="003C054D">
            <w:pPr>
              <w:pStyle w:val="Headingb"/>
              <w:spacing w:after="120"/>
            </w:pPr>
            <w:r w:rsidRPr="00DE4A01">
              <w:t>History</w:t>
            </w:r>
          </w:p>
          <w:p w14:paraId="09E86A88" w14:textId="6D1E5EB0" w:rsidR="00334018" w:rsidRPr="00DE4A01" w:rsidRDefault="00893736" w:rsidP="00EA0441">
            <w:r w:rsidRPr="00DE4A01">
              <w:rPr>
                <w:bCs/>
              </w:rPr>
              <w:t xml:space="preserve">This document contains Version 0 of the ITU-T Technical Report on "oneM2M-Application </w:t>
            </w:r>
            <w:r w:rsidR="00B849BA" w:rsidRPr="00DE4A01">
              <w:rPr>
                <w:bCs/>
              </w:rPr>
              <w:t>d</w:t>
            </w:r>
            <w:r w:rsidRPr="00DE4A01">
              <w:rPr>
                <w:bCs/>
              </w:rPr>
              <w:t xml:space="preserve">eveloper </w:t>
            </w:r>
            <w:r w:rsidR="00B849BA" w:rsidRPr="00DE4A01">
              <w:rPr>
                <w:bCs/>
              </w:rPr>
              <w:t>g</w:t>
            </w:r>
            <w:r w:rsidRPr="00DE4A01">
              <w:rPr>
                <w:bCs/>
              </w:rPr>
              <w:t>uide: Light control example using HTTP binding" approved at the ITU-T Study Group 20 meeting held in Geneva, 4-15 September 2017.</w:t>
            </w:r>
          </w:p>
        </w:tc>
      </w:tr>
      <w:tr w:rsidR="006E08DC" w:rsidRPr="00DE4A01" w14:paraId="3E6CF763" w14:textId="77777777" w:rsidTr="003C054D">
        <w:tc>
          <w:tcPr>
            <w:tcW w:w="9948" w:type="dxa"/>
          </w:tcPr>
          <w:p w14:paraId="7B065EBA" w14:textId="77777777" w:rsidR="006E08DC" w:rsidRPr="00DE4A01" w:rsidRDefault="006E08DC" w:rsidP="003C054D">
            <w:pPr>
              <w:pStyle w:val="Headingb"/>
              <w:spacing w:after="120"/>
            </w:pPr>
          </w:p>
        </w:tc>
      </w:tr>
      <w:tr w:rsidR="006E08DC" w:rsidRPr="00DE4A01" w14:paraId="3A0D4B94" w14:textId="77777777" w:rsidTr="003C054D">
        <w:tc>
          <w:tcPr>
            <w:tcW w:w="9948" w:type="dxa"/>
          </w:tcPr>
          <w:p w14:paraId="6251669C" w14:textId="77777777" w:rsidR="006E08DC" w:rsidRPr="00DE4A01" w:rsidRDefault="006E08DC" w:rsidP="003C054D">
            <w:pPr>
              <w:pStyle w:val="Headingb"/>
              <w:spacing w:after="120"/>
            </w:pPr>
            <w:r w:rsidRPr="00DE4A01">
              <w:t>Keywords</w:t>
            </w:r>
          </w:p>
          <w:p w14:paraId="4E9EB833" w14:textId="67DA4882" w:rsidR="006E08DC" w:rsidRPr="00DE4A01" w:rsidRDefault="006E08DC" w:rsidP="006E08DC">
            <w:r w:rsidRPr="00DE4A01">
              <w:t>Developer Guidance, HTTP, oneM2M.</w:t>
            </w:r>
          </w:p>
        </w:tc>
      </w:tr>
    </w:tbl>
    <w:p w14:paraId="1F81FF59" w14:textId="051AE073" w:rsidR="00EA0441" w:rsidRPr="00DE4A01" w:rsidRDefault="00EA0441" w:rsidP="00EA0441"/>
    <w:p w14:paraId="512CBE69" w14:textId="77777777" w:rsidR="00EA0441" w:rsidRPr="00DE4A01" w:rsidRDefault="00EA0441" w:rsidP="00EA0441">
      <w:pPr>
        <w:jc w:val="center"/>
        <w:rPr>
          <w:sz w:val="22"/>
        </w:rPr>
      </w:pPr>
      <w:r w:rsidRPr="00DE4A01">
        <w:rPr>
          <w:sz w:val="22"/>
        </w:rPr>
        <w:sym w:font="Symbol" w:char="F0E3"/>
      </w:r>
      <w:r w:rsidRPr="00DE4A01">
        <w:rPr>
          <w:sz w:val="22"/>
        </w:rPr>
        <w:t> ITU </w:t>
      </w:r>
      <w:bookmarkStart w:id="21" w:name="iiannee"/>
      <w:bookmarkEnd w:id="21"/>
      <w:r w:rsidRPr="00DE4A01">
        <w:rPr>
          <w:sz w:val="22"/>
        </w:rPr>
        <w:t>2018</w:t>
      </w:r>
    </w:p>
    <w:p w14:paraId="3C91B11D" w14:textId="77777777" w:rsidR="00EA0441" w:rsidRPr="00DE4A01" w:rsidRDefault="00EA0441" w:rsidP="006E08DC">
      <w:pPr>
        <w:spacing w:before="0"/>
      </w:pPr>
      <w:r w:rsidRPr="00DE4A01">
        <w:t>All rights reserved. No part of this publication may be reproduced, by any means whatsoever, without the prior written permission of ITU.</w:t>
      </w:r>
    </w:p>
    <w:p w14:paraId="4438C6BB" w14:textId="77777777" w:rsidR="00EA0441" w:rsidRPr="00DE4A01" w:rsidRDefault="00EA0441" w:rsidP="00EA0441"/>
    <w:p w14:paraId="778158A4" w14:textId="77777777" w:rsidR="00334018" w:rsidRPr="00DE4A01" w:rsidRDefault="00334018" w:rsidP="00334018"/>
    <w:p w14:paraId="5B76F06B" w14:textId="77777777" w:rsidR="00334018" w:rsidRPr="00DE4A01" w:rsidRDefault="00334018" w:rsidP="00161A80">
      <w:pPr>
        <w:spacing w:before="480"/>
        <w:jc w:val="center"/>
        <w:rPr>
          <w:sz w:val="22"/>
        </w:rPr>
        <w:sectPr w:rsidR="00334018" w:rsidRPr="00DE4A01" w:rsidSect="00A513A4">
          <w:headerReference w:type="default" r:id="rId14"/>
          <w:footerReference w:type="default" r:id="rId15"/>
          <w:type w:val="oddPage"/>
          <w:pgSz w:w="11907" w:h="16840" w:code="9"/>
          <w:pgMar w:top="1134" w:right="1134" w:bottom="1134" w:left="1134" w:header="567" w:footer="567" w:gutter="0"/>
          <w:pgNumType w:fmt="lowerRoman" w:start="1"/>
          <w:cols w:space="720"/>
          <w:vAlign w:val="both"/>
          <w:docGrid w:linePitch="326"/>
        </w:sectPr>
      </w:pPr>
    </w:p>
    <w:p w14:paraId="7D1E1DDA" w14:textId="198DCF4C" w:rsidR="00161A80" w:rsidRPr="00DE4A01" w:rsidRDefault="00161A80" w:rsidP="00161A80">
      <w:pPr>
        <w:jc w:val="center"/>
        <w:rPr>
          <w:b/>
        </w:rPr>
      </w:pPr>
      <w:r w:rsidRPr="00DE4A01">
        <w:rPr>
          <w:b/>
        </w:rPr>
        <w:lastRenderedPageBreak/>
        <w:t>Table of Contents</w:t>
      </w:r>
    </w:p>
    <w:p w14:paraId="7553D615" w14:textId="4E5179A1" w:rsidR="00144E42" w:rsidRPr="00DE4A01" w:rsidRDefault="00144E42" w:rsidP="00144E42">
      <w:pPr>
        <w:pStyle w:val="toc0"/>
        <w:ind w:right="992"/>
      </w:pPr>
      <w:r w:rsidRPr="00DE4A01">
        <w:tab/>
        <w:t>Page</w:t>
      </w:r>
    </w:p>
    <w:p w14:paraId="78C06DCF" w14:textId="52D4D3B9" w:rsidR="00144E42" w:rsidRPr="00DE4A01" w:rsidRDefault="00144E42" w:rsidP="00144E42">
      <w:pPr>
        <w:pStyle w:val="TOC1"/>
        <w:ind w:right="992"/>
        <w:rPr>
          <w:rFonts w:asciiTheme="minorHAnsi" w:eastAsiaTheme="minorEastAsia" w:hAnsiTheme="minorHAnsi" w:cstheme="minorBidi"/>
          <w:sz w:val="22"/>
          <w:szCs w:val="22"/>
          <w:lang w:eastAsia="en-GB"/>
        </w:rPr>
      </w:pPr>
      <w:r w:rsidRPr="00DE4A01">
        <w:rPr>
          <w:lang w:bidi="ar-DZ"/>
        </w:rPr>
        <w:t>1</w:t>
      </w:r>
      <w:r w:rsidRPr="00DE4A01">
        <w:rPr>
          <w:rFonts w:asciiTheme="minorHAnsi" w:eastAsiaTheme="minorEastAsia" w:hAnsiTheme="minorHAnsi" w:cstheme="minorBidi"/>
          <w:sz w:val="22"/>
          <w:szCs w:val="22"/>
          <w:lang w:eastAsia="en-GB"/>
        </w:rPr>
        <w:tab/>
      </w:r>
      <w:r w:rsidRPr="00DE4A01">
        <w:rPr>
          <w:lang w:bidi="ar-DZ"/>
        </w:rPr>
        <w:t>Scope</w:t>
      </w:r>
      <w:r w:rsidRPr="00DE4A01">
        <w:rPr>
          <w:lang w:bidi="ar-DZ"/>
        </w:rPr>
        <w:tab/>
      </w:r>
      <w:r w:rsidRPr="00DE4A01">
        <w:rPr>
          <w:lang w:bidi="ar-DZ"/>
        </w:rPr>
        <w:tab/>
      </w:r>
      <w:r w:rsidRPr="00DE4A01">
        <w:t>1</w:t>
      </w:r>
    </w:p>
    <w:p w14:paraId="09419112" w14:textId="0C77BC07" w:rsidR="00144E42" w:rsidRPr="00DE4A01" w:rsidRDefault="00144E42" w:rsidP="00144E42">
      <w:pPr>
        <w:pStyle w:val="TOC1"/>
        <w:ind w:right="992"/>
        <w:rPr>
          <w:rFonts w:asciiTheme="minorHAnsi" w:eastAsiaTheme="minorEastAsia" w:hAnsiTheme="minorHAnsi" w:cstheme="minorBidi"/>
          <w:sz w:val="22"/>
          <w:szCs w:val="22"/>
          <w:lang w:eastAsia="en-GB"/>
        </w:rPr>
      </w:pPr>
      <w:r w:rsidRPr="00DE4A01">
        <w:rPr>
          <w:lang w:bidi="ar-DZ"/>
        </w:rPr>
        <w:t>2</w:t>
      </w:r>
      <w:r w:rsidRPr="00DE4A01">
        <w:rPr>
          <w:rFonts w:asciiTheme="minorHAnsi" w:eastAsiaTheme="minorEastAsia" w:hAnsiTheme="minorHAnsi" w:cstheme="minorBidi"/>
          <w:sz w:val="22"/>
          <w:szCs w:val="22"/>
          <w:lang w:eastAsia="en-GB"/>
        </w:rPr>
        <w:tab/>
      </w:r>
      <w:r w:rsidRPr="00DE4A01">
        <w:rPr>
          <w:lang w:bidi="ar-DZ"/>
        </w:rPr>
        <w:t>References</w:t>
      </w:r>
      <w:r w:rsidRPr="00DE4A01">
        <w:rPr>
          <w:lang w:bidi="ar-DZ"/>
        </w:rPr>
        <w:tab/>
      </w:r>
      <w:r w:rsidRPr="00DE4A01">
        <w:rPr>
          <w:lang w:bidi="ar-DZ"/>
        </w:rPr>
        <w:tab/>
      </w:r>
      <w:r w:rsidRPr="00DE4A01">
        <w:t>1</w:t>
      </w:r>
    </w:p>
    <w:p w14:paraId="3367151D" w14:textId="7EC236D9" w:rsidR="00144E42" w:rsidRPr="00DE4A01" w:rsidRDefault="00144E42" w:rsidP="00144E42">
      <w:pPr>
        <w:pStyle w:val="TOC1"/>
        <w:ind w:right="992"/>
        <w:rPr>
          <w:rFonts w:asciiTheme="minorHAnsi" w:eastAsiaTheme="minorEastAsia" w:hAnsiTheme="minorHAnsi" w:cstheme="minorBidi"/>
          <w:sz w:val="22"/>
          <w:szCs w:val="22"/>
          <w:lang w:eastAsia="en-GB"/>
        </w:rPr>
      </w:pPr>
      <w:r w:rsidRPr="00DE4A01">
        <w:rPr>
          <w:lang w:bidi="ar-DZ"/>
        </w:rPr>
        <w:t>3</w:t>
      </w:r>
      <w:r w:rsidRPr="00DE4A01">
        <w:rPr>
          <w:rFonts w:asciiTheme="minorHAnsi" w:eastAsiaTheme="minorEastAsia" w:hAnsiTheme="minorHAnsi" w:cstheme="minorBidi"/>
          <w:sz w:val="22"/>
          <w:szCs w:val="22"/>
          <w:lang w:eastAsia="en-GB"/>
        </w:rPr>
        <w:tab/>
      </w:r>
      <w:r w:rsidRPr="00DE4A01">
        <w:rPr>
          <w:lang w:bidi="ar-DZ"/>
        </w:rPr>
        <w:t>Terms and definitions</w:t>
      </w:r>
      <w:r w:rsidRPr="00DE4A01">
        <w:rPr>
          <w:lang w:bidi="ar-DZ"/>
        </w:rPr>
        <w:tab/>
      </w:r>
      <w:r w:rsidRPr="00DE4A01">
        <w:rPr>
          <w:lang w:bidi="ar-DZ"/>
        </w:rPr>
        <w:tab/>
      </w:r>
      <w:r w:rsidRPr="00DE4A01">
        <w:t>1</w:t>
      </w:r>
    </w:p>
    <w:p w14:paraId="14A1CE82" w14:textId="23FE8266" w:rsidR="00144E42" w:rsidRPr="00DE4A01" w:rsidRDefault="00144E42" w:rsidP="00144E42">
      <w:pPr>
        <w:pStyle w:val="TOC2"/>
        <w:ind w:right="992"/>
        <w:rPr>
          <w:rFonts w:asciiTheme="minorHAnsi" w:eastAsiaTheme="minorEastAsia" w:hAnsiTheme="minorHAnsi" w:cstheme="minorBidi"/>
          <w:sz w:val="22"/>
          <w:szCs w:val="22"/>
          <w:lang w:eastAsia="en-GB"/>
        </w:rPr>
      </w:pPr>
      <w:r w:rsidRPr="00DE4A01">
        <w:rPr>
          <w:lang w:bidi="ar-DZ"/>
        </w:rPr>
        <w:t>3.1</w:t>
      </w:r>
      <w:r w:rsidRPr="00DE4A01">
        <w:rPr>
          <w:rFonts w:asciiTheme="minorHAnsi" w:eastAsiaTheme="minorEastAsia" w:hAnsiTheme="minorHAnsi" w:cstheme="minorBidi"/>
          <w:sz w:val="22"/>
          <w:szCs w:val="22"/>
          <w:lang w:eastAsia="en-GB"/>
        </w:rPr>
        <w:tab/>
      </w:r>
      <w:r w:rsidRPr="00DE4A01">
        <w:rPr>
          <w:lang w:bidi="ar-DZ"/>
        </w:rPr>
        <w:t>Terms defined elsewhere</w:t>
      </w:r>
      <w:r w:rsidRPr="00DE4A01">
        <w:rPr>
          <w:lang w:bidi="ar-DZ"/>
        </w:rPr>
        <w:tab/>
      </w:r>
      <w:r w:rsidRPr="00DE4A01">
        <w:rPr>
          <w:lang w:bidi="ar-DZ"/>
        </w:rPr>
        <w:tab/>
      </w:r>
      <w:r w:rsidRPr="00DE4A01">
        <w:t>1</w:t>
      </w:r>
    </w:p>
    <w:p w14:paraId="1E7C03F5" w14:textId="07A27D59" w:rsidR="00144E42" w:rsidRPr="00DE4A01" w:rsidRDefault="00144E42" w:rsidP="00144E42">
      <w:pPr>
        <w:pStyle w:val="TOC2"/>
        <w:ind w:right="992"/>
        <w:rPr>
          <w:rFonts w:asciiTheme="minorHAnsi" w:eastAsiaTheme="minorEastAsia" w:hAnsiTheme="minorHAnsi" w:cstheme="minorBidi"/>
          <w:sz w:val="22"/>
          <w:szCs w:val="22"/>
          <w:lang w:eastAsia="en-GB"/>
        </w:rPr>
      </w:pPr>
      <w:r w:rsidRPr="00DE4A01">
        <w:t>3.2</w:t>
      </w:r>
      <w:r w:rsidRPr="00DE4A01">
        <w:rPr>
          <w:rFonts w:asciiTheme="minorHAnsi" w:eastAsiaTheme="minorEastAsia" w:hAnsiTheme="minorHAnsi" w:cstheme="minorBidi"/>
          <w:sz w:val="22"/>
          <w:szCs w:val="22"/>
          <w:lang w:eastAsia="en-GB"/>
        </w:rPr>
        <w:tab/>
      </w:r>
      <w:r w:rsidRPr="00DE4A01">
        <w:t xml:space="preserve">Terms defined in this </w:t>
      </w:r>
      <w:r w:rsidRPr="00DE4A01">
        <w:rPr>
          <w:lang w:eastAsia="zh-CN"/>
        </w:rPr>
        <w:t>Technical Report</w:t>
      </w:r>
      <w:r w:rsidRPr="00DE4A01">
        <w:rPr>
          <w:lang w:eastAsia="zh-CN"/>
        </w:rPr>
        <w:tab/>
      </w:r>
      <w:r w:rsidRPr="00DE4A01">
        <w:rPr>
          <w:lang w:eastAsia="zh-CN"/>
        </w:rPr>
        <w:tab/>
      </w:r>
      <w:r w:rsidRPr="00DE4A01">
        <w:t>1</w:t>
      </w:r>
    </w:p>
    <w:p w14:paraId="16B0805C" w14:textId="2D0BBB55" w:rsidR="00144E42" w:rsidRPr="00DE4A01" w:rsidRDefault="00144E42" w:rsidP="00144E42">
      <w:pPr>
        <w:pStyle w:val="TOC1"/>
        <w:ind w:right="992"/>
        <w:rPr>
          <w:rFonts w:asciiTheme="minorHAnsi" w:eastAsiaTheme="minorEastAsia" w:hAnsiTheme="minorHAnsi" w:cstheme="minorBidi"/>
          <w:sz w:val="22"/>
          <w:szCs w:val="22"/>
          <w:lang w:eastAsia="en-GB"/>
        </w:rPr>
      </w:pPr>
      <w:r w:rsidRPr="00DE4A01">
        <w:t>4</w:t>
      </w:r>
      <w:r w:rsidRPr="00DE4A01">
        <w:rPr>
          <w:rFonts w:asciiTheme="minorHAnsi" w:eastAsiaTheme="minorEastAsia" w:hAnsiTheme="minorHAnsi" w:cstheme="minorBidi"/>
          <w:sz w:val="22"/>
          <w:szCs w:val="22"/>
          <w:lang w:eastAsia="en-GB"/>
        </w:rPr>
        <w:tab/>
      </w:r>
      <w:r w:rsidRPr="00DE4A01">
        <w:t>Abbreviations and acronyms</w:t>
      </w:r>
      <w:r w:rsidRPr="00DE4A01">
        <w:tab/>
      </w:r>
      <w:r w:rsidRPr="00DE4A01">
        <w:tab/>
        <w:t>1</w:t>
      </w:r>
    </w:p>
    <w:p w14:paraId="0C38FF4C" w14:textId="223687AB" w:rsidR="00144E42" w:rsidRPr="00DE4A01" w:rsidRDefault="00144E42" w:rsidP="00144E42">
      <w:pPr>
        <w:pStyle w:val="TOC1"/>
        <w:ind w:right="992"/>
        <w:rPr>
          <w:rFonts w:asciiTheme="minorHAnsi" w:eastAsiaTheme="minorEastAsia" w:hAnsiTheme="minorHAnsi" w:cstheme="minorBidi"/>
          <w:sz w:val="22"/>
          <w:szCs w:val="22"/>
          <w:lang w:eastAsia="en-GB"/>
        </w:rPr>
      </w:pPr>
      <w:r w:rsidRPr="00DE4A01">
        <w:t>5</w:t>
      </w:r>
      <w:r w:rsidRPr="00DE4A01">
        <w:rPr>
          <w:rFonts w:asciiTheme="minorHAnsi" w:eastAsiaTheme="minorEastAsia" w:hAnsiTheme="minorHAnsi" w:cstheme="minorBidi"/>
          <w:sz w:val="22"/>
          <w:szCs w:val="22"/>
          <w:lang w:eastAsia="en-GB"/>
        </w:rPr>
        <w:tab/>
      </w:r>
      <w:r w:rsidRPr="00DE4A01">
        <w:t>Conventions</w:t>
      </w:r>
      <w:r w:rsidRPr="00DE4A01">
        <w:tab/>
      </w:r>
      <w:r w:rsidRPr="00DE4A01">
        <w:tab/>
        <w:t>2</w:t>
      </w:r>
    </w:p>
    <w:p w14:paraId="01A6D118" w14:textId="27A2E008" w:rsidR="00144E42" w:rsidRPr="00DE4A01" w:rsidRDefault="00144E42" w:rsidP="00144E42">
      <w:pPr>
        <w:pStyle w:val="TOC1"/>
        <w:ind w:right="992"/>
        <w:rPr>
          <w:rFonts w:asciiTheme="minorHAnsi" w:eastAsiaTheme="minorEastAsia" w:hAnsiTheme="minorHAnsi" w:cstheme="minorBidi"/>
          <w:sz w:val="22"/>
          <w:szCs w:val="22"/>
          <w:lang w:eastAsia="en-GB"/>
        </w:rPr>
      </w:pPr>
      <w:r w:rsidRPr="00DE4A01">
        <w:t>6</w:t>
      </w:r>
      <w:r w:rsidRPr="00DE4A01">
        <w:rPr>
          <w:rFonts w:asciiTheme="minorHAnsi" w:eastAsiaTheme="minorEastAsia" w:hAnsiTheme="minorHAnsi" w:cstheme="minorBidi"/>
          <w:sz w:val="22"/>
          <w:szCs w:val="22"/>
          <w:lang w:eastAsia="en-GB"/>
        </w:rPr>
        <w:tab/>
      </w:r>
      <w:r w:rsidRPr="00DE4A01">
        <w:rPr>
          <w:lang w:eastAsia="zh-CN"/>
        </w:rPr>
        <w:t>Use case</w:t>
      </w:r>
      <w:r w:rsidRPr="00DE4A01">
        <w:rPr>
          <w:lang w:eastAsia="zh-CN"/>
        </w:rPr>
        <w:tab/>
      </w:r>
      <w:r w:rsidRPr="00DE4A01">
        <w:rPr>
          <w:lang w:eastAsia="zh-CN"/>
        </w:rPr>
        <w:tab/>
      </w:r>
      <w:r w:rsidRPr="00DE4A01">
        <w:t>2</w:t>
      </w:r>
    </w:p>
    <w:p w14:paraId="77B027F5" w14:textId="01F5976E" w:rsidR="00144E42" w:rsidRPr="00DE4A01" w:rsidRDefault="00144E42" w:rsidP="00144E42">
      <w:pPr>
        <w:pStyle w:val="TOC1"/>
        <w:ind w:right="992"/>
        <w:rPr>
          <w:rFonts w:asciiTheme="minorHAnsi" w:eastAsiaTheme="minorEastAsia" w:hAnsiTheme="minorHAnsi" w:cstheme="minorBidi"/>
          <w:sz w:val="22"/>
          <w:szCs w:val="22"/>
          <w:lang w:eastAsia="en-GB"/>
        </w:rPr>
      </w:pPr>
      <w:r w:rsidRPr="00DE4A01">
        <w:t>7</w:t>
      </w:r>
      <w:r w:rsidRPr="00DE4A01">
        <w:rPr>
          <w:rFonts w:asciiTheme="minorHAnsi" w:eastAsiaTheme="minorEastAsia" w:hAnsiTheme="minorHAnsi" w:cstheme="minorBidi"/>
          <w:sz w:val="22"/>
          <w:szCs w:val="22"/>
          <w:lang w:eastAsia="en-GB"/>
        </w:rPr>
        <w:tab/>
      </w:r>
      <w:r w:rsidRPr="00DE4A01">
        <w:t>Architecture</w:t>
      </w:r>
      <w:r w:rsidRPr="00DE4A01">
        <w:tab/>
      </w:r>
      <w:r w:rsidRPr="00DE4A01">
        <w:tab/>
        <w:t>3</w:t>
      </w:r>
    </w:p>
    <w:p w14:paraId="3BF9E295" w14:textId="14DE8ADE" w:rsidR="00144E42" w:rsidRPr="00DE4A01" w:rsidRDefault="00144E42" w:rsidP="00144E42">
      <w:pPr>
        <w:pStyle w:val="TOC1"/>
        <w:ind w:right="992"/>
        <w:rPr>
          <w:rFonts w:asciiTheme="minorHAnsi" w:eastAsiaTheme="minorEastAsia" w:hAnsiTheme="minorHAnsi" w:cstheme="minorBidi"/>
          <w:sz w:val="22"/>
          <w:szCs w:val="22"/>
          <w:lang w:eastAsia="en-GB"/>
        </w:rPr>
      </w:pPr>
      <w:r w:rsidRPr="00DE4A01">
        <w:t>8</w:t>
      </w:r>
      <w:r w:rsidRPr="00DE4A01">
        <w:rPr>
          <w:rFonts w:asciiTheme="minorHAnsi" w:eastAsiaTheme="minorEastAsia" w:hAnsiTheme="minorHAnsi" w:cstheme="minorBidi"/>
          <w:sz w:val="22"/>
          <w:szCs w:val="22"/>
          <w:lang w:eastAsia="en-GB"/>
        </w:rPr>
        <w:tab/>
      </w:r>
      <w:r w:rsidRPr="00DE4A01">
        <w:t>Procedures</w:t>
      </w:r>
      <w:r w:rsidRPr="00DE4A01">
        <w:tab/>
      </w:r>
      <w:r w:rsidRPr="00DE4A01">
        <w:tab/>
        <w:t>4</w:t>
      </w:r>
    </w:p>
    <w:p w14:paraId="7C7647D1" w14:textId="1BE921FD" w:rsidR="00144E42" w:rsidRPr="00DE4A01" w:rsidRDefault="00144E42" w:rsidP="00144E42">
      <w:pPr>
        <w:pStyle w:val="TOC2"/>
        <w:ind w:right="992"/>
        <w:rPr>
          <w:rFonts w:asciiTheme="minorHAnsi" w:eastAsiaTheme="minorEastAsia" w:hAnsiTheme="minorHAnsi" w:cstheme="minorBidi"/>
          <w:sz w:val="22"/>
          <w:szCs w:val="22"/>
          <w:lang w:eastAsia="en-GB"/>
        </w:rPr>
      </w:pPr>
      <w:r w:rsidRPr="00DE4A01">
        <w:t>8.1</w:t>
      </w:r>
      <w:r w:rsidRPr="00DE4A01">
        <w:rPr>
          <w:rFonts w:asciiTheme="minorHAnsi" w:eastAsiaTheme="minorEastAsia" w:hAnsiTheme="minorHAnsi" w:cstheme="minorBidi"/>
          <w:sz w:val="22"/>
          <w:szCs w:val="22"/>
          <w:lang w:eastAsia="en-GB"/>
        </w:rPr>
        <w:tab/>
      </w:r>
      <w:r w:rsidRPr="00DE4A01">
        <w:t>Introduction</w:t>
      </w:r>
      <w:r w:rsidRPr="00DE4A01">
        <w:tab/>
      </w:r>
      <w:r w:rsidRPr="00DE4A01">
        <w:tab/>
        <w:t>4</w:t>
      </w:r>
    </w:p>
    <w:p w14:paraId="60AE0706" w14:textId="55C9C891" w:rsidR="00144E42" w:rsidRPr="00DE4A01" w:rsidRDefault="00144E42" w:rsidP="00144E42">
      <w:pPr>
        <w:pStyle w:val="TOC2"/>
        <w:ind w:right="992"/>
        <w:rPr>
          <w:rFonts w:asciiTheme="minorHAnsi" w:eastAsiaTheme="minorEastAsia" w:hAnsiTheme="minorHAnsi" w:cstheme="minorBidi"/>
          <w:sz w:val="22"/>
          <w:szCs w:val="22"/>
          <w:lang w:eastAsia="en-GB"/>
        </w:rPr>
      </w:pPr>
      <w:r w:rsidRPr="00DE4A01">
        <w:t>8.2</w:t>
      </w:r>
      <w:r w:rsidRPr="00DE4A01">
        <w:rPr>
          <w:rFonts w:asciiTheme="minorHAnsi" w:eastAsiaTheme="minorEastAsia" w:hAnsiTheme="minorHAnsi" w:cstheme="minorBidi"/>
          <w:sz w:val="22"/>
          <w:szCs w:val="22"/>
          <w:lang w:eastAsia="en-GB"/>
        </w:rPr>
        <w:tab/>
      </w:r>
      <w:r w:rsidRPr="00DE4A01">
        <w:t>Call flows</w:t>
      </w:r>
      <w:r w:rsidRPr="00DE4A01">
        <w:tab/>
      </w:r>
      <w:r w:rsidRPr="00DE4A01">
        <w:tab/>
        <w:t>4</w:t>
      </w:r>
    </w:p>
    <w:p w14:paraId="0F5052D1" w14:textId="2C5C23CE" w:rsidR="00144E42" w:rsidRPr="00DE4A01" w:rsidRDefault="00144E42" w:rsidP="00144E42">
      <w:pPr>
        <w:pStyle w:val="TOC2"/>
        <w:ind w:right="992"/>
        <w:rPr>
          <w:rFonts w:asciiTheme="minorHAnsi" w:eastAsiaTheme="minorEastAsia" w:hAnsiTheme="minorHAnsi" w:cstheme="minorBidi"/>
          <w:sz w:val="22"/>
          <w:szCs w:val="22"/>
          <w:lang w:eastAsia="en-GB"/>
        </w:rPr>
      </w:pPr>
      <w:r w:rsidRPr="00DE4A01">
        <w:t>8.3</w:t>
      </w:r>
      <w:r w:rsidRPr="00DE4A01">
        <w:rPr>
          <w:rFonts w:asciiTheme="minorHAnsi" w:eastAsiaTheme="minorEastAsia" w:hAnsiTheme="minorHAnsi" w:cstheme="minorBidi"/>
          <w:sz w:val="22"/>
          <w:szCs w:val="22"/>
          <w:lang w:eastAsia="en-GB"/>
        </w:rPr>
        <w:tab/>
      </w:r>
      <w:r w:rsidRPr="00DE4A01">
        <w:t>Remote control scenarios</w:t>
      </w:r>
      <w:r w:rsidRPr="00DE4A01">
        <w:tab/>
      </w:r>
      <w:r w:rsidRPr="00DE4A01">
        <w:tab/>
        <w:t>9</w:t>
      </w:r>
    </w:p>
    <w:p w14:paraId="1785C30B" w14:textId="0C9438F4" w:rsidR="00144E42" w:rsidRPr="00DE4A01" w:rsidRDefault="00144E42" w:rsidP="00144E42">
      <w:pPr>
        <w:pStyle w:val="TOC1"/>
        <w:ind w:right="992"/>
        <w:rPr>
          <w:rFonts w:asciiTheme="minorHAnsi" w:eastAsiaTheme="minorEastAsia" w:hAnsiTheme="minorHAnsi" w:cstheme="minorBidi"/>
          <w:sz w:val="22"/>
          <w:szCs w:val="22"/>
          <w:lang w:eastAsia="en-GB"/>
        </w:rPr>
      </w:pPr>
      <w:r w:rsidRPr="00DE4A01">
        <w:t>9</w:t>
      </w:r>
      <w:r w:rsidRPr="00DE4A01">
        <w:rPr>
          <w:rFonts w:asciiTheme="minorHAnsi" w:eastAsiaTheme="minorEastAsia" w:hAnsiTheme="minorHAnsi" w:cstheme="minorBidi"/>
          <w:sz w:val="22"/>
          <w:szCs w:val="22"/>
          <w:lang w:eastAsia="en-GB"/>
        </w:rPr>
        <w:tab/>
      </w:r>
      <w:r w:rsidRPr="00DE4A01">
        <w:rPr>
          <w:lang w:eastAsia="zh-CN"/>
        </w:rPr>
        <w:t>Implementation</w:t>
      </w:r>
      <w:r w:rsidRPr="00DE4A01">
        <w:rPr>
          <w:lang w:eastAsia="zh-CN"/>
        </w:rPr>
        <w:tab/>
      </w:r>
      <w:r w:rsidRPr="00DE4A01">
        <w:rPr>
          <w:lang w:eastAsia="zh-CN"/>
        </w:rPr>
        <w:tab/>
      </w:r>
      <w:r w:rsidRPr="00DE4A01">
        <w:t>10</w:t>
      </w:r>
    </w:p>
    <w:p w14:paraId="0198296F" w14:textId="14EEFC1B" w:rsidR="00144E42" w:rsidRPr="00DE4A01" w:rsidRDefault="00144E42" w:rsidP="00144E42">
      <w:pPr>
        <w:pStyle w:val="TOC2"/>
        <w:ind w:right="992"/>
        <w:rPr>
          <w:rFonts w:asciiTheme="minorHAnsi" w:eastAsiaTheme="minorEastAsia" w:hAnsiTheme="minorHAnsi" w:cstheme="minorBidi"/>
          <w:sz w:val="22"/>
          <w:szCs w:val="22"/>
          <w:lang w:eastAsia="en-GB"/>
        </w:rPr>
      </w:pPr>
      <w:r w:rsidRPr="00DE4A01">
        <w:t>9.1</w:t>
      </w:r>
      <w:r w:rsidRPr="00DE4A01">
        <w:rPr>
          <w:rFonts w:asciiTheme="minorHAnsi" w:eastAsiaTheme="minorEastAsia" w:hAnsiTheme="minorHAnsi" w:cstheme="minorBidi"/>
          <w:sz w:val="22"/>
          <w:szCs w:val="22"/>
          <w:lang w:eastAsia="en-GB"/>
        </w:rPr>
        <w:tab/>
      </w:r>
      <w:r w:rsidRPr="00DE4A01">
        <w:t>Introduction</w:t>
      </w:r>
      <w:r w:rsidRPr="00DE4A01">
        <w:tab/>
      </w:r>
      <w:r w:rsidRPr="00DE4A01">
        <w:tab/>
        <w:t>10</w:t>
      </w:r>
    </w:p>
    <w:p w14:paraId="457A2FC9" w14:textId="1B8E4E7A" w:rsidR="00144E42" w:rsidRPr="00DE4A01" w:rsidRDefault="00144E42" w:rsidP="00144E42">
      <w:pPr>
        <w:pStyle w:val="TOC2"/>
        <w:ind w:right="992"/>
        <w:rPr>
          <w:rFonts w:asciiTheme="minorHAnsi" w:eastAsiaTheme="minorEastAsia" w:hAnsiTheme="minorHAnsi" w:cstheme="minorBidi"/>
          <w:sz w:val="22"/>
          <w:szCs w:val="22"/>
          <w:lang w:eastAsia="en-GB"/>
        </w:rPr>
      </w:pPr>
      <w:r w:rsidRPr="00DE4A01">
        <w:t>9.2</w:t>
      </w:r>
      <w:r w:rsidRPr="00DE4A01">
        <w:rPr>
          <w:rFonts w:asciiTheme="minorHAnsi" w:eastAsiaTheme="minorEastAsia" w:hAnsiTheme="minorHAnsi" w:cstheme="minorBidi"/>
          <w:sz w:val="22"/>
          <w:szCs w:val="22"/>
          <w:lang w:eastAsia="en-GB"/>
        </w:rPr>
        <w:tab/>
      </w:r>
      <w:r w:rsidRPr="00DE4A01">
        <w:t>Assumptions</w:t>
      </w:r>
      <w:r w:rsidRPr="00DE4A01">
        <w:tab/>
      </w:r>
      <w:r w:rsidRPr="00DE4A01">
        <w:tab/>
        <w:t>11</w:t>
      </w:r>
    </w:p>
    <w:p w14:paraId="7B880F27" w14:textId="2DB89473" w:rsidR="00144E42" w:rsidRPr="00DE4A01" w:rsidRDefault="00144E42" w:rsidP="00144E42">
      <w:pPr>
        <w:pStyle w:val="TOC2"/>
        <w:ind w:right="992"/>
        <w:rPr>
          <w:rFonts w:asciiTheme="minorHAnsi" w:eastAsiaTheme="minorEastAsia" w:hAnsiTheme="minorHAnsi" w:cstheme="minorBidi"/>
          <w:sz w:val="22"/>
          <w:szCs w:val="22"/>
          <w:lang w:eastAsia="en-GB"/>
        </w:rPr>
      </w:pPr>
      <w:r w:rsidRPr="00DE4A01">
        <w:t>9.3</w:t>
      </w:r>
      <w:r w:rsidRPr="00DE4A01">
        <w:rPr>
          <w:rFonts w:asciiTheme="minorHAnsi" w:eastAsiaTheme="minorEastAsia" w:hAnsiTheme="minorHAnsi" w:cstheme="minorBidi"/>
          <w:sz w:val="22"/>
          <w:szCs w:val="22"/>
          <w:lang w:eastAsia="en-GB"/>
        </w:rPr>
        <w:tab/>
      </w:r>
      <w:r w:rsidRPr="00DE4A01">
        <w:t>Addressing for entities</w:t>
      </w:r>
      <w:r w:rsidRPr="00DE4A01">
        <w:tab/>
      </w:r>
      <w:r w:rsidRPr="00DE4A01">
        <w:tab/>
        <w:t>11</w:t>
      </w:r>
    </w:p>
    <w:p w14:paraId="2DBA4E5E" w14:textId="45DFBCC3" w:rsidR="00144E42" w:rsidRPr="00DE4A01" w:rsidRDefault="00144E42" w:rsidP="00144E42">
      <w:pPr>
        <w:pStyle w:val="TOC2"/>
        <w:ind w:right="992"/>
        <w:rPr>
          <w:rFonts w:asciiTheme="minorHAnsi" w:eastAsiaTheme="minorEastAsia" w:hAnsiTheme="minorHAnsi" w:cstheme="minorBidi"/>
          <w:sz w:val="22"/>
          <w:szCs w:val="22"/>
          <w:lang w:eastAsia="en-GB"/>
        </w:rPr>
      </w:pPr>
      <w:r w:rsidRPr="00DE4A01">
        <w:t xml:space="preserve">9.4 </w:t>
      </w:r>
      <w:r w:rsidRPr="00DE4A01">
        <w:rPr>
          <w:rFonts w:asciiTheme="minorHAnsi" w:eastAsiaTheme="minorEastAsia" w:hAnsiTheme="minorHAnsi" w:cstheme="minorBidi"/>
          <w:sz w:val="22"/>
          <w:szCs w:val="22"/>
          <w:lang w:eastAsia="en-GB"/>
        </w:rPr>
        <w:tab/>
      </w:r>
      <w:r w:rsidRPr="00DE4A01">
        <w:t>Modelling for light state data</w:t>
      </w:r>
      <w:r w:rsidRPr="00DE4A01">
        <w:tab/>
      </w:r>
      <w:r w:rsidRPr="00DE4A01">
        <w:tab/>
        <w:t>12</w:t>
      </w:r>
    </w:p>
    <w:p w14:paraId="5F5D4815" w14:textId="0F5DF31F" w:rsidR="00144E42" w:rsidRPr="00DE4A01" w:rsidRDefault="00144E42" w:rsidP="00144E42">
      <w:pPr>
        <w:pStyle w:val="TOC2"/>
        <w:ind w:right="992"/>
        <w:rPr>
          <w:rFonts w:asciiTheme="minorHAnsi" w:eastAsiaTheme="minorEastAsia" w:hAnsiTheme="minorHAnsi" w:cstheme="minorBidi"/>
          <w:sz w:val="22"/>
          <w:szCs w:val="22"/>
          <w:lang w:eastAsia="en-GB"/>
        </w:rPr>
      </w:pPr>
      <w:r w:rsidRPr="00DE4A01">
        <w:t xml:space="preserve">9.5 </w:t>
      </w:r>
      <w:r w:rsidRPr="00DE4A01">
        <w:rPr>
          <w:rFonts w:asciiTheme="minorHAnsi" w:eastAsiaTheme="minorEastAsia" w:hAnsiTheme="minorHAnsi" w:cstheme="minorBidi"/>
          <w:sz w:val="22"/>
          <w:szCs w:val="22"/>
          <w:lang w:eastAsia="en-GB"/>
        </w:rPr>
        <w:tab/>
      </w:r>
      <w:r w:rsidRPr="00DE4A01">
        <w:t>Resource structure</w:t>
      </w:r>
      <w:r w:rsidRPr="00DE4A01">
        <w:tab/>
      </w:r>
      <w:r w:rsidRPr="00DE4A01">
        <w:tab/>
        <w:t>12</w:t>
      </w:r>
    </w:p>
    <w:p w14:paraId="18A348F7" w14:textId="640865A6" w:rsidR="00144E42" w:rsidRPr="00DE4A01" w:rsidRDefault="00144E42" w:rsidP="00144E42">
      <w:pPr>
        <w:pStyle w:val="TOC2"/>
        <w:ind w:right="992"/>
        <w:rPr>
          <w:rFonts w:asciiTheme="minorHAnsi" w:eastAsiaTheme="minorEastAsia" w:hAnsiTheme="minorHAnsi" w:cstheme="minorBidi"/>
          <w:sz w:val="22"/>
          <w:szCs w:val="22"/>
          <w:lang w:eastAsia="en-GB"/>
        </w:rPr>
      </w:pPr>
      <w:r w:rsidRPr="00DE4A01">
        <w:t>9.6</w:t>
      </w:r>
      <w:r w:rsidRPr="00DE4A01">
        <w:rPr>
          <w:rFonts w:asciiTheme="minorHAnsi" w:eastAsiaTheme="minorEastAsia" w:hAnsiTheme="minorHAnsi" w:cstheme="minorBidi"/>
          <w:sz w:val="22"/>
          <w:szCs w:val="22"/>
          <w:lang w:eastAsia="en-GB"/>
        </w:rPr>
        <w:tab/>
      </w:r>
      <w:r w:rsidRPr="00DE4A01">
        <w:t>Role of entities</w:t>
      </w:r>
      <w:r w:rsidRPr="00DE4A01">
        <w:tab/>
      </w:r>
      <w:r w:rsidRPr="00DE4A01">
        <w:tab/>
        <w:t>13</w:t>
      </w:r>
    </w:p>
    <w:p w14:paraId="4B32DE75" w14:textId="01132C1E" w:rsidR="00144E42" w:rsidRPr="00DE4A01" w:rsidRDefault="00144E42" w:rsidP="00144E42">
      <w:pPr>
        <w:pStyle w:val="TOC2"/>
        <w:ind w:right="992"/>
        <w:rPr>
          <w:rFonts w:asciiTheme="minorHAnsi" w:eastAsiaTheme="minorEastAsia" w:hAnsiTheme="minorHAnsi" w:cstheme="minorBidi"/>
          <w:sz w:val="22"/>
          <w:szCs w:val="22"/>
          <w:lang w:eastAsia="en-GB"/>
        </w:rPr>
      </w:pPr>
      <w:r w:rsidRPr="00DE4A01">
        <w:t>9.7</w:t>
      </w:r>
      <w:r w:rsidRPr="00DE4A01">
        <w:rPr>
          <w:rFonts w:asciiTheme="minorHAnsi" w:eastAsiaTheme="minorEastAsia" w:hAnsiTheme="minorHAnsi" w:cstheme="minorBidi"/>
          <w:sz w:val="22"/>
          <w:szCs w:val="22"/>
          <w:lang w:eastAsia="en-GB"/>
        </w:rPr>
        <w:tab/>
      </w:r>
      <w:r w:rsidRPr="00DE4A01">
        <w:t>Implementation procedures</w:t>
      </w:r>
      <w:r w:rsidRPr="00DE4A01">
        <w:tab/>
      </w:r>
      <w:r w:rsidRPr="00DE4A01">
        <w:tab/>
        <w:t>14</w:t>
      </w:r>
    </w:p>
    <w:p w14:paraId="798D0737" w14:textId="540B67D5" w:rsidR="00144E42" w:rsidRPr="00DE4A01" w:rsidRDefault="00144E42" w:rsidP="00144E42">
      <w:pPr>
        <w:pStyle w:val="TOC1"/>
        <w:ind w:right="992"/>
        <w:rPr>
          <w:rFonts w:asciiTheme="minorHAnsi" w:eastAsiaTheme="minorEastAsia" w:hAnsiTheme="minorHAnsi" w:cstheme="minorBidi"/>
          <w:sz w:val="22"/>
          <w:szCs w:val="22"/>
          <w:lang w:eastAsia="en-GB"/>
        </w:rPr>
      </w:pPr>
      <w:r w:rsidRPr="00DE4A01">
        <w:t>Appendix A – Reading resources</w:t>
      </w:r>
      <w:r w:rsidRPr="00DE4A01">
        <w:tab/>
      </w:r>
      <w:r w:rsidRPr="00DE4A01">
        <w:tab/>
        <w:t>39</w:t>
      </w:r>
    </w:p>
    <w:p w14:paraId="325ACB95" w14:textId="66B618B2" w:rsidR="00144E42" w:rsidRPr="00DE4A01" w:rsidRDefault="00144E42" w:rsidP="00144E42">
      <w:pPr>
        <w:pStyle w:val="TOC2"/>
        <w:ind w:right="992"/>
        <w:rPr>
          <w:rFonts w:asciiTheme="minorHAnsi" w:eastAsiaTheme="minorEastAsia" w:hAnsiTheme="minorHAnsi" w:cstheme="minorBidi"/>
          <w:sz w:val="22"/>
          <w:szCs w:val="22"/>
          <w:lang w:eastAsia="en-GB"/>
        </w:rPr>
      </w:pPr>
      <w:r w:rsidRPr="00DE4A01">
        <w:rPr>
          <w:lang w:eastAsia="zh-CN"/>
        </w:rPr>
        <w:t>A.1</w:t>
      </w:r>
      <w:r w:rsidRPr="00DE4A01">
        <w:rPr>
          <w:rFonts w:asciiTheme="minorHAnsi" w:eastAsiaTheme="minorEastAsia" w:hAnsiTheme="minorHAnsi" w:cstheme="minorBidi"/>
          <w:sz w:val="22"/>
          <w:szCs w:val="22"/>
          <w:lang w:eastAsia="en-GB"/>
        </w:rPr>
        <w:tab/>
      </w:r>
      <w:r w:rsidRPr="00DE4A01">
        <w:rPr>
          <w:lang w:eastAsia="zh-CN"/>
        </w:rPr>
        <w:t>Introduction</w:t>
      </w:r>
      <w:r w:rsidRPr="00DE4A01">
        <w:rPr>
          <w:lang w:eastAsia="zh-CN"/>
        </w:rPr>
        <w:tab/>
      </w:r>
      <w:r w:rsidRPr="00DE4A01">
        <w:rPr>
          <w:lang w:eastAsia="zh-CN"/>
        </w:rPr>
        <w:tab/>
      </w:r>
      <w:r w:rsidRPr="00DE4A01">
        <w:t>39</w:t>
      </w:r>
    </w:p>
    <w:p w14:paraId="6040DDAE" w14:textId="4C471464" w:rsidR="00144E42" w:rsidRPr="00DE4A01" w:rsidRDefault="00144E42" w:rsidP="00144E42">
      <w:pPr>
        <w:pStyle w:val="TOC2"/>
        <w:ind w:right="992"/>
        <w:rPr>
          <w:rFonts w:asciiTheme="minorHAnsi" w:eastAsiaTheme="minorEastAsia" w:hAnsiTheme="minorHAnsi" w:cstheme="minorBidi"/>
          <w:sz w:val="22"/>
          <w:szCs w:val="22"/>
          <w:lang w:eastAsia="en-GB"/>
        </w:rPr>
      </w:pPr>
      <w:r w:rsidRPr="00DE4A01">
        <w:rPr>
          <w:lang w:eastAsia="zh-CN"/>
        </w:rPr>
        <w:t>A.2</w:t>
      </w:r>
      <w:r w:rsidRPr="00DE4A01">
        <w:rPr>
          <w:rFonts w:asciiTheme="minorHAnsi" w:eastAsiaTheme="minorEastAsia" w:hAnsiTheme="minorHAnsi" w:cstheme="minorBidi"/>
          <w:sz w:val="22"/>
          <w:szCs w:val="22"/>
          <w:lang w:eastAsia="en-GB"/>
        </w:rPr>
        <w:tab/>
      </w:r>
      <w:r w:rsidRPr="00DE4A01">
        <w:rPr>
          <w:lang w:eastAsia="zh-CN"/>
        </w:rPr>
        <w:t>CSE resources</w:t>
      </w:r>
      <w:r w:rsidRPr="00DE4A01">
        <w:rPr>
          <w:lang w:eastAsia="zh-CN"/>
        </w:rPr>
        <w:tab/>
      </w:r>
      <w:r w:rsidRPr="00DE4A01">
        <w:rPr>
          <w:lang w:eastAsia="zh-CN"/>
        </w:rPr>
        <w:tab/>
      </w:r>
      <w:r w:rsidRPr="00DE4A01">
        <w:t>39</w:t>
      </w:r>
    </w:p>
    <w:p w14:paraId="33855226" w14:textId="639428A4" w:rsidR="00144E42" w:rsidRPr="00DE4A01" w:rsidRDefault="00144E42" w:rsidP="00144E42">
      <w:pPr>
        <w:pStyle w:val="TOC2"/>
        <w:ind w:right="992"/>
        <w:rPr>
          <w:rFonts w:asciiTheme="minorHAnsi" w:eastAsiaTheme="minorEastAsia" w:hAnsiTheme="minorHAnsi" w:cstheme="minorBidi"/>
          <w:sz w:val="22"/>
          <w:szCs w:val="22"/>
          <w:lang w:eastAsia="en-GB"/>
        </w:rPr>
      </w:pPr>
      <w:r w:rsidRPr="00DE4A01">
        <w:rPr>
          <w:lang w:eastAsia="zh-CN"/>
        </w:rPr>
        <w:t>A.3</w:t>
      </w:r>
      <w:r w:rsidRPr="00DE4A01">
        <w:rPr>
          <w:rFonts w:asciiTheme="minorHAnsi" w:eastAsiaTheme="minorEastAsia" w:hAnsiTheme="minorHAnsi" w:cstheme="minorBidi"/>
          <w:sz w:val="22"/>
          <w:szCs w:val="22"/>
          <w:lang w:eastAsia="en-GB"/>
        </w:rPr>
        <w:tab/>
      </w:r>
      <w:r w:rsidRPr="00DE4A01">
        <w:rPr>
          <w:lang w:eastAsia="zh-CN"/>
        </w:rPr>
        <w:t>Gateway device application MN-AE</w:t>
      </w:r>
      <w:r w:rsidRPr="00DE4A01">
        <w:rPr>
          <w:lang w:eastAsia="zh-CN"/>
        </w:rPr>
        <w:tab/>
      </w:r>
      <w:r w:rsidRPr="00DE4A01">
        <w:rPr>
          <w:lang w:eastAsia="zh-CN"/>
        </w:rPr>
        <w:tab/>
      </w:r>
      <w:r w:rsidRPr="00DE4A01">
        <w:t>40</w:t>
      </w:r>
    </w:p>
    <w:p w14:paraId="1CAD51E6" w14:textId="03967972" w:rsidR="00144E42" w:rsidRPr="00DE4A01" w:rsidRDefault="00144E42" w:rsidP="00144E42">
      <w:pPr>
        <w:pStyle w:val="TOC2"/>
        <w:ind w:right="992"/>
        <w:rPr>
          <w:rFonts w:asciiTheme="minorHAnsi" w:eastAsiaTheme="minorEastAsia" w:hAnsiTheme="minorHAnsi" w:cstheme="minorBidi"/>
          <w:sz w:val="22"/>
          <w:szCs w:val="22"/>
          <w:lang w:eastAsia="en-GB"/>
        </w:rPr>
      </w:pPr>
      <w:r w:rsidRPr="00DE4A01">
        <w:rPr>
          <w:lang w:eastAsia="zh-CN"/>
        </w:rPr>
        <w:t>A.4</w:t>
      </w:r>
      <w:r w:rsidRPr="00DE4A01">
        <w:rPr>
          <w:rFonts w:asciiTheme="minorHAnsi" w:eastAsiaTheme="minorEastAsia" w:hAnsiTheme="minorHAnsi" w:cstheme="minorBidi"/>
          <w:sz w:val="22"/>
          <w:szCs w:val="22"/>
          <w:lang w:eastAsia="en-GB"/>
        </w:rPr>
        <w:tab/>
      </w:r>
      <w:r w:rsidRPr="00DE4A01">
        <w:rPr>
          <w:lang w:eastAsia="zh-CN"/>
        </w:rPr>
        <w:t>Light device applications</w:t>
      </w:r>
      <w:r w:rsidRPr="00DE4A01">
        <w:rPr>
          <w:lang w:eastAsia="zh-CN"/>
        </w:rPr>
        <w:tab/>
      </w:r>
      <w:r w:rsidRPr="00DE4A01">
        <w:rPr>
          <w:lang w:eastAsia="zh-CN"/>
        </w:rPr>
        <w:tab/>
      </w:r>
      <w:r w:rsidRPr="00DE4A01">
        <w:t>40</w:t>
      </w:r>
    </w:p>
    <w:p w14:paraId="402BB314" w14:textId="5AB6A6EE" w:rsidR="00144E42" w:rsidRPr="00DE4A01" w:rsidRDefault="00144E42" w:rsidP="00144E42">
      <w:pPr>
        <w:pStyle w:val="TOC2"/>
        <w:ind w:right="992"/>
        <w:rPr>
          <w:rFonts w:asciiTheme="minorHAnsi" w:eastAsiaTheme="minorEastAsia" w:hAnsiTheme="minorHAnsi" w:cstheme="minorBidi"/>
          <w:sz w:val="22"/>
          <w:szCs w:val="22"/>
          <w:lang w:eastAsia="en-GB"/>
        </w:rPr>
      </w:pPr>
      <w:r w:rsidRPr="00DE4A01">
        <w:rPr>
          <w:lang w:eastAsia="zh-CN"/>
        </w:rPr>
        <w:t>A.5</w:t>
      </w:r>
      <w:r w:rsidRPr="00DE4A01">
        <w:rPr>
          <w:rFonts w:asciiTheme="minorHAnsi" w:eastAsiaTheme="minorEastAsia" w:hAnsiTheme="minorHAnsi" w:cstheme="minorBidi"/>
          <w:sz w:val="22"/>
          <w:szCs w:val="22"/>
          <w:lang w:eastAsia="en-GB"/>
        </w:rPr>
        <w:tab/>
      </w:r>
      <w:r w:rsidRPr="00DE4A01">
        <w:t>Smartphone</w:t>
      </w:r>
      <w:r w:rsidRPr="00DE4A01">
        <w:rPr>
          <w:lang w:eastAsia="zh-CN"/>
        </w:rPr>
        <w:t xml:space="preserve"> application IN-AE</w:t>
      </w:r>
      <w:r w:rsidRPr="00DE4A01">
        <w:rPr>
          <w:lang w:eastAsia="zh-CN"/>
        </w:rPr>
        <w:tab/>
      </w:r>
      <w:r w:rsidRPr="00DE4A01">
        <w:rPr>
          <w:lang w:eastAsia="zh-CN"/>
        </w:rPr>
        <w:tab/>
      </w:r>
      <w:r w:rsidRPr="00DE4A01">
        <w:t>41</w:t>
      </w:r>
    </w:p>
    <w:p w14:paraId="6781EDE4" w14:textId="7F735083" w:rsidR="00144E42" w:rsidRPr="00DE4A01" w:rsidRDefault="00144E42" w:rsidP="00144E42">
      <w:pPr>
        <w:pStyle w:val="TOC2"/>
        <w:ind w:right="992"/>
        <w:rPr>
          <w:rFonts w:asciiTheme="minorHAnsi" w:eastAsiaTheme="minorEastAsia" w:hAnsiTheme="minorHAnsi" w:cstheme="minorBidi"/>
          <w:sz w:val="22"/>
          <w:szCs w:val="22"/>
          <w:lang w:eastAsia="en-GB"/>
        </w:rPr>
      </w:pPr>
      <w:r w:rsidRPr="00DE4A01">
        <w:rPr>
          <w:lang w:eastAsia="zh-CN"/>
        </w:rPr>
        <w:t>A.6</w:t>
      </w:r>
      <w:r w:rsidRPr="00DE4A01">
        <w:rPr>
          <w:rFonts w:asciiTheme="minorHAnsi" w:eastAsiaTheme="minorEastAsia" w:hAnsiTheme="minorHAnsi" w:cstheme="minorBidi"/>
          <w:sz w:val="22"/>
          <w:szCs w:val="22"/>
          <w:lang w:eastAsia="en-GB"/>
        </w:rPr>
        <w:tab/>
      </w:r>
      <w:r w:rsidRPr="00DE4A01">
        <w:t>Access</w:t>
      </w:r>
      <w:r w:rsidRPr="00DE4A01">
        <w:rPr>
          <w:lang w:eastAsia="zh-CN"/>
        </w:rPr>
        <w:t xml:space="preserve"> control policy</w:t>
      </w:r>
      <w:r w:rsidRPr="00DE4A01">
        <w:rPr>
          <w:lang w:eastAsia="zh-CN"/>
        </w:rPr>
        <w:tab/>
      </w:r>
      <w:r w:rsidRPr="00DE4A01">
        <w:rPr>
          <w:lang w:eastAsia="zh-CN"/>
        </w:rPr>
        <w:tab/>
      </w:r>
      <w:r w:rsidRPr="00DE4A01">
        <w:t>41</w:t>
      </w:r>
    </w:p>
    <w:p w14:paraId="7E9025AE" w14:textId="50AEE307" w:rsidR="00144E42" w:rsidRPr="00DE4A01" w:rsidRDefault="00144E42" w:rsidP="00144E42">
      <w:pPr>
        <w:pStyle w:val="TOC2"/>
        <w:ind w:right="992"/>
        <w:rPr>
          <w:rFonts w:asciiTheme="minorHAnsi" w:eastAsiaTheme="minorEastAsia" w:hAnsiTheme="minorHAnsi" w:cstheme="minorBidi"/>
          <w:sz w:val="22"/>
          <w:szCs w:val="22"/>
          <w:lang w:eastAsia="en-GB"/>
        </w:rPr>
      </w:pPr>
      <w:r w:rsidRPr="00DE4A01">
        <w:rPr>
          <w:lang w:eastAsia="zh-CN"/>
        </w:rPr>
        <w:t>A.7</w:t>
      </w:r>
      <w:r w:rsidRPr="00DE4A01">
        <w:rPr>
          <w:rFonts w:asciiTheme="minorHAnsi" w:eastAsiaTheme="minorEastAsia" w:hAnsiTheme="minorHAnsi" w:cstheme="minorBidi"/>
          <w:sz w:val="22"/>
          <w:szCs w:val="22"/>
          <w:lang w:eastAsia="en-GB"/>
        </w:rPr>
        <w:tab/>
      </w:r>
      <w:r w:rsidRPr="00DE4A01">
        <w:rPr>
          <w:lang w:eastAsia="zh-CN"/>
        </w:rPr>
        <w:t>Containers</w:t>
      </w:r>
      <w:r w:rsidRPr="00DE4A01">
        <w:rPr>
          <w:lang w:eastAsia="zh-CN"/>
        </w:rPr>
        <w:tab/>
      </w:r>
      <w:r w:rsidRPr="00DE4A01">
        <w:rPr>
          <w:lang w:eastAsia="zh-CN"/>
        </w:rPr>
        <w:tab/>
      </w:r>
      <w:r w:rsidRPr="00DE4A01">
        <w:t>42</w:t>
      </w:r>
    </w:p>
    <w:p w14:paraId="7B028CF4" w14:textId="54642FB2" w:rsidR="00144E42" w:rsidRPr="00DE4A01" w:rsidRDefault="00144E42" w:rsidP="00144E42">
      <w:pPr>
        <w:pStyle w:val="TOC2"/>
        <w:ind w:right="992"/>
        <w:rPr>
          <w:rFonts w:asciiTheme="minorHAnsi" w:eastAsiaTheme="minorEastAsia" w:hAnsiTheme="minorHAnsi" w:cstheme="minorBidi"/>
          <w:sz w:val="22"/>
          <w:szCs w:val="22"/>
          <w:lang w:eastAsia="en-GB"/>
        </w:rPr>
      </w:pPr>
      <w:r w:rsidRPr="00DE4A01">
        <w:rPr>
          <w:lang w:eastAsia="zh-CN"/>
        </w:rPr>
        <w:t>A.8</w:t>
      </w:r>
      <w:r w:rsidRPr="00DE4A01">
        <w:rPr>
          <w:rFonts w:asciiTheme="minorHAnsi" w:eastAsiaTheme="minorEastAsia" w:hAnsiTheme="minorHAnsi" w:cstheme="minorBidi"/>
          <w:sz w:val="22"/>
          <w:szCs w:val="22"/>
          <w:lang w:eastAsia="en-GB"/>
        </w:rPr>
        <w:tab/>
      </w:r>
      <w:r w:rsidRPr="00DE4A01">
        <w:t>ContentInstances</w:t>
      </w:r>
      <w:r w:rsidRPr="00DE4A01">
        <w:tab/>
      </w:r>
      <w:r w:rsidRPr="00DE4A01">
        <w:tab/>
        <w:t>43</w:t>
      </w:r>
    </w:p>
    <w:p w14:paraId="2BE65983" w14:textId="6EE5A9D6" w:rsidR="00144E42" w:rsidRPr="00DE4A01" w:rsidRDefault="00144E42" w:rsidP="00144E42">
      <w:pPr>
        <w:pStyle w:val="TOC2"/>
        <w:ind w:right="992"/>
        <w:rPr>
          <w:rFonts w:asciiTheme="minorHAnsi" w:eastAsiaTheme="minorEastAsia" w:hAnsiTheme="minorHAnsi" w:cstheme="minorBidi"/>
          <w:sz w:val="22"/>
          <w:szCs w:val="22"/>
          <w:lang w:eastAsia="en-GB"/>
        </w:rPr>
      </w:pPr>
      <w:r w:rsidRPr="00DE4A01">
        <w:rPr>
          <w:lang w:eastAsia="zh-CN"/>
        </w:rPr>
        <w:t>A.9</w:t>
      </w:r>
      <w:r w:rsidRPr="00DE4A01">
        <w:rPr>
          <w:rFonts w:asciiTheme="minorHAnsi" w:eastAsiaTheme="minorEastAsia" w:hAnsiTheme="minorHAnsi" w:cstheme="minorBidi"/>
          <w:sz w:val="22"/>
          <w:szCs w:val="22"/>
          <w:lang w:eastAsia="en-GB"/>
        </w:rPr>
        <w:tab/>
      </w:r>
      <w:r w:rsidRPr="00DE4A01">
        <w:t>Subscriptions</w:t>
      </w:r>
      <w:r w:rsidRPr="00DE4A01">
        <w:tab/>
      </w:r>
      <w:r w:rsidRPr="00DE4A01">
        <w:tab/>
        <w:t>44</w:t>
      </w:r>
    </w:p>
    <w:p w14:paraId="3F04CD95" w14:textId="65A2A289" w:rsidR="00144E42" w:rsidRPr="00DE4A01" w:rsidRDefault="00144E42" w:rsidP="00144E42">
      <w:pPr>
        <w:pStyle w:val="TOC2"/>
        <w:ind w:right="992"/>
        <w:rPr>
          <w:rFonts w:asciiTheme="minorHAnsi" w:eastAsiaTheme="minorEastAsia" w:hAnsiTheme="minorHAnsi" w:cstheme="minorBidi"/>
          <w:sz w:val="22"/>
          <w:szCs w:val="22"/>
          <w:lang w:eastAsia="en-GB"/>
        </w:rPr>
      </w:pPr>
      <w:r w:rsidRPr="00DE4A01">
        <w:rPr>
          <w:lang w:eastAsia="zh-CN"/>
        </w:rPr>
        <w:t>A.10</w:t>
      </w:r>
      <w:r w:rsidRPr="00DE4A01">
        <w:rPr>
          <w:rFonts w:asciiTheme="minorHAnsi" w:eastAsiaTheme="minorEastAsia" w:hAnsiTheme="minorHAnsi" w:cstheme="minorBidi"/>
          <w:sz w:val="22"/>
          <w:szCs w:val="22"/>
          <w:lang w:eastAsia="en-GB"/>
        </w:rPr>
        <w:tab/>
      </w:r>
      <w:r w:rsidRPr="00DE4A01">
        <w:rPr>
          <w:lang w:eastAsia="zh-CN"/>
        </w:rPr>
        <w:t>Groups</w:t>
      </w:r>
      <w:r w:rsidRPr="00DE4A01">
        <w:rPr>
          <w:lang w:eastAsia="zh-CN"/>
        </w:rPr>
        <w:tab/>
      </w:r>
      <w:r w:rsidRPr="00DE4A01">
        <w:rPr>
          <w:lang w:eastAsia="zh-CN"/>
        </w:rPr>
        <w:tab/>
      </w:r>
      <w:r w:rsidRPr="00DE4A01">
        <w:t>45</w:t>
      </w:r>
    </w:p>
    <w:p w14:paraId="7CF449E9" w14:textId="2760BA5D" w:rsidR="00161A80" w:rsidRPr="00DE4A01" w:rsidRDefault="00161A80" w:rsidP="00144E42"/>
    <w:p w14:paraId="4701379E" w14:textId="77777777" w:rsidR="00144E42" w:rsidRPr="00DE4A01" w:rsidRDefault="00144E42" w:rsidP="00161A80"/>
    <w:p w14:paraId="42C45DF0" w14:textId="77777777" w:rsidR="00161A80" w:rsidRPr="00DE4A01" w:rsidRDefault="00161A80" w:rsidP="00161A80">
      <w:pPr>
        <w:rPr>
          <w:b/>
          <w:sz w:val="28"/>
          <w:szCs w:val="28"/>
          <w:lang w:eastAsia="ja-JP"/>
        </w:rPr>
        <w:sectPr w:rsidR="00161A80" w:rsidRPr="00DE4A01" w:rsidSect="00B70628">
          <w:headerReference w:type="even" r:id="rId16"/>
          <w:headerReference w:type="default" r:id="rId17"/>
          <w:footerReference w:type="even" r:id="rId18"/>
          <w:footerReference w:type="default" r:id="rId19"/>
          <w:type w:val="oddPage"/>
          <w:pgSz w:w="11907" w:h="16840" w:code="9"/>
          <w:pgMar w:top="1134" w:right="1134" w:bottom="1134" w:left="1134" w:header="567" w:footer="567" w:gutter="0"/>
          <w:pgNumType w:fmt="lowerRoman"/>
          <w:cols w:space="720"/>
          <w:docGrid w:linePitch="326"/>
        </w:sectPr>
      </w:pPr>
    </w:p>
    <w:p w14:paraId="5084542F" w14:textId="0C767BCF" w:rsidR="00893736" w:rsidRPr="00DE4A01" w:rsidRDefault="00CD0472" w:rsidP="00A513A4">
      <w:pPr>
        <w:pStyle w:val="RecNo"/>
      </w:pPr>
      <w:r w:rsidRPr="00DE4A01">
        <w:t xml:space="preserve">Technical Report </w:t>
      </w:r>
      <w:r w:rsidR="007D2AA9" w:rsidRPr="00DE4A01">
        <w:t xml:space="preserve">ITU-T </w:t>
      </w:r>
      <w:r w:rsidR="00C2157F" w:rsidRPr="00DE4A01">
        <w:t>YSTR-M2M-DG.AppDev</w:t>
      </w:r>
    </w:p>
    <w:p w14:paraId="0254A86B" w14:textId="326B6E4A" w:rsidR="00161A80" w:rsidRPr="00DE4A01" w:rsidRDefault="00CD0472" w:rsidP="00EA0441">
      <w:pPr>
        <w:pStyle w:val="Rectitle"/>
        <w:rPr>
          <w:lang w:eastAsia="ko-KR"/>
        </w:rPr>
      </w:pPr>
      <w:r w:rsidRPr="00DE4A01">
        <w:t>oneM2</w:t>
      </w:r>
      <w:r w:rsidR="00893736" w:rsidRPr="00DE4A01">
        <w:t>M</w:t>
      </w:r>
      <w:r w:rsidR="00EA0441" w:rsidRPr="00DE4A01">
        <w:t> –</w:t>
      </w:r>
      <w:r w:rsidR="004547DD" w:rsidRPr="00DE4A01">
        <w:t xml:space="preserve"> </w:t>
      </w:r>
      <w:r w:rsidR="007F599B" w:rsidRPr="00DE4A01">
        <w:t xml:space="preserve">Application </w:t>
      </w:r>
      <w:r w:rsidR="00B849BA" w:rsidRPr="00DE4A01">
        <w:t>d</w:t>
      </w:r>
      <w:r w:rsidR="007F599B" w:rsidRPr="00DE4A01">
        <w:t xml:space="preserve">eveloper </w:t>
      </w:r>
      <w:r w:rsidR="00B849BA" w:rsidRPr="00DE4A01">
        <w:t>g</w:t>
      </w:r>
      <w:r w:rsidR="007F599B" w:rsidRPr="00DE4A01">
        <w:t>uide:</w:t>
      </w:r>
      <w:r w:rsidR="007F599B" w:rsidRPr="00DE4A01">
        <w:br/>
      </w:r>
      <w:r w:rsidRPr="00DE4A01">
        <w:t>Light control example using HTTP binding</w:t>
      </w:r>
    </w:p>
    <w:p w14:paraId="09242970" w14:textId="76706A62" w:rsidR="00467172" w:rsidRPr="00DE4A01" w:rsidRDefault="00CD0472" w:rsidP="00E70FF5">
      <w:pPr>
        <w:pStyle w:val="Heading1"/>
        <w:rPr>
          <w:lang w:bidi="ar-DZ"/>
        </w:rPr>
      </w:pPr>
      <w:bookmarkStart w:id="22" w:name="_Toc401158818"/>
      <w:bookmarkStart w:id="23" w:name="_Toc516819901"/>
      <w:bookmarkStart w:id="24" w:name="_Toc520712473"/>
      <w:bookmarkStart w:id="25" w:name="_Toc530128721"/>
      <w:r w:rsidRPr="00DE4A01">
        <w:rPr>
          <w:lang w:bidi="ar-DZ"/>
        </w:rPr>
        <w:t>1</w:t>
      </w:r>
      <w:r w:rsidRPr="00DE4A01">
        <w:rPr>
          <w:lang w:bidi="ar-DZ"/>
        </w:rPr>
        <w:tab/>
      </w:r>
      <w:r w:rsidR="00467172" w:rsidRPr="00DE4A01">
        <w:rPr>
          <w:lang w:bidi="ar-DZ"/>
        </w:rPr>
        <w:t>Scope</w:t>
      </w:r>
      <w:bookmarkEnd w:id="22"/>
      <w:bookmarkEnd w:id="23"/>
      <w:bookmarkEnd w:id="24"/>
      <w:bookmarkEnd w:id="25"/>
    </w:p>
    <w:p w14:paraId="4B567565" w14:textId="15805125" w:rsidR="00D6523E" w:rsidRPr="00DE4A01" w:rsidRDefault="00D6523E" w:rsidP="00D6523E">
      <w:bookmarkStart w:id="26" w:name="_Toc401158819"/>
      <w:r w:rsidRPr="00DE4A01">
        <w:t xml:space="preserve">This Technical Report provides a guide for application developers to develop applications using functionalities provided by any oneM2M compliant service platform with the </w:t>
      </w:r>
      <w:r w:rsidR="00B849BA" w:rsidRPr="00DE4A01">
        <w:t xml:space="preserve">following </w:t>
      </w:r>
      <w:r w:rsidRPr="00DE4A01">
        <w:t>scope:</w:t>
      </w:r>
    </w:p>
    <w:p w14:paraId="4EE27703" w14:textId="76B5A492" w:rsidR="00D6523E" w:rsidRPr="00DE4A01" w:rsidRDefault="007F599B" w:rsidP="007F599B">
      <w:pPr>
        <w:pStyle w:val="enumlev1"/>
      </w:pPr>
      <w:r w:rsidRPr="00DE4A01">
        <w:t>–</w:t>
      </w:r>
      <w:r w:rsidRPr="00DE4A01">
        <w:tab/>
      </w:r>
      <w:r w:rsidR="00D6523E" w:rsidRPr="00DE4A01">
        <w:t>Objective of the use case</w:t>
      </w:r>
      <w:r w:rsidR="00B849BA" w:rsidRPr="00DE4A01">
        <w:t>;</w:t>
      </w:r>
    </w:p>
    <w:p w14:paraId="60FC8754" w14:textId="317774B8" w:rsidR="00D6523E" w:rsidRPr="00DE4A01" w:rsidRDefault="007F599B" w:rsidP="007F599B">
      <w:pPr>
        <w:pStyle w:val="enumlev1"/>
      </w:pPr>
      <w:r w:rsidRPr="00DE4A01">
        <w:t>–</w:t>
      </w:r>
      <w:r w:rsidRPr="00DE4A01">
        <w:tab/>
      </w:r>
      <w:r w:rsidR="00D6523E" w:rsidRPr="00DE4A01">
        <w:t>The architecture of the use case mapped into an oneM2M service platform</w:t>
      </w:r>
      <w:r w:rsidR="00B849BA" w:rsidRPr="00DE4A01">
        <w:t>;</w:t>
      </w:r>
    </w:p>
    <w:p w14:paraId="52E0882B" w14:textId="4EC57E1A" w:rsidR="00D6523E" w:rsidRPr="00DE4A01" w:rsidRDefault="007F599B" w:rsidP="007F599B">
      <w:pPr>
        <w:pStyle w:val="enumlev1"/>
      </w:pPr>
      <w:r w:rsidRPr="00DE4A01">
        <w:t>–</w:t>
      </w:r>
      <w:r w:rsidRPr="00DE4A01">
        <w:tab/>
      </w:r>
      <w:r w:rsidR="00D6523E" w:rsidRPr="00DE4A01">
        <w:t>The execution procedures for implementation of the use case</w:t>
      </w:r>
      <w:r w:rsidR="00B849BA" w:rsidRPr="00DE4A01">
        <w:t>;</w:t>
      </w:r>
      <w:r w:rsidR="00D6523E" w:rsidRPr="00DE4A01">
        <w:t xml:space="preserve"> and</w:t>
      </w:r>
    </w:p>
    <w:p w14:paraId="0AD4AD9F" w14:textId="55541939" w:rsidR="00D6523E" w:rsidRPr="00DE4A01" w:rsidRDefault="007F599B" w:rsidP="007F599B">
      <w:pPr>
        <w:pStyle w:val="enumlev1"/>
      </w:pPr>
      <w:r w:rsidRPr="00DE4A01">
        <w:t>–</w:t>
      </w:r>
      <w:r w:rsidRPr="00DE4A01">
        <w:tab/>
      </w:r>
      <w:r w:rsidR="00D6523E" w:rsidRPr="00DE4A01">
        <w:t>Implementation details of the use case.</w:t>
      </w:r>
    </w:p>
    <w:p w14:paraId="1C1551A1" w14:textId="00F56AE6" w:rsidR="00467172" w:rsidRPr="00DE4A01" w:rsidRDefault="00CD0472" w:rsidP="00E70FF5">
      <w:pPr>
        <w:pStyle w:val="Heading1"/>
        <w:rPr>
          <w:lang w:bidi="ar-DZ"/>
        </w:rPr>
      </w:pPr>
      <w:bookmarkStart w:id="27" w:name="_Toc516819902"/>
      <w:bookmarkStart w:id="28" w:name="_Toc520712474"/>
      <w:bookmarkStart w:id="29" w:name="_Toc530128722"/>
      <w:r w:rsidRPr="00DE4A01">
        <w:rPr>
          <w:lang w:bidi="ar-DZ"/>
        </w:rPr>
        <w:t>2</w:t>
      </w:r>
      <w:r w:rsidRPr="00DE4A01">
        <w:rPr>
          <w:lang w:bidi="ar-DZ"/>
        </w:rPr>
        <w:tab/>
      </w:r>
      <w:r w:rsidR="00467172" w:rsidRPr="00DE4A01">
        <w:rPr>
          <w:lang w:bidi="ar-DZ"/>
        </w:rPr>
        <w:t>References</w:t>
      </w:r>
      <w:bookmarkEnd w:id="26"/>
      <w:bookmarkEnd w:id="27"/>
      <w:bookmarkEnd w:id="28"/>
      <w:bookmarkEnd w:id="29"/>
    </w:p>
    <w:p w14:paraId="605075C9" w14:textId="77777777" w:rsidR="00B9461B" w:rsidRPr="00DE4A01" w:rsidRDefault="00DB56B8" w:rsidP="00EA0441">
      <w:pPr>
        <w:pStyle w:val="Reftext"/>
        <w:ind w:left="2835" w:hanging="2835"/>
        <w:jc w:val="left"/>
        <w:rPr>
          <w:spacing w:val="-4"/>
        </w:rPr>
      </w:pPr>
      <w:bookmarkStart w:id="30" w:name="_Toc401158820"/>
      <w:r w:rsidRPr="00DE4A01">
        <w:t>[ITU-T Y.</w:t>
      </w:r>
      <w:r w:rsidR="008E0D49" w:rsidRPr="00DE4A01">
        <w:t>4500.1</w:t>
      </w:r>
      <w:r w:rsidRPr="00DE4A01">
        <w:t>]</w:t>
      </w:r>
      <w:r w:rsidRPr="00DE4A01">
        <w:tab/>
      </w:r>
      <w:r w:rsidR="008E0D49" w:rsidRPr="00DE4A01">
        <w:tab/>
      </w:r>
      <w:r w:rsidRPr="00DE4A01">
        <w:rPr>
          <w:spacing w:val="-4"/>
        </w:rPr>
        <w:t>Recommendation ITU-T Y.</w:t>
      </w:r>
      <w:r w:rsidR="008E0D49" w:rsidRPr="00DE4A01">
        <w:rPr>
          <w:spacing w:val="-4"/>
        </w:rPr>
        <w:t>4500.1</w:t>
      </w:r>
      <w:r w:rsidRPr="00DE4A01">
        <w:rPr>
          <w:spacing w:val="-4"/>
        </w:rPr>
        <w:t>,</w:t>
      </w:r>
      <w:r w:rsidRPr="00DE4A01">
        <w:rPr>
          <w:spacing w:val="-4"/>
          <w:lang w:eastAsia="zh-CN"/>
        </w:rPr>
        <w:t xml:space="preserve"> </w:t>
      </w:r>
      <w:r w:rsidR="008E0D49" w:rsidRPr="00DE4A01">
        <w:rPr>
          <w:i/>
          <w:spacing w:val="-4"/>
          <w:lang w:eastAsia="zh-CN"/>
        </w:rPr>
        <w:t>oneM2M</w:t>
      </w:r>
      <w:r w:rsidR="00EA0441" w:rsidRPr="00DE4A01">
        <w:rPr>
          <w:i/>
          <w:spacing w:val="-4"/>
          <w:lang w:eastAsia="zh-CN"/>
        </w:rPr>
        <w:t> –</w:t>
      </w:r>
      <w:r w:rsidR="008E0D49" w:rsidRPr="00DE4A01">
        <w:rPr>
          <w:spacing w:val="-4"/>
          <w:lang w:eastAsia="zh-CN"/>
        </w:rPr>
        <w:t xml:space="preserve"> </w:t>
      </w:r>
      <w:r w:rsidRPr="00DE4A01">
        <w:rPr>
          <w:i/>
          <w:spacing w:val="-4"/>
        </w:rPr>
        <w:t xml:space="preserve">Functional </w:t>
      </w:r>
      <w:r w:rsidR="008E0D49" w:rsidRPr="00DE4A01">
        <w:rPr>
          <w:i/>
          <w:spacing w:val="-4"/>
        </w:rPr>
        <w:t>a</w:t>
      </w:r>
      <w:r w:rsidRPr="00DE4A01">
        <w:rPr>
          <w:i/>
          <w:spacing w:val="-4"/>
        </w:rPr>
        <w:t>rchitecture</w:t>
      </w:r>
      <w:r w:rsidRPr="00DE4A01">
        <w:rPr>
          <w:spacing w:val="-4"/>
        </w:rPr>
        <w:t>.</w:t>
      </w:r>
    </w:p>
    <w:p w14:paraId="79221E48" w14:textId="09C38DA5" w:rsidR="003C7BD4" w:rsidRPr="00DE4A01" w:rsidRDefault="003C7BD4" w:rsidP="00EA0441">
      <w:pPr>
        <w:pStyle w:val="Reftext"/>
        <w:ind w:left="2835" w:hanging="2835"/>
        <w:jc w:val="left"/>
      </w:pPr>
      <w:r w:rsidRPr="00DE4A01">
        <w:t>[ITU-T Y.</w:t>
      </w:r>
      <w:r w:rsidR="008E0D49" w:rsidRPr="00DE4A01">
        <w:t>4500.4</w:t>
      </w:r>
      <w:r w:rsidRPr="00DE4A01">
        <w:t>]</w:t>
      </w:r>
      <w:r w:rsidRPr="00DE4A01">
        <w:tab/>
      </w:r>
      <w:r w:rsidR="008E0D49" w:rsidRPr="00DE4A01">
        <w:tab/>
      </w:r>
      <w:r w:rsidRPr="00DE4A01">
        <w:t>Recommendation ITU-T Y.</w:t>
      </w:r>
      <w:r w:rsidR="008E0D49" w:rsidRPr="00DE4A01">
        <w:t>4500.4</w:t>
      </w:r>
      <w:r w:rsidRPr="00DE4A01">
        <w:t xml:space="preserve">, </w:t>
      </w:r>
      <w:r w:rsidR="008E0D49" w:rsidRPr="00DE4A01">
        <w:rPr>
          <w:i/>
        </w:rPr>
        <w:t>oneM2M</w:t>
      </w:r>
      <w:r w:rsidR="00EA0441" w:rsidRPr="00DE4A01">
        <w:rPr>
          <w:i/>
        </w:rPr>
        <w:t> –</w:t>
      </w:r>
      <w:r w:rsidR="008E0D49" w:rsidRPr="00DE4A01">
        <w:rPr>
          <w:i/>
        </w:rPr>
        <w:t xml:space="preserve"> </w:t>
      </w:r>
      <w:r w:rsidRPr="00DE4A01">
        <w:rPr>
          <w:i/>
        </w:rPr>
        <w:t xml:space="preserve">Service </w:t>
      </w:r>
      <w:r w:rsidR="008E0D49" w:rsidRPr="00DE4A01">
        <w:rPr>
          <w:i/>
        </w:rPr>
        <w:t>l</w:t>
      </w:r>
      <w:r w:rsidRPr="00DE4A01">
        <w:rPr>
          <w:i/>
        </w:rPr>
        <w:t xml:space="preserve">ayer </w:t>
      </w:r>
      <w:r w:rsidR="008E0D49" w:rsidRPr="00DE4A01">
        <w:rPr>
          <w:i/>
        </w:rPr>
        <w:t>c</w:t>
      </w:r>
      <w:r w:rsidRPr="00DE4A01">
        <w:rPr>
          <w:i/>
        </w:rPr>
        <w:t xml:space="preserve">ore </w:t>
      </w:r>
      <w:r w:rsidR="008E0D49" w:rsidRPr="00DE4A01">
        <w:rPr>
          <w:i/>
        </w:rPr>
        <w:t>p</w:t>
      </w:r>
      <w:r w:rsidRPr="00DE4A01">
        <w:rPr>
          <w:i/>
        </w:rPr>
        <w:t xml:space="preserve">rotocol </w:t>
      </w:r>
      <w:r w:rsidR="008E0D49" w:rsidRPr="00DE4A01">
        <w:rPr>
          <w:i/>
        </w:rPr>
        <w:t>s</w:t>
      </w:r>
      <w:r w:rsidRPr="00DE4A01">
        <w:rPr>
          <w:i/>
        </w:rPr>
        <w:t>pecification</w:t>
      </w:r>
      <w:r w:rsidRPr="00DE4A01">
        <w:t>.</w:t>
      </w:r>
    </w:p>
    <w:p w14:paraId="2CF0B681" w14:textId="362B4698" w:rsidR="003C7BD4" w:rsidRPr="00DE4A01" w:rsidRDefault="003C7BD4" w:rsidP="00EA0441">
      <w:pPr>
        <w:pStyle w:val="Reftext"/>
        <w:ind w:left="2835" w:hanging="2835"/>
        <w:jc w:val="left"/>
      </w:pPr>
      <w:r w:rsidRPr="00DE4A01">
        <w:t>[ITU-T Y.</w:t>
      </w:r>
      <w:r w:rsidR="004A49C9" w:rsidRPr="00DE4A01">
        <w:t>4500.9</w:t>
      </w:r>
      <w:r w:rsidRPr="00DE4A01">
        <w:t>]</w:t>
      </w:r>
      <w:r w:rsidRPr="00DE4A01">
        <w:tab/>
      </w:r>
      <w:r w:rsidR="004A49C9" w:rsidRPr="00DE4A01">
        <w:tab/>
      </w:r>
      <w:r w:rsidRPr="00DE4A01">
        <w:t>Recomme</w:t>
      </w:r>
      <w:r w:rsidR="00500FAF" w:rsidRPr="00DE4A01">
        <w:t>ndation ITU-T Y.</w:t>
      </w:r>
      <w:r w:rsidR="004A49C9" w:rsidRPr="00DE4A01">
        <w:t>4500.9</w:t>
      </w:r>
      <w:r w:rsidR="00500FAF" w:rsidRPr="00DE4A01">
        <w:t xml:space="preserve">, </w:t>
      </w:r>
      <w:r w:rsidR="004A49C9" w:rsidRPr="00DE4A01">
        <w:rPr>
          <w:i/>
        </w:rPr>
        <w:t>oneM2M</w:t>
      </w:r>
      <w:r w:rsidR="00EA0441" w:rsidRPr="00DE4A01">
        <w:rPr>
          <w:i/>
        </w:rPr>
        <w:t> –</w:t>
      </w:r>
      <w:r w:rsidR="004A49C9" w:rsidRPr="00DE4A01">
        <w:rPr>
          <w:i/>
        </w:rPr>
        <w:t xml:space="preserve"> </w:t>
      </w:r>
      <w:r w:rsidRPr="00DE4A01">
        <w:rPr>
          <w:i/>
        </w:rPr>
        <w:t xml:space="preserve">HTTP </w:t>
      </w:r>
      <w:r w:rsidR="004A49C9" w:rsidRPr="00DE4A01">
        <w:rPr>
          <w:i/>
        </w:rPr>
        <w:t>p</w:t>
      </w:r>
      <w:r w:rsidRPr="00DE4A01">
        <w:rPr>
          <w:i/>
        </w:rPr>
        <w:t xml:space="preserve">rotocol </w:t>
      </w:r>
      <w:r w:rsidR="004A49C9" w:rsidRPr="00DE4A01">
        <w:rPr>
          <w:i/>
        </w:rPr>
        <w:t>b</w:t>
      </w:r>
      <w:r w:rsidRPr="00DE4A01">
        <w:rPr>
          <w:i/>
        </w:rPr>
        <w:t>inding</w:t>
      </w:r>
      <w:r w:rsidRPr="00DE4A01">
        <w:t>.</w:t>
      </w:r>
    </w:p>
    <w:p w14:paraId="619D9443" w14:textId="6E2AF752" w:rsidR="00B3218C" w:rsidRPr="00DE4A01" w:rsidRDefault="00B3218C" w:rsidP="00EA0441">
      <w:pPr>
        <w:pStyle w:val="Reftext"/>
        <w:ind w:left="2835" w:hanging="2835"/>
        <w:jc w:val="left"/>
      </w:pPr>
      <w:r w:rsidRPr="00DE4A01">
        <w:t>[ITU-T Y.4500.11]</w:t>
      </w:r>
      <w:r w:rsidRPr="00DE4A01">
        <w:tab/>
      </w:r>
      <w:r w:rsidRPr="00DE4A01">
        <w:tab/>
        <w:t>Recommendation ITU-T Y.4500.11,</w:t>
      </w:r>
      <w:r w:rsidRPr="00DE4A01" w:rsidDel="00495AA4">
        <w:t xml:space="preserve"> </w:t>
      </w:r>
      <w:r w:rsidRPr="00DE4A01">
        <w:rPr>
          <w:i/>
        </w:rPr>
        <w:t>oneM2M</w:t>
      </w:r>
      <w:r w:rsidR="00EA0441" w:rsidRPr="00DE4A01">
        <w:rPr>
          <w:i/>
        </w:rPr>
        <w:t> –</w:t>
      </w:r>
      <w:r w:rsidRPr="00DE4A01">
        <w:rPr>
          <w:i/>
        </w:rPr>
        <w:t xml:space="preserve"> Common terminology</w:t>
      </w:r>
      <w:r w:rsidRPr="00DE4A01">
        <w:t>.</w:t>
      </w:r>
    </w:p>
    <w:p w14:paraId="29964091" w14:textId="54EA52D8" w:rsidR="009635CB" w:rsidRPr="00DE4A01" w:rsidRDefault="007F599B" w:rsidP="00E70FF5">
      <w:pPr>
        <w:pStyle w:val="Heading1"/>
        <w:rPr>
          <w:lang w:bidi="ar-DZ"/>
        </w:rPr>
      </w:pPr>
      <w:bookmarkStart w:id="31" w:name="_Toc516819903"/>
      <w:bookmarkStart w:id="32" w:name="_Toc520712475"/>
      <w:bookmarkStart w:id="33" w:name="_Toc530128723"/>
      <w:r w:rsidRPr="00DE4A01">
        <w:rPr>
          <w:lang w:bidi="ar-DZ"/>
        </w:rPr>
        <w:t>3</w:t>
      </w:r>
      <w:r w:rsidRPr="00DE4A01">
        <w:rPr>
          <w:lang w:bidi="ar-DZ"/>
        </w:rPr>
        <w:tab/>
      </w:r>
      <w:r w:rsidR="00C00A76" w:rsidRPr="00DE4A01">
        <w:rPr>
          <w:lang w:bidi="ar-DZ"/>
        </w:rPr>
        <w:t>Terms and d</w:t>
      </w:r>
      <w:r w:rsidR="009635CB" w:rsidRPr="00DE4A01">
        <w:rPr>
          <w:lang w:bidi="ar-DZ"/>
        </w:rPr>
        <w:t>efinitions</w:t>
      </w:r>
      <w:bookmarkEnd w:id="30"/>
      <w:bookmarkEnd w:id="31"/>
      <w:bookmarkEnd w:id="32"/>
      <w:bookmarkEnd w:id="33"/>
    </w:p>
    <w:p w14:paraId="6934A7EA" w14:textId="756EB9E9" w:rsidR="009635CB" w:rsidRPr="00DE4A01" w:rsidRDefault="007F599B" w:rsidP="00E70FF5">
      <w:pPr>
        <w:pStyle w:val="Heading2"/>
        <w:rPr>
          <w:lang w:bidi="ar-DZ"/>
        </w:rPr>
      </w:pPr>
      <w:bookmarkStart w:id="34" w:name="_Toc401158821"/>
      <w:bookmarkStart w:id="35" w:name="_Toc516819904"/>
      <w:bookmarkStart w:id="36" w:name="_Toc520712476"/>
      <w:bookmarkStart w:id="37" w:name="_Toc530128724"/>
      <w:r w:rsidRPr="00DE4A01">
        <w:rPr>
          <w:lang w:bidi="ar-DZ"/>
        </w:rPr>
        <w:t>3.1</w:t>
      </w:r>
      <w:r w:rsidRPr="00DE4A01">
        <w:rPr>
          <w:lang w:bidi="ar-DZ"/>
        </w:rPr>
        <w:tab/>
      </w:r>
      <w:r w:rsidR="009635CB" w:rsidRPr="00DE4A01">
        <w:rPr>
          <w:lang w:bidi="ar-DZ"/>
        </w:rPr>
        <w:t>Terms defined elsewhere</w:t>
      </w:r>
      <w:bookmarkEnd w:id="34"/>
      <w:bookmarkEnd w:id="35"/>
      <w:bookmarkEnd w:id="36"/>
      <w:bookmarkEnd w:id="37"/>
    </w:p>
    <w:p w14:paraId="5E1092F3" w14:textId="64201075" w:rsidR="00B849BA" w:rsidRPr="00DE4A01" w:rsidRDefault="003C7E29" w:rsidP="00B849BA">
      <w:bookmarkStart w:id="38" w:name="_Toc401158822"/>
      <w:r w:rsidRPr="00DE4A01">
        <w:t>This</w:t>
      </w:r>
      <w:r w:rsidR="00B849BA" w:rsidRPr="00DE4A01">
        <w:t xml:space="preserve"> Technical Report</w:t>
      </w:r>
      <w:r w:rsidRPr="00DE4A01">
        <w:t xml:space="preserve"> uses</w:t>
      </w:r>
      <w:r w:rsidR="00B849BA" w:rsidRPr="00DE4A01">
        <w:t xml:space="preserve"> the terms and definitions given in [ITU</w:t>
      </w:r>
      <w:r w:rsidR="00B849BA" w:rsidRPr="00DE4A01">
        <w:noBreakHyphen/>
        <w:t>T Y.</w:t>
      </w:r>
      <w:r w:rsidR="008E0D49" w:rsidRPr="00DE4A01">
        <w:t>4500.11</w:t>
      </w:r>
      <w:r w:rsidR="00B849BA" w:rsidRPr="00DE4A01">
        <w:t>].</w:t>
      </w:r>
    </w:p>
    <w:p w14:paraId="2B9D0FE0" w14:textId="33DF05FF" w:rsidR="009635CB" w:rsidRPr="00DE4A01" w:rsidRDefault="007F599B" w:rsidP="00E70FF5">
      <w:pPr>
        <w:pStyle w:val="Heading2"/>
        <w:rPr>
          <w:lang w:eastAsia="zh-CN"/>
        </w:rPr>
      </w:pPr>
      <w:bookmarkStart w:id="39" w:name="_Toc516819905"/>
      <w:bookmarkStart w:id="40" w:name="_Toc520712477"/>
      <w:bookmarkStart w:id="41" w:name="_Toc530128725"/>
      <w:bookmarkEnd w:id="38"/>
      <w:r w:rsidRPr="00DE4A01">
        <w:t>3.2</w:t>
      </w:r>
      <w:r w:rsidRPr="00DE4A01">
        <w:tab/>
      </w:r>
      <w:r w:rsidR="003A499B" w:rsidRPr="00DE4A01">
        <w:t xml:space="preserve">Terms defined in this </w:t>
      </w:r>
      <w:r w:rsidR="003A499B" w:rsidRPr="00DE4A01">
        <w:rPr>
          <w:lang w:eastAsia="zh-CN"/>
        </w:rPr>
        <w:t>Technical Report</w:t>
      </w:r>
      <w:bookmarkEnd w:id="39"/>
      <w:bookmarkEnd w:id="40"/>
      <w:bookmarkEnd w:id="41"/>
    </w:p>
    <w:p w14:paraId="2D8FCEB7" w14:textId="715BD04A" w:rsidR="007F599B" w:rsidRPr="00DE4A01" w:rsidRDefault="005446BE" w:rsidP="005446BE">
      <w:pPr>
        <w:rPr>
          <w:lang w:bidi="ar-DZ"/>
        </w:rPr>
      </w:pPr>
      <w:r w:rsidRPr="00DE4A01">
        <w:t xml:space="preserve">This Technical Report </w:t>
      </w:r>
      <w:r w:rsidR="007F599B" w:rsidRPr="00DE4A01">
        <w:t>defines the following terms:</w:t>
      </w:r>
    </w:p>
    <w:p w14:paraId="4376D0CD" w14:textId="5CB577ED" w:rsidR="003A499B" w:rsidRPr="00DE4A01" w:rsidRDefault="007F599B" w:rsidP="003A499B">
      <w:bookmarkStart w:id="42" w:name="_Toc401158823"/>
      <w:r w:rsidRPr="00DE4A01">
        <w:rPr>
          <w:b/>
        </w:rPr>
        <w:t>3.2.1</w:t>
      </w:r>
      <w:r w:rsidRPr="00DE4A01">
        <w:rPr>
          <w:b/>
        </w:rPr>
        <w:tab/>
      </w:r>
      <w:r w:rsidR="003A499B" w:rsidRPr="00DE4A01">
        <w:rPr>
          <w:b/>
        </w:rPr>
        <w:t>M2M service provider domain</w:t>
      </w:r>
      <w:r w:rsidR="003A499B" w:rsidRPr="00DE4A01">
        <w:rPr>
          <w:bCs/>
        </w:rPr>
        <w:t>:</w:t>
      </w:r>
      <w:r w:rsidR="00C42597" w:rsidRPr="00DE4A01">
        <w:t xml:space="preserve"> P</w:t>
      </w:r>
      <w:r w:rsidR="003A499B" w:rsidRPr="00DE4A01">
        <w:t xml:space="preserve">art of the M2M </w:t>
      </w:r>
      <w:r w:rsidR="00B849BA" w:rsidRPr="00DE4A01">
        <w:t>s</w:t>
      </w:r>
      <w:r w:rsidR="003A499B" w:rsidRPr="00DE4A01">
        <w:t xml:space="preserve">ystem that is associated with a specific M2M </w:t>
      </w:r>
      <w:r w:rsidR="00B849BA" w:rsidRPr="00DE4A01">
        <w:t>s</w:t>
      </w:r>
      <w:r w:rsidR="003A499B" w:rsidRPr="00DE4A01">
        <w:t xml:space="preserve">ervice </w:t>
      </w:r>
      <w:r w:rsidR="00B849BA" w:rsidRPr="00DE4A01">
        <w:t>p</w:t>
      </w:r>
      <w:r w:rsidR="003A499B" w:rsidRPr="00DE4A01">
        <w:t>rovider</w:t>
      </w:r>
      <w:r w:rsidR="00DB56B8" w:rsidRPr="00DE4A01">
        <w:t>.</w:t>
      </w:r>
    </w:p>
    <w:p w14:paraId="40352CCD" w14:textId="38C6B52F" w:rsidR="003A499B" w:rsidRPr="00DE4A01" w:rsidRDefault="007F599B" w:rsidP="003A499B">
      <w:r w:rsidRPr="00DE4A01">
        <w:rPr>
          <w:b/>
        </w:rPr>
        <w:t>3.2.2</w:t>
      </w:r>
      <w:r w:rsidRPr="00DE4A01">
        <w:rPr>
          <w:b/>
        </w:rPr>
        <w:tab/>
      </w:r>
      <w:r w:rsidR="003A499B" w:rsidRPr="00DE4A01">
        <w:rPr>
          <w:b/>
        </w:rPr>
        <w:t>registrar CSE</w:t>
      </w:r>
      <w:r w:rsidR="003A499B" w:rsidRPr="00DE4A01">
        <w:rPr>
          <w:bCs/>
        </w:rPr>
        <w:t>:</w:t>
      </w:r>
      <w:r w:rsidR="003A499B" w:rsidRPr="00DE4A01">
        <w:t xml:space="preserve"> CSE </w:t>
      </w:r>
      <w:r w:rsidR="00142B07" w:rsidRPr="00DE4A01">
        <w:t xml:space="preserve">(common services entity) </w:t>
      </w:r>
      <w:r w:rsidR="003A499B" w:rsidRPr="00DE4A01">
        <w:t xml:space="preserve">where an </w:t>
      </w:r>
      <w:r w:rsidR="00B849BA" w:rsidRPr="00DE4A01">
        <w:t>a</w:t>
      </w:r>
      <w:r w:rsidR="003A499B" w:rsidRPr="00DE4A01">
        <w:t>pplication or another CSE has registered</w:t>
      </w:r>
      <w:r w:rsidR="00DB56B8" w:rsidRPr="00DE4A01">
        <w:t>.</w:t>
      </w:r>
    </w:p>
    <w:p w14:paraId="530496A1" w14:textId="64E9A6DB" w:rsidR="003A499B" w:rsidRPr="00DE4A01" w:rsidRDefault="007F599B" w:rsidP="00C42597">
      <w:r w:rsidRPr="00DE4A01">
        <w:rPr>
          <w:b/>
        </w:rPr>
        <w:t>3.2.3</w:t>
      </w:r>
      <w:r w:rsidRPr="00DE4A01">
        <w:rPr>
          <w:b/>
        </w:rPr>
        <w:tab/>
      </w:r>
      <w:r w:rsidR="003A499B" w:rsidRPr="00DE4A01">
        <w:rPr>
          <w:b/>
        </w:rPr>
        <w:t>resource</w:t>
      </w:r>
      <w:r w:rsidR="003A499B" w:rsidRPr="00DE4A01">
        <w:rPr>
          <w:bCs/>
        </w:rPr>
        <w:t>:</w:t>
      </w:r>
      <w:r w:rsidR="003A499B" w:rsidRPr="00DE4A01">
        <w:t xml:space="preserve"> </w:t>
      </w:r>
      <w:r w:rsidR="00C42597" w:rsidRPr="00DE4A01">
        <w:t>U</w:t>
      </w:r>
      <w:r w:rsidR="003A499B" w:rsidRPr="00DE4A01">
        <w:t>niquely addressable entity in oneM2M architecture</w:t>
      </w:r>
      <w:r w:rsidR="00DB56B8" w:rsidRPr="00DE4A01">
        <w:t>.</w:t>
      </w:r>
    </w:p>
    <w:p w14:paraId="72137660" w14:textId="261A1D3B" w:rsidR="00467172" w:rsidRPr="00DE4A01" w:rsidRDefault="007F599B" w:rsidP="00E70FF5">
      <w:pPr>
        <w:pStyle w:val="Heading1"/>
      </w:pPr>
      <w:bookmarkStart w:id="43" w:name="_Toc516819906"/>
      <w:bookmarkStart w:id="44" w:name="_Toc520712478"/>
      <w:bookmarkStart w:id="45" w:name="_Toc530128726"/>
      <w:r w:rsidRPr="00DE4A01">
        <w:t>4</w:t>
      </w:r>
      <w:r w:rsidRPr="00DE4A01">
        <w:tab/>
      </w:r>
      <w:r w:rsidR="003A499B" w:rsidRPr="00DE4A01">
        <w:t>Abbreviations and acronyms</w:t>
      </w:r>
      <w:bookmarkEnd w:id="42"/>
      <w:bookmarkEnd w:id="43"/>
      <w:bookmarkEnd w:id="44"/>
      <w:bookmarkEnd w:id="45"/>
    </w:p>
    <w:p w14:paraId="6FB1438C" w14:textId="56E5A118" w:rsidR="003A499B" w:rsidRPr="00DE4A01" w:rsidRDefault="003A499B" w:rsidP="007F599B">
      <w:r w:rsidRPr="00DE4A01">
        <w:t xml:space="preserve">For the purposes of the </w:t>
      </w:r>
      <w:r w:rsidR="00215E4A" w:rsidRPr="00DE4A01">
        <w:t>Technical Report</w:t>
      </w:r>
      <w:r w:rsidRPr="00DE4A01">
        <w:t>, the abbreviations given in [ITU</w:t>
      </w:r>
      <w:r w:rsidR="007F599B" w:rsidRPr="00DE4A01">
        <w:noBreakHyphen/>
        <w:t>T </w:t>
      </w:r>
      <w:r w:rsidRPr="00DE4A01">
        <w:t>Y.</w:t>
      </w:r>
      <w:r w:rsidR="008E0D49" w:rsidRPr="00DE4A01">
        <w:t>4500.11</w:t>
      </w:r>
      <w:r w:rsidRPr="00DE4A01">
        <w:t>] and the following apply:</w:t>
      </w:r>
    </w:p>
    <w:p w14:paraId="06E31DC2" w14:textId="77777777" w:rsidR="007F599B" w:rsidRPr="00DE4A01" w:rsidRDefault="007F599B" w:rsidP="008C57E5">
      <w:pPr>
        <w:tabs>
          <w:tab w:val="clear" w:pos="794"/>
          <w:tab w:val="clear" w:pos="1191"/>
          <w:tab w:val="clear" w:pos="1588"/>
          <w:tab w:val="left" w:pos="1418"/>
        </w:tabs>
        <w:spacing w:before="100"/>
      </w:pPr>
      <w:r w:rsidRPr="00DE4A01">
        <w:t>ACP</w:t>
      </w:r>
      <w:r w:rsidRPr="00DE4A01">
        <w:tab/>
        <w:t>Access Control Policy</w:t>
      </w:r>
    </w:p>
    <w:p w14:paraId="51F941B0" w14:textId="77777777" w:rsidR="007F599B" w:rsidRPr="00DE4A01" w:rsidRDefault="007F599B" w:rsidP="008C57E5">
      <w:pPr>
        <w:tabs>
          <w:tab w:val="clear" w:pos="794"/>
          <w:tab w:val="clear" w:pos="1191"/>
          <w:tab w:val="clear" w:pos="1588"/>
          <w:tab w:val="left" w:pos="1418"/>
        </w:tabs>
        <w:spacing w:before="100"/>
      </w:pPr>
      <w:r w:rsidRPr="00DE4A01">
        <w:t>ADN</w:t>
      </w:r>
      <w:r w:rsidRPr="00DE4A01">
        <w:tab/>
        <w:t>Application Dedicated Node</w:t>
      </w:r>
    </w:p>
    <w:p w14:paraId="6259EF34" w14:textId="4261E897" w:rsidR="007F599B" w:rsidRPr="00DE4A01" w:rsidRDefault="007F599B" w:rsidP="008C57E5">
      <w:pPr>
        <w:tabs>
          <w:tab w:val="clear" w:pos="794"/>
          <w:tab w:val="clear" w:pos="1191"/>
          <w:tab w:val="clear" w:pos="1588"/>
          <w:tab w:val="left" w:pos="1418"/>
        </w:tabs>
        <w:spacing w:before="100"/>
      </w:pPr>
      <w:r w:rsidRPr="00DE4A01">
        <w:t>ADN-AE</w:t>
      </w:r>
      <w:r w:rsidRPr="00DE4A01">
        <w:tab/>
        <w:t>AE which resides in the A</w:t>
      </w:r>
      <w:r w:rsidR="00C00A76" w:rsidRPr="00DE4A01">
        <w:t>DN</w:t>
      </w:r>
    </w:p>
    <w:p w14:paraId="2F3A77CE" w14:textId="77777777" w:rsidR="007F599B" w:rsidRPr="00DE4A01" w:rsidRDefault="007F599B" w:rsidP="008C57E5">
      <w:pPr>
        <w:tabs>
          <w:tab w:val="clear" w:pos="794"/>
          <w:tab w:val="clear" w:pos="1191"/>
          <w:tab w:val="clear" w:pos="1588"/>
          <w:tab w:val="left" w:pos="1418"/>
        </w:tabs>
        <w:spacing w:before="100"/>
      </w:pPr>
      <w:r w:rsidRPr="00DE4A01">
        <w:t>AE</w:t>
      </w:r>
      <w:r w:rsidRPr="00DE4A01">
        <w:tab/>
        <w:t>Application Entity</w:t>
      </w:r>
    </w:p>
    <w:p w14:paraId="7112F279" w14:textId="77777777" w:rsidR="007F599B" w:rsidRPr="00DE4A01" w:rsidRDefault="007F599B" w:rsidP="008C57E5">
      <w:pPr>
        <w:tabs>
          <w:tab w:val="clear" w:pos="794"/>
          <w:tab w:val="clear" w:pos="1191"/>
          <w:tab w:val="clear" w:pos="1588"/>
          <w:tab w:val="left" w:pos="1418"/>
        </w:tabs>
        <w:spacing w:before="100"/>
      </w:pPr>
      <w:r w:rsidRPr="00DE4A01">
        <w:t>CoAP</w:t>
      </w:r>
      <w:r w:rsidRPr="00DE4A01">
        <w:tab/>
        <w:t>Constrained Application Protocol</w:t>
      </w:r>
    </w:p>
    <w:p w14:paraId="7EED0796" w14:textId="77777777" w:rsidR="007F599B" w:rsidRPr="00DE4A01" w:rsidRDefault="007F599B" w:rsidP="008C57E5">
      <w:pPr>
        <w:tabs>
          <w:tab w:val="clear" w:pos="794"/>
          <w:tab w:val="clear" w:pos="1191"/>
          <w:tab w:val="clear" w:pos="1588"/>
          <w:tab w:val="left" w:pos="1418"/>
        </w:tabs>
        <w:spacing w:before="100"/>
      </w:pPr>
      <w:r w:rsidRPr="00DE4A01">
        <w:lastRenderedPageBreak/>
        <w:t>CSE</w:t>
      </w:r>
      <w:r w:rsidRPr="00DE4A01">
        <w:tab/>
        <w:t>Common Services Entity</w:t>
      </w:r>
    </w:p>
    <w:p w14:paraId="6648FA9A" w14:textId="4124BEA6" w:rsidR="007F599B" w:rsidRPr="00DE4A01" w:rsidRDefault="007F599B" w:rsidP="008C57E5">
      <w:pPr>
        <w:tabs>
          <w:tab w:val="clear" w:pos="794"/>
          <w:tab w:val="clear" w:pos="1191"/>
          <w:tab w:val="clear" w:pos="1588"/>
          <w:tab w:val="left" w:pos="1418"/>
        </w:tabs>
        <w:spacing w:before="100"/>
      </w:pPr>
      <w:r w:rsidRPr="00DE4A01">
        <w:t>CSE-ID</w:t>
      </w:r>
      <w:r w:rsidRPr="00DE4A01">
        <w:tab/>
      </w:r>
      <w:r w:rsidR="006578F9" w:rsidRPr="00DE4A01">
        <w:t>CSE</w:t>
      </w:r>
      <w:r w:rsidRPr="00DE4A01">
        <w:t xml:space="preserve"> Identifier</w:t>
      </w:r>
    </w:p>
    <w:p w14:paraId="18C2E28E" w14:textId="77777777" w:rsidR="007F599B" w:rsidRPr="00DE4A01" w:rsidRDefault="007F599B" w:rsidP="008C57E5">
      <w:pPr>
        <w:tabs>
          <w:tab w:val="clear" w:pos="794"/>
          <w:tab w:val="clear" w:pos="1191"/>
          <w:tab w:val="clear" w:pos="1588"/>
          <w:tab w:val="left" w:pos="1418"/>
        </w:tabs>
        <w:spacing w:before="100"/>
      </w:pPr>
      <w:r w:rsidRPr="00DE4A01">
        <w:t>DNS</w:t>
      </w:r>
      <w:r w:rsidRPr="00DE4A01">
        <w:tab/>
        <w:t>Domain Name System</w:t>
      </w:r>
    </w:p>
    <w:p w14:paraId="077A17B0" w14:textId="77777777" w:rsidR="007F599B" w:rsidRPr="00DE4A01" w:rsidRDefault="007F599B" w:rsidP="008C57E5">
      <w:pPr>
        <w:tabs>
          <w:tab w:val="clear" w:pos="794"/>
          <w:tab w:val="clear" w:pos="1191"/>
          <w:tab w:val="clear" w:pos="1588"/>
          <w:tab w:val="left" w:pos="1418"/>
        </w:tabs>
        <w:spacing w:before="100"/>
      </w:pPr>
      <w:r w:rsidRPr="00DE4A01">
        <w:t>FQDN</w:t>
      </w:r>
      <w:r w:rsidRPr="00DE4A01">
        <w:tab/>
        <w:t>Fully Qualified Domain Name</w:t>
      </w:r>
    </w:p>
    <w:p w14:paraId="71EB73F5" w14:textId="4B38A8B3" w:rsidR="007F599B" w:rsidRPr="00DE4A01" w:rsidRDefault="007F599B" w:rsidP="008C57E5">
      <w:pPr>
        <w:tabs>
          <w:tab w:val="clear" w:pos="794"/>
          <w:tab w:val="clear" w:pos="1191"/>
          <w:tab w:val="clear" w:pos="1588"/>
          <w:tab w:val="left" w:pos="1418"/>
        </w:tabs>
        <w:spacing w:before="100"/>
      </w:pPr>
      <w:r w:rsidRPr="00DE4A01">
        <w:t>HTTP</w:t>
      </w:r>
      <w:r w:rsidRPr="00DE4A01">
        <w:tab/>
        <w:t>Hyper</w:t>
      </w:r>
      <w:r w:rsidR="007D2AA9" w:rsidRPr="00DE4A01">
        <w:t>t</w:t>
      </w:r>
      <w:r w:rsidRPr="00DE4A01">
        <w:t>ext Transfer Protocol</w:t>
      </w:r>
    </w:p>
    <w:p w14:paraId="70CC609B" w14:textId="77777777" w:rsidR="007F599B" w:rsidRPr="00DE4A01" w:rsidRDefault="007F599B" w:rsidP="008C57E5">
      <w:pPr>
        <w:tabs>
          <w:tab w:val="clear" w:pos="794"/>
          <w:tab w:val="clear" w:pos="1191"/>
          <w:tab w:val="clear" w:pos="1588"/>
          <w:tab w:val="left" w:pos="1418"/>
        </w:tabs>
        <w:spacing w:before="100"/>
      </w:pPr>
      <w:r w:rsidRPr="00DE4A01">
        <w:t>IN</w:t>
      </w:r>
      <w:r w:rsidRPr="00DE4A01">
        <w:tab/>
        <w:t>Infrastructure Node</w:t>
      </w:r>
    </w:p>
    <w:p w14:paraId="6BA31C02" w14:textId="19627E8A" w:rsidR="007F599B" w:rsidRPr="00DE4A01" w:rsidRDefault="007F599B" w:rsidP="008C57E5">
      <w:pPr>
        <w:tabs>
          <w:tab w:val="clear" w:pos="794"/>
          <w:tab w:val="clear" w:pos="1191"/>
          <w:tab w:val="clear" w:pos="1588"/>
          <w:tab w:val="left" w:pos="1418"/>
        </w:tabs>
        <w:spacing w:before="100"/>
      </w:pPr>
      <w:r w:rsidRPr="00DE4A01">
        <w:t>IN-AE</w:t>
      </w:r>
      <w:r w:rsidRPr="00DE4A01">
        <w:tab/>
      </w:r>
      <w:r w:rsidR="006578F9" w:rsidRPr="00DE4A01">
        <w:t>AE</w:t>
      </w:r>
      <w:r w:rsidRPr="00DE4A01">
        <w:t xml:space="preserve"> that is registered with the CSE in the </w:t>
      </w:r>
      <w:r w:rsidR="006578F9" w:rsidRPr="00DE4A01">
        <w:t>IN</w:t>
      </w:r>
    </w:p>
    <w:p w14:paraId="6B7662BF" w14:textId="729D2E20" w:rsidR="007F599B" w:rsidRPr="00DE4A01" w:rsidRDefault="007F599B" w:rsidP="008C57E5">
      <w:pPr>
        <w:tabs>
          <w:tab w:val="clear" w:pos="794"/>
          <w:tab w:val="clear" w:pos="1191"/>
          <w:tab w:val="clear" w:pos="1588"/>
          <w:tab w:val="left" w:pos="1418"/>
        </w:tabs>
        <w:spacing w:before="100"/>
      </w:pPr>
      <w:r w:rsidRPr="00DE4A01">
        <w:t>IN-CSE</w:t>
      </w:r>
      <w:r w:rsidRPr="00DE4A01">
        <w:tab/>
        <w:t xml:space="preserve">CSE which resides in the </w:t>
      </w:r>
      <w:r w:rsidR="006578F9" w:rsidRPr="00DE4A01">
        <w:t>IN</w:t>
      </w:r>
    </w:p>
    <w:p w14:paraId="0B4BA60E" w14:textId="77777777" w:rsidR="007F599B" w:rsidRPr="00DE4A01" w:rsidRDefault="007F599B" w:rsidP="008C57E5">
      <w:pPr>
        <w:tabs>
          <w:tab w:val="clear" w:pos="794"/>
          <w:tab w:val="clear" w:pos="1191"/>
          <w:tab w:val="clear" w:pos="1588"/>
          <w:tab w:val="left" w:pos="1418"/>
        </w:tabs>
        <w:spacing w:before="100"/>
      </w:pPr>
      <w:r w:rsidRPr="00DE4A01">
        <w:t>JSON</w:t>
      </w:r>
      <w:r w:rsidRPr="00DE4A01">
        <w:tab/>
        <w:t>JavaScript Object Notation</w:t>
      </w:r>
    </w:p>
    <w:p w14:paraId="702E15FD" w14:textId="77777777" w:rsidR="007F599B" w:rsidRPr="00DE4A01" w:rsidRDefault="007F599B" w:rsidP="008C57E5">
      <w:pPr>
        <w:tabs>
          <w:tab w:val="clear" w:pos="794"/>
          <w:tab w:val="clear" w:pos="1191"/>
          <w:tab w:val="clear" w:pos="1588"/>
          <w:tab w:val="left" w:pos="1418"/>
        </w:tabs>
        <w:spacing w:before="100"/>
      </w:pPr>
      <w:r w:rsidRPr="00DE4A01">
        <w:t>M2M</w:t>
      </w:r>
      <w:r w:rsidRPr="00DE4A01">
        <w:tab/>
        <w:t>Machine to Machine</w:t>
      </w:r>
    </w:p>
    <w:p w14:paraId="330E7FE0" w14:textId="77777777" w:rsidR="007F599B" w:rsidRPr="00DE4A01" w:rsidRDefault="007F599B" w:rsidP="008C57E5">
      <w:pPr>
        <w:tabs>
          <w:tab w:val="clear" w:pos="794"/>
          <w:tab w:val="clear" w:pos="1191"/>
          <w:tab w:val="clear" w:pos="1588"/>
          <w:tab w:val="left" w:pos="1418"/>
        </w:tabs>
        <w:spacing w:before="100"/>
      </w:pPr>
      <w:r w:rsidRPr="00DE4A01">
        <w:t>Mca</w:t>
      </w:r>
      <w:r w:rsidRPr="00DE4A01">
        <w:tab/>
        <w:t>Reference Point for M2M Communication with AE</w:t>
      </w:r>
    </w:p>
    <w:p w14:paraId="4E4C7CAE" w14:textId="77777777" w:rsidR="007F599B" w:rsidRPr="00DE4A01" w:rsidRDefault="007F599B" w:rsidP="008C57E5">
      <w:pPr>
        <w:tabs>
          <w:tab w:val="clear" w:pos="794"/>
          <w:tab w:val="clear" w:pos="1191"/>
          <w:tab w:val="clear" w:pos="1588"/>
          <w:tab w:val="left" w:pos="1418"/>
        </w:tabs>
        <w:spacing w:before="100"/>
      </w:pPr>
      <w:r w:rsidRPr="00DE4A01">
        <w:t>Mcc</w:t>
      </w:r>
      <w:r w:rsidRPr="00DE4A01">
        <w:tab/>
        <w:t>Reference Point for M2M Communication with CSE</w:t>
      </w:r>
    </w:p>
    <w:p w14:paraId="675803EA" w14:textId="77777777" w:rsidR="007F599B" w:rsidRPr="00DE4A01" w:rsidRDefault="007F599B" w:rsidP="008C57E5">
      <w:pPr>
        <w:tabs>
          <w:tab w:val="clear" w:pos="794"/>
          <w:tab w:val="clear" w:pos="1191"/>
          <w:tab w:val="clear" w:pos="1588"/>
          <w:tab w:val="left" w:pos="1418"/>
        </w:tabs>
        <w:spacing w:before="100"/>
      </w:pPr>
      <w:r w:rsidRPr="00DE4A01">
        <w:t>MN</w:t>
      </w:r>
      <w:r w:rsidRPr="00DE4A01">
        <w:tab/>
        <w:t>Middle Node</w:t>
      </w:r>
    </w:p>
    <w:p w14:paraId="369B06A5" w14:textId="7E01040C" w:rsidR="007F599B" w:rsidRPr="00DE4A01" w:rsidRDefault="007F599B" w:rsidP="008C57E5">
      <w:pPr>
        <w:tabs>
          <w:tab w:val="clear" w:pos="794"/>
          <w:tab w:val="clear" w:pos="1191"/>
          <w:tab w:val="clear" w:pos="1588"/>
          <w:tab w:val="left" w:pos="1418"/>
        </w:tabs>
        <w:spacing w:before="100"/>
      </w:pPr>
      <w:r w:rsidRPr="00DE4A01">
        <w:t>MN-AE</w:t>
      </w:r>
      <w:r w:rsidRPr="00DE4A01">
        <w:tab/>
      </w:r>
      <w:r w:rsidR="006578F9" w:rsidRPr="00DE4A01">
        <w:t>AE</w:t>
      </w:r>
      <w:r w:rsidRPr="00DE4A01">
        <w:t xml:space="preserve"> that is registered with the CSE in M</w:t>
      </w:r>
      <w:r w:rsidR="00E32F82" w:rsidRPr="00DE4A01">
        <w:t>N</w:t>
      </w:r>
    </w:p>
    <w:p w14:paraId="745AAB39" w14:textId="08053D91" w:rsidR="007F599B" w:rsidRPr="00DE4A01" w:rsidRDefault="007F599B" w:rsidP="008C57E5">
      <w:pPr>
        <w:tabs>
          <w:tab w:val="clear" w:pos="794"/>
          <w:tab w:val="clear" w:pos="1191"/>
          <w:tab w:val="clear" w:pos="1588"/>
          <w:tab w:val="left" w:pos="1418"/>
        </w:tabs>
        <w:spacing w:before="100"/>
      </w:pPr>
      <w:r w:rsidRPr="00DE4A01">
        <w:t>MN-CSE</w:t>
      </w:r>
      <w:r w:rsidRPr="00DE4A01">
        <w:tab/>
        <w:t xml:space="preserve">CSE which resides in the </w:t>
      </w:r>
      <w:r w:rsidR="00E32F82" w:rsidRPr="00DE4A01">
        <w:t>MN</w:t>
      </w:r>
    </w:p>
    <w:p w14:paraId="5567AE41" w14:textId="77777777" w:rsidR="007F599B" w:rsidRPr="00DE4A01" w:rsidRDefault="007F599B" w:rsidP="008C57E5">
      <w:pPr>
        <w:tabs>
          <w:tab w:val="clear" w:pos="794"/>
          <w:tab w:val="clear" w:pos="1191"/>
          <w:tab w:val="clear" w:pos="1588"/>
          <w:tab w:val="left" w:pos="1418"/>
        </w:tabs>
        <w:spacing w:before="100"/>
      </w:pPr>
      <w:r w:rsidRPr="00DE4A01">
        <w:t>PoA</w:t>
      </w:r>
      <w:r w:rsidRPr="00DE4A01">
        <w:tab/>
        <w:t>Point of Access</w:t>
      </w:r>
    </w:p>
    <w:p w14:paraId="0594D9E5" w14:textId="77777777" w:rsidR="007F599B" w:rsidRPr="00DE4A01" w:rsidRDefault="007F599B" w:rsidP="008C57E5">
      <w:pPr>
        <w:tabs>
          <w:tab w:val="clear" w:pos="794"/>
          <w:tab w:val="clear" w:pos="1191"/>
          <w:tab w:val="clear" w:pos="1588"/>
          <w:tab w:val="left" w:pos="1418"/>
        </w:tabs>
        <w:spacing w:before="100"/>
      </w:pPr>
      <w:r w:rsidRPr="00DE4A01">
        <w:t>SP</w:t>
      </w:r>
      <w:r w:rsidRPr="00DE4A01">
        <w:tab/>
        <w:t>Service Provider</w:t>
      </w:r>
    </w:p>
    <w:p w14:paraId="3A77D758" w14:textId="77777777" w:rsidR="007F599B" w:rsidRPr="00DE4A01" w:rsidRDefault="007F599B" w:rsidP="008C57E5">
      <w:pPr>
        <w:tabs>
          <w:tab w:val="clear" w:pos="794"/>
          <w:tab w:val="clear" w:pos="1191"/>
          <w:tab w:val="clear" w:pos="1588"/>
          <w:tab w:val="left" w:pos="1418"/>
        </w:tabs>
        <w:spacing w:before="100"/>
      </w:pPr>
      <w:r w:rsidRPr="00DE4A01">
        <w:t>URI</w:t>
      </w:r>
      <w:r w:rsidRPr="00DE4A01">
        <w:tab/>
        <w:t>Uniform Resource Identifier</w:t>
      </w:r>
    </w:p>
    <w:p w14:paraId="228D2ACE" w14:textId="314A1E5C" w:rsidR="007F599B" w:rsidRPr="00DE4A01" w:rsidRDefault="007F599B" w:rsidP="008C57E5">
      <w:pPr>
        <w:tabs>
          <w:tab w:val="clear" w:pos="794"/>
          <w:tab w:val="clear" w:pos="1191"/>
          <w:tab w:val="clear" w:pos="1588"/>
          <w:tab w:val="left" w:pos="1418"/>
        </w:tabs>
        <w:spacing w:before="100"/>
      </w:pPr>
      <w:r w:rsidRPr="00DE4A01">
        <w:t>XML</w:t>
      </w:r>
      <w:r w:rsidRPr="00DE4A01">
        <w:tab/>
        <w:t>e</w:t>
      </w:r>
      <w:r w:rsidR="007D2AA9" w:rsidRPr="00DE4A01">
        <w:t>x</w:t>
      </w:r>
      <w:r w:rsidRPr="00DE4A01">
        <w:t>tensible Markup Language</w:t>
      </w:r>
    </w:p>
    <w:p w14:paraId="67ACDADF" w14:textId="187F097A" w:rsidR="00467172" w:rsidRPr="00DE4A01" w:rsidRDefault="00B454C7" w:rsidP="00E70FF5">
      <w:pPr>
        <w:pStyle w:val="Heading1"/>
        <w:rPr>
          <w:lang w:bidi="ar-DZ"/>
        </w:rPr>
      </w:pPr>
      <w:bookmarkStart w:id="46" w:name="_Toc516819907"/>
      <w:bookmarkStart w:id="47" w:name="_Toc520712479"/>
      <w:bookmarkStart w:id="48" w:name="_Toc530128727"/>
      <w:r w:rsidRPr="00DE4A01">
        <w:t>5</w:t>
      </w:r>
      <w:r w:rsidRPr="00DE4A01">
        <w:tab/>
      </w:r>
      <w:r w:rsidR="003A499B" w:rsidRPr="00DE4A01">
        <w:t>Conventions</w:t>
      </w:r>
      <w:bookmarkEnd w:id="46"/>
      <w:bookmarkEnd w:id="47"/>
      <w:bookmarkEnd w:id="48"/>
    </w:p>
    <w:p w14:paraId="6D55998A" w14:textId="4310E22E" w:rsidR="003A499B" w:rsidRPr="00DE4A01" w:rsidRDefault="00B159F9" w:rsidP="003A499B">
      <w:pPr>
        <w:rPr>
          <w:rFonts w:eastAsia="SimSun"/>
        </w:rPr>
      </w:pPr>
      <w:bookmarkStart w:id="49" w:name="_Toc286237445"/>
      <w:bookmarkStart w:id="50" w:name="_Toc286246107"/>
      <w:bookmarkStart w:id="51" w:name="_Toc401159832"/>
      <w:r w:rsidRPr="00DE4A01">
        <w:t>None.</w:t>
      </w:r>
    </w:p>
    <w:p w14:paraId="07F03EFE" w14:textId="77777777" w:rsidR="003A499B" w:rsidRPr="00DE4A01" w:rsidRDefault="003A499B" w:rsidP="00E70FF5">
      <w:pPr>
        <w:pStyle w:val="Heading1"/>
        <w:rPr>
          <w:lang w:eastAsia="zh-CN"/>
        </w:rPr>
      </w:pPr>
      <w:bookmarkStart w:id="52" w:name="_Toc516819908"/>
      <w:bookmarkStart w:id="53" w:name="_Toc520712480"/>
      <w:bookmarkStart w:id="54" w:name="_Toc530128728"/>
      <w:bookmarkEnd w:id="49"/>
      <w:bookmarkEnd w:id="50"/>
      <w:bookmarkEnd w:id="51"/>
      <w:r w:rsidRPr="00DE4A01">
        <w:t>6</w:t>
      </w:r>
      <w:r w:rsidRPr="00DE4A01">
        <w:tab/>
      </w:r>
      <w:r w:rsidRPr="00DE4A01">
        <w:rPr>
          <w:lang w:eastAsia="zh-CN"/>
        </w:rPr>
        <w:t>Use case</w:t>
      </w:r>
      <w:bookmarkEnd w:id="52"/>
      <w:bookmarkEnd w:id="53"/>
      <w:bookmarkEnd w:id="54"/>
    </w:p>
    <w:p w14:paraId="26AD537E" w14:textId="4F479349" w:rsidR="003A499B" w:rsidRPr="00DE4A01" w:rsidRDefault="003A499B" w:rsidP="00B454C7">
      <w:bookmarkStart w:id="55" w:name="_Toc428187466"/>
      <w:r w:rsidRPr="00DE4A01">
        <w:t>This guide is based on a home lighting use case involving lights in a home that can be remotely controlled by a user's smartphone leveraging the capabilities of oneM2M. An overview of the use case</w:t>
      </w:r>
      <w:bookmarkEnd w:id="55"/>
      <w:r w:rsidRPr="00DE4A01">
        <w:t xml:space="preserve"> is shown in </w:t>
      </w:r>
      <w:r w:rsidR="00B454C7" w:rsidRPr="00DE4A01">
        <w:t xml:space="preserve">Figure </w:t>
      </w:r>
      <w:r w:rsidRPr="00DE4A01">
        <w:t>6-1. The main components are introduced as follows:</w:t>
      </w:r>
    </w:p>
    <w:p w14:paraId="6268CB9C" w14:textId="77394DC4" w:rsidR="003A499B" w:rsidRPr="00DE4A01" w:rsidRDefault="00B454C7" w:rsidP="00B454C7">
      <w:pPr>
        <w:pStyle w:val="enumlev1"/>
      </w:pPr>
      <w:r w:rsidRPr="00DE4A01">
        <w:t>1)</w:t>
      </w:r>
      <w:r w:rsidRPr="00DE4A01">
        <w:tab/>
      </w:r>
      <w:r w:rsidR="003A499B" w:rsidRPr="00DE4A01">
        <w:t>The lights are deployed in a home and ar</w:t>
      </w:r>
      <w:r w:rsidRPr="00DE4A01">
        <w:t>e attached to a home gateway.</w:t>
      </w:r>
    </w:p>
    <w:p w14:paraId="6957FA68" w14:textId="20B37CA1" w:rsidR="003A499B" w:rsidRPr="00DE4A01" w:rsidRDefault="00B454C7" w:rsidP="00B454C7">
      <w:pPr>
        <w:pStyle w:val="enumlev1"/>
      </w:pPr>
      <w:r w:rsidRPr="00DE4A01">
        <w:t>2)</w:t>
      </w:r>
      <w:r w:rsidRPr="00DE4A01">
        <w:tab/>
      </w:r>
      <w:r w:rsidR="003A499B" w:rsidRPr="00DE4A01">
        <w:t>The home gateway communicates with a cloud service platform allowing the lights to be controlled remotely by the smartphone.</w:t>
      </w:r>
    </w:p>
    <w:p w14:paraId="6F2E66B5" w14:textId="27701DF3" w:rsidR="003A499B" w:rsidRPr="00DE4A01" w:rsidRDefault="00B454C7" w:rsidP="00B454C7">
      <w:pPr>
        <w:pStyle w:val="enumlev1"/>
      </w:pPr>
      <w:r w:rsidRPr="00DE4A01">
        <w:t>3)</w:t>
      </w:r>
      <w:r w:rsidRPr="00DE4A01">
        <w:tab/>
      </w:r>
      <w:r w:rsidR="003A499B" w:rsidRPr="00DE4A01">
        <w:t>The cloud service platform supports a set of services to enable the smartphone to more easily control the lights in the home. Some examples of services include registration, discovery, data management, group management</w:t>
      </w:r>
      <w:r w:rsidRPr="00DE4A01">
        <w:t>, subscription/notification.</w:t>
      </w:r>
    </w:p>
    <w:p w14:paraId="6227226A" w14:textId="1339B764" w:rsidR="003A499B" w:rsidRPr="00DE4A01" w:rsidRDefault="00B454C7" w:rsidP="00B454C7">
      <w:pPr>
        <w:pStyle w:val="enumlev1"/>
      </w:pPr>
      <w:r w:rsidRPr="00DE4A01">
        <w:t>4)</w:t>
      </w:r>
      <w:r w:rsidRPr="00DE4A01">
        <w:tab/>
      </w:r>
      <w:r w:rsidR="003A499B" w:rsidRPr="00DE4A01">
        <w:t>The smartphone hosts an application used to remotely control the lights in the home and supports the following capabilities:</w:t>
      </w:r>
    </w:p>
    <w:p w14:paraId="126035AC" w14:textId="4E43CB23" w:rsidR="003A499B" w:rsidRPr="00DE4A01" w:rsidRDefault="00B454C7" w:rsidP="00047BB8">
      <w:pPr>
        <w:pStyle w:val="enumlev2"/>
        <w:spacing w:before="60"/>
      </w:pPr>
      <w:r w:rsidRPr="00DE4A01">
        <w:t>–</w:t>
      </w:r>
      <w:r w:rsidRPr="00DE4A01">
        <w:tab/>
      </w:r>
      <w:r w:rsidR="00C005AD" w:rsidRPr="00DE4A01">
        <w:t>d</w:t>
      </w:r>
      <w:r w:rsidR="003A499B" w:rsidRPr="00DE4A01">
        <w:t>iscovery of lights deployed in the home</w:t>
      </w:r>
      <w:r w:rsidR="00C005AD" w:rsidRPr="00DE4A01">
        <w:t>;</w:t>
      </w:r>
    </w:p>
    <w:p w14:paraId="0FF7AFF3" w14:textId="1497DD2F" w:rsidR="003A499B" w:rsidRPr="00DE4A01" w:rsidRDefault="00B454C7" w:rsidP="00047BB8">
      <w:pPr>
        <w:pStyle w:val="enumlev2"/>
        <w:spacing w:before="60"/>
      </w:pPr>
      <w:r w:rsidRPr="00DE4A01">
        <w:t>–</w:t>
      </w:r>
      <w:r w:rsidRPr="00DE4A01">
        <w:tab/>
      </w:r>
      <w:r w:rsidR="00C005AD" w:rsidRPr="00DE4A01">
        <w:t>s</w:t>
      </w:r>
      <w:r w:rsidR="003A499B" w:rsidRPr="00DE4A01">
        <w:t>ending commands to change light states i.e.</w:t>
      </w:r>
      <w:r w:rsidR="009429DE" w:rsidRPr="00DE4A01">
        <w:t>,</w:t>
      </w:r>
      <w:r w:rsidR="003A499B" w:rsidRPr="00DE4A01">
        <w:t xml:space="preserve"> ON and OFF</w:t>
      </w:r>
      <w:r w:rsidR="00C005AD" w:rsidRPr="00DE4A01">
        <w:t>;</w:t>
      </w:r>
    </w:p>
    <w:p w14:paraId="2C25B40D" w14:textId="210D16EA" w:rsidR="003A499B" w:rsidRPr="00DE4A01" w:rsidRDefault="00B454C7" w:rsidP="00047BB8">
      <w:pPr>
        <w:pStyle w:val="enumlev2"/>
        <w:spacing w:before="60"/>
      </w:pPr>
      <w:r w:rsidRPr="00DE4A01">
        <w:t>–</w:t>
      </w:r>
      <w:r w:rsidRPr="00DE4A01">
        <w:tab/>
      </w:r>
      <w:r w:rsidR="00C005AD" w:rsidRPr="00DE4A01">
        <w:t>r</w:t>
      </w:r>
      <w:r w:rsidR="003A499B" w:rsidRPr="00DE4A01">
        <w:t>etrieval of light states.</w:t>
      </w:r>
    </w:p>
    <w:p w14:paraId="6A529E3E" w14:textId="190D0BEC" w:rsidR="005446BE" w:rsidRPr="00DE4A01" w:rsidRDefault="005446BE" w:rsidP="005446BE">
      <w:pPr>
        <w:pStyle w:val="Figure"/>
      </w:pPr>
      <w:r w:rsidRPr="00DE4A01">
        <w:rPr>
          <w:lang w:eastAsia="en-GB"/>
        </w:rPr>
        <w:lastRenderedPageBreak/>
        <w:drawing>
          <wp:inline distT="0" distB="0" distL="0" distR="0" wp14:anchorId="248F20FF" wp14:editId="18EAEA14">
            <wp:extent cx="4971298" cy="2170180"/>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neM2M-ApplDev(18)_F6-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71298" cy="2170180"/>
                    </a:xfrm>
                    <a:prstGeom prst="rect">
                      <a:avLst/>
                    </a:prstGeom>
                  </pic:spPr>
                </pic:pic>
              </a:graphicData>
            </a:graphic>
          </wp:inline>
        </w:drawing>
      </w:r>
    </w:p>
    <w:p w14:paraId="044454DB" w14:textId="0339D0EC" w:rsidR="003A499B" w:rsidRPr="00DE4A01" w:rsidRDefault="003A499B" w:rsidP="00EA6AB1">
      <w:pPr>
        <w:pStyle w:val="FigureNoTitle0"/>
      </w:pPr>
      <w:r w:rsidRPr="00DE4A01">
        <w:t>Figure 6-1</w:t>
      </w:r>
      <w:r w:rsidR="00EA6AB1" w:rsidRPr="00DE4A01">
        <w:t xml:space="preserve"> –</w:t>
      </w:r>
      <w:r w:rsidRPr="00DE4A01">
        <w:t xml:space="preserve"> Overview of remote lights control use case</w:t>
      </w:r>
    </w:p>
    <w:p w14:paraId="4C780AFB" w14:textId="0E34C363" w:rsidR="003A499B" w:rsidRPr="00DE4A01" w:rsidRDefault="003A499B" w:rsidP="00E70FF5">
      <w:pPr>
        <w:pStyle w:val="Heading1"/>
      </w:pPr>
      <w:bookmarkStart w:id="56" w:name="_Toc516819909"/>
      <w:bookmarkStart w:id="57" w:name="_Toc520712481"/>
      <w:bookmarkStart w:id="58" w:name="_Toc530128729"/>
      <w:r w:rsidRPr="00DE4A01">
        <w:t>7</w:t>
      </w:r>
      <w:r w:rsidRPr="00DE4A01">
        <w:tab/>
        <w:t>Architecture</w:t>
      </w:r>
      <w:bookmarkEnd w:id="56"/>
      <w:bookmarkEnd w:id="57"/>
      <w:bookmarkEnd w:id="58"/>
    </w:p>
    <w:p w14:paraId="344A2C94" w14:textId="19D355D5" w:rsidR="003A499B" w:rsidRPr="00DE4A01" w:rsidRDefault="003A499B" w:rsidP="003A499B">
      <w:r w:rsidRPr="00DE4A01">
        <w:t xml:space="preserve">This clause describes how the different components of this use case can be represented by corresponding oneM2M architectural entities as shown in </w:t>
      </w:r>
      <w:r w:rsidR="00B454C7" w:rsidRPr="00DE4A01">
        <w:t xml:space="preserve">Figure </w:t>
      </w:r>
      <w:r w:rsidRPr="00DE4A01">
        <w:t>7-1.</w:t>
      </w:r>
    </w:p>
    <w:p w14:paraId="5C109FC9" w14:textId="6E647A9C" w:rsidR="00EA6AB1" w:rsidRPr="00DE4A01" w:rsidRDefault="005446BE" w:rsidP="00EA6AB1">
      <w:pPr>
        <w:pStyle w:val="Figure"/>
      </w:pPr>
      <w:r w:rsidRPr="00DE4A01">
        <w:rPr>
          <w:lang w:eastAsia="en-GB"/>
        </w:rPr>
        <w:drawing>
          <wp:inline distT="0" distB="0" distL="0" distR="0" wp14:anchorId="1FC0991A" wp14:editId="2EB4F43C">
            <wp:extent cx="5779020" cy="26731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neM2M-ApplDev(18)_F7-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79020" cy="2673101"/>
                    </a:xfrm>
                    <a:prstGeom prst="rect">
                      <a:avLst/>
                    </a:prstGeom>
                  </pic:spPr>
                </pic:pic>
              </a:graphicData>
            </a:graphic>
          </wp:inline>
        </w:drawing>
      </w:r>
    </w:p>
    <w:p w14:paraId="198DDA6F" w14:textId="4709834F" w:rsidR="003A499B" w:rsidRPr="00DE4A01" w:rsidRDefault="00B454C7" w:rsidP="00B454C7">
      <w:pPr>
        <w:pStyle w:val="FigureNoTitle0"/>
      </w:pPr>
      <w:r w:rsidRPr="00DE4A01">
        <w:t>Figure 7-1 –</w:t>
      </w:r>
      <w:r w:rsidR="003A499B" w:rsidRPr="00DE4A01">
        <w:t xml:space="preserve"> oneM2M functional architecture of remote lights control use case</w:t>
      </w:r>
    </w:p>
    <w:p w14:paraId="720194B0" w14:textId="7A952168" w:rsidR="003A499B" w:rsidRPr="00DE4A01" w:rsidRDefault="003A499B" w:rsidP="00B454C7">
      <w:pPr>
        <w:pStyle w:val="Normalaftertitle0"/>
      </w:pPr>
      <w:r w:rsidRPr="00DE4A01">
        <w:t xml:space="preserve">In the oneM2M functional architecture two basic types of entities are defined. One is an </w:t>
      </w:r>
      <w:r w:rsidR="00CB2151" w:rsidRPr="00DE4A01">
        <w:t>application entity (</w:t>
      </w:r>
      <w:r w:rsidRPr="00DE4A01">
        <w:t>AE</w:t>
      </w:r>
      <w:r w:rsidR="00CB2151" w:rsidRPr="00DE4A01">
        <w:t>)</w:t>
      </w:r>
      <w:r w:rsidRPr="00DE4A01">
        <w:t xml:space="preserve"> and the other is a </w:t>
      </w:r>
      <w:r w:rsidR="006578F9" w:rsidRPr="00DE4A01">
        <w:t>common services entity (</w:t>
      </w:r>
      <w:r w:rsidRPr="00DE4A01">
        <w:t>CSE</w:t>
      </w:r>
      <w:r w:rsidR="006578F9" w:rsidRPr="00DE4A01">
        <w:t>)</w:t>
      </w:r>
      <w:r w:rsidRPr="00DE4A01">
        <w:t>. In this use case, the lights and smartphone each host an AE. Also</w:t>
      </w:r>
      <w:r w:rsidR="006578F9" w:rsidRPr="00DE4A01">
        <w:t>,</w:t>
      </w:r>
      <w:r w:rsidRPr="00DE4A01">
        <w:t xml:space="preserve"> an </w:t>
      </w:r>
      <w:r w:rsidR="006578F9" w:rsidRPr="00DE4A01">
        <w:t>infrastructure node (</w:t>
      </w:r>
      <w:r w:rsidRPr="00DE4A01">
        <w:t>IN</w:t>
      </w:r>
      <w:r w:rsidR="006578F9" w:rsidRPr="00DE4A01">
        <w:t>)</w:t>
      </w:r>
      <w:r w:rsidRPr="00DE4A01">
        <w:t xml:space="preserve">-CSE is hosted in the cloud by the oneM2M </w:t>
      </w:r>
      <w:r w:rsidR="00E32F82" w:rsidRPr="00DE4A01">
        <w:t>s</w:t>
      </w:r>
      <w:r w:rsidRPr="00DE4A01">
        <w:t xml:space="preserve">ervice </w:t>
      </w:r>
      <w:r w:rsidR="00E32F82" w:rsidRPr="00DE4A01">
        <w:t>p</w:t>
      </w:r>
      <w:r w:rsidRPr="00DE4A01">
        <w:t xml:space="preserve">rovider </w:t>
      </w:r>
      <w:r w:rsidR="00E32F82" w:rsidRPr="00DE4A01">
        <w:t xml:space="preserve">(SP) </w:t>
      </w:r>
      <w:r w:rsidRPr="00DE4A01">
        <w:t xml:space="preserve">and a </w:t>
      </w:r>
      <w:r w:rsidR="006714F0" w:rsidRPr="00DE4A01">
        <w:t>middle node (</w:t>
      </w:r>
      <w:r w:rsidRPr="00DE4A01">
        <w:t>MN</w:t>
      </w:r>
      <w:r w:rsidR="006714F0" w:rsidRPr="00DE4A01">
        <w:t>)</w:t>
      </w:r>
      <w:r w:rsidRPr="00DE4A01">
        <w:t xml:space="preserve">-CSE is hosted on the </w:t>
      </w:r>
      <w:r w:rsidR="006714F0" w:rsidRPr="00DE4A01">
        <w:t>h</w:t>
      </w:r>
      <w:r w:rsidRPr="00DE4A01">
        <w:t xml:space="preserve">ome </w:t>
      </w:r>
      <w:r w:rsidR="006714F0" w:rsidRPr="00DE4A01">
        <w:t>g</w:t>
      </w:r>
      <w:r w:rsidRPr="00DE4A01">
        <w:t>ateway.</w:t>
      </w:r>
    </w:p>
    <w:p w14:paraId="41B215E7" w14:textId="271039DD" w:rsidR="003A499B" w:rsidRPr="00DE4A01" w:rsidRDefault="003A499B" w:rsidP="003A499B">
      <w:r w:rsidRPr="00DE4A01">
        <w:t xml:space="preserve">The oneM2M defined Mca reference point is used to interface an AE and CSE. The oneM2M defined Mcc reference point is used to interface CSEs. In this use case, the reference point used between a </w:t>
      </w:r>
      <w:r w:rsidR="00CB2151" w:rsidRPr="00DE4A01">
        <w:t>l</w:t>
      </w:r>
      <w:r w:rsidRPr="00DE4A01">
        <w:t xml:space="preserve">ight AE and home gateway MN-CSE or </w:t>
      </w:r>
      <w:r w:rsidR="00CB2151" w:rsidRPr="00DE4A01">
        <w:t>s</w:t>
      </w:r>
      <w:r w:rsidRPr="00DE4A01">
        <w:t xml:space="preserve">martphone AE and IN-CSE is Mca while </w:t>
      </w:r>
      <w:r w:rsidR="00CB2151" w:rsidRPr="00DE4A01">
        <w:t xml:space="preserve">the </w:t>
      </w:r>
      <w:r w:rsidRPr="00DE4A01">
        <w:t xml:space="preserve">reference point used between the home gateway MN-CSE and </w:t>
      </w:r>
      <w:r w:rsidR="005B5EAB" w:rsidRPr="00DE4A01">
        <w:t xml:space="preserve">the </w:t>
      </w:r>
      <w:r w:rsidRPr="00DE4A01">
        <w:t>oneM2M</w:t>
      </w:r>
      <w:r w:rsidR="00556615" w:rsidRPr="00DE4A01">
        <w:t xml:space="preserve"> service platform IN-CSE is Mcc.</w:t>
      </w:r>
    </w:p>
    <w:p w14:paraId="67FF2365" w14:textId="77777777" w:rsidR="003A499B" w:rsidRPr="00DE4A01" w:rsidRDefault="003A499B" w:rsidP="003A499B">
      <w:r w:rsidRPr="00DE4A01">
        <w:t>In summary, applications used in the current use case are classified as follows:</w:t>
      </w:r>
    </w:p>
    <w:p w14:paraId="41FDC9C9" w14:textId="77613915" w:rsidR="003A499B" w:rsidRPr="00DE4A01" w:rsidRDefault="00B454C7" w:rsidP="00B454C7">
      <w:pPr>
        <w:pStyle w:val="enumlev1"/>
      </w:pPr>
      <w:r w:rsidRPr="00DE4A01">
        <w:t>1)</w:t>
      </w:r>
      <w:r w:rsidRPr="00DE4A01">
        <w:tab/>
      </w:r>
      <w:r w:rsidR="00C00A76" w:rsidRPr="00DE4A01">
        <w:t>Application dedicated node (ADN)</w:t>
      </w:r>
      <w:r w:rsidR="003A499B" w:rsidRPr="00DE4A01">
        <w:t xml:space="preserve">-AE1: an application embedded in </w:t>
      </w:r>
      <w:r w:rsidR="003A499B" w:rsidRPr="00DE4A01">
        <w:rPr>
          <w:i/>
        </w:rPr>
        <w:t>Light#1</w:t>
      </w:r>
      <w:r w:rsidR="003A499B" w:rsidRPr="00DE4A01">
        <w:t xml:space="preserve"> with capabilities to control </w:t>
      </w:r>
      <w:r w:rsidR="003A499B" w:rsidRPr="00DE4A01">
        <w:rPr>
          <w:i/>
        </w:rPr>
        <w:t>Light#1</w:t>
      </w:r>
      <w:r w:rsidR="003A499B" w:rsidRPr="00DE4A01">
        <w:t xml:space="preserve"> and interact with the home gateway MN-CSE through </w:t>
      </w:r>
      <w:r w:rsidR="003A499B" w:rsidRPr="00DE4A01">
        <w:rPr>
          <w:i/>
        </w:rPr>
        <w:t xml:space="preserve">Mca </w:t>
      </w:r>
      <w:r w:rsidR="003A499B" w:rsidRPr="00DE4A01">
        <w:t>reference point;</w:t>
      </w:r>
    </w:p>
    <w:p w14:paraId="4032F3AB" w14:textId="67D7D669" w:rsidR="003A499B" w:rsidRPr="00DE4A01" w:rsidRDefault="00B454C7" w:rsidP="00B454C7">
      <w:pPr>
        <w:pStyle w:val="enumlev1"/>
      </w:pPr>
      <w:r w:rsidRPr="00DE4A01">
        <w:lastRenderedPageBreak/>
        <w:t>2)</w:t>
      </w:r>
      <w:r w:rsidRPr="00DE4A01">
        <w:tab/>
      </w:r>
      <w:r w:rsidR="003A499B" w:rsidRPr="00DE4A01">
        <w:t xml:space="preserve">ADN-AE2: an application embedded in </w:t>
      </w:r>
      <w:r w:rsidR="003A499B" w:rsidRPr="00DE4A01">
        <w:rPr>
          <w:i/>
        </w:rPr>
        <w:t>Light#2</w:t>
      </w:r>
      <w:r w:rsidR="003A499B" w:rsidRPr="00DE4A01">
        <w:t xml:space="preserve"> with capabilities to control </w:t>
      </w:r>
      <w:r w:rsidR="003A499B" w:rsidRPr="00DE4A01">
        <w:rPr>
          <w:i/>
        </w:rPr>
        <w:t>Light#2</w:t>
      </w:r>
      <w:r w:rsidR="003A499B" w:rsidRPr="00DE4A01">
        <w:t xml:space="preserve"> and interact with the home gateway MN-CSE through </w:t>
      </w:r>
      <w:r w:rsidR="003A499B" w:rsidRPr="00DE4A01">
        <w:rPr>
          <w:i/>
        </w:rPr>
        <w:t xml:space="preserve">Mca </w:t>
      </w:r>
      <w:r w:rsidR="003A499B" w:rsidRPr="00DE4A01">
        <w:t>reference point;</w:t>
      </w:r>
    </w:p>
    <w:p w14:paraId="7DBAC42E" w14:textId="5E4956AE" w:rsidR="003A499B" w:rsidRPr="00DE4A01" w:rsidRDefault="00B454C7" w:rsidP="00B454C7">
      <w:pPr>
        <w:pStyle w:val="enumlev1"/>
      </w:pPr>
      <w:r w:rsidRPr="00DE4A01">
        <w:t>3)</w:t>
      </w:r>
      <w:r w:rsidRPr="00DE4A01">
        <w:tab/>
      </w:r>
      <w:r w:rsidR="003A499B" w:rsidRPr="00DE4A01">
        <w:t xml:space="preserve">IN-AE: a smartphone application embedded in the smartphone device with capabilities to interact directly with the oneM2M service platform IN-CSE through </w:t>
      </w:r>
      <w:r w:rsidR="003A499B" w:rsidRPr="00DE4A01">
        <w:rPr>
          <w:i/>
        </w:rPr>
        <w:t xml:space="preserve">Mcc </w:t>
      </w:r>
      <w:r w:rsidR="003A499B" w:rsidRPr="00DE4A01">
        <w:t xml:space="preserve">reference point and thereby remotely control </w:t>
      </w:r>
      <w:r w:rsidR="003A499B" w:rsidRPr="00DE4A01">
        <w:rPr>
          <w:i/>
        </w:rPr>
        <w:t>Light#1</w:t>
      </w:r>
      <w:r w:rsidR="003A499B" w:rsidRPr="00DE4A01">
        <w:t xml:space="preserve"> and </w:t>
      </w:r>
      <w:r w:rsidR="003A499B" w:rsidRPr="00DE4A01">
        <w:rPr>
          <w:i/>
        </w:rPr>
        <w:t>Light#2</w:t>
      </w:r>
      <w:r w:rsidR="003A499B" w:rsidRPr="00DE4A01">
        <w:t>;</w:t>
      </w:r>
    </w:p>
    <w:p w14:paraId="0105097B" w14:textId="3E8F3790" w:rsidR="003A499B" w:rsidRPr="00DE4A01" w:rsidRDefault="00B454C7" w:rsidP="00B454C7">
      <w:pPr>
        <w:pStyle w:val="enumlev1"/>
      </w:pPr>
      <w:r w:rsidRPr="00DE4A01">
        <w:t>4)</w:t>
      </w:r>
      <w:r w:rsidRPr="00DE4A01">
        <w:tab/>
      </w:r>
      <w:r w:rsidR="003A499B" w:rsidRPr="00DE4A01">
        <w:t>MN-AE: a gateway application embedded into the home gat</w:t>
      </w:r>
      <w:r w:rsidR="00556615" w:rsidRPr="00DE4A01">
        <w:t>eway that interacts with the MN</w:t>
      </w:r>
      <w:r w:rsidR="00556615" w:rsidRPr="00DE4A01">
        <w:noBreakHyphen/>
      </w:r>
      <w:r w:rsidR="003A499B" w:rsidRPr="00DE4A01">
        <w:t xml:space="preserve">CSE through </w:t>
      </w:r>
      <w:r w:rsidR="003A499B" w:rsidRPr="00DE4A01">
        <w:rPr>
          <w:i/>
        </w:rPr>
        <w:t xml:space="preserve">Mca </w:t>
      </w:r>
      <w:r w:rsidR="003A499B" w:rsidRPr="00DE4A01">
        <w:t>reference point.</w:t>
      </w:r>
    </w:p>
    <w:p w14:paraId="39497565" w14:textId="77777777" w:rsidR="003A499B" w:rsidRPr="00DE4A01" w:rsidRDefault="003A499B" w:rsidP="00E70FF5">
      <w:pPr>
        <w:pStyle w:val="Heading1"/>
        <w:rPr>
          <w:lang w:eastAsia="zh-CN"/>
        </w:rPr>
      </w:pPr>
      <w:bookmarkStart w:id="59" w:name="_Toc516819910"/>
      <w:bookmarkStart w:id="60" w:name="_Toc520712482"/>
      <w:bookmarkStart w:id="61" w:name="_Toc530128730"/>
      <w:r w:rsidRPr="00DE4A01">
        <w:t>8</w:t>
      </w:r>
      <w:r w:rsidRPr="00DE4A01">
        <w:tab/>
        <w:t>Procedures</w:t>
      </w:r>
      <w:bookmarkEnd w:id="59"/>
      <w:bookmarkEnd w:id="60"/>
      <w:bookmarkEnd w:id="61"/>
    </w:p>
    <w:p w14:paraId="522988FF" w14:textId="5B90798F" w:rsidR="003A499B" w:rsidRPr="00DE4A01" w:rsidRDefault="003A499B" w:rsidP="00E70FF5">
      <w:pPr>
        <w:pStyle w:val="Heading2"/>
      </w:pPr>
      <w:bookmarkStart w:id="62" w:name="_Toc300919393"/>
      <w:bookmarkStart w:id="63" w:name="_Toc479173365"/>
      <w:bookmarkStart w:id="64" w:name="_Toc516819911"/>
      <w:bookmarkStart w:id="65" w:name="_Toc520712483"/>
      <w:bookmarkStart w:id="66" w:name="_Toc530128731"/>
      <w:r w:rsidRPr="00DE4A01">
        <w:t>8.1</w:t>
      </w:r>
      <w:r w:rsidRPr="00DE4A01">
        <w:tab/>
      </w:r>
      <w:bookmarkEnd w:id="62"/>
      <w:bookmarkEnd w:id="63"/>
      <w:r w:rsidRPr="00DE4A01">
        <w:t>Introduction</w:t>
      </w:r>
      <w:bookmarkEnd w:id="64"/>
      <w:bookmarkEnd w:id="65"/>
      <w:bookmarkEnd w:id="66"/>
    </w:p>
    <w:p w14:paraId="1E7973C2" w14:textId="77777777" w:rsidR="003A499B" w:rsidRPr="00DE4A01" w:rsidRDefault="003A499B" w:rsidP="003A499B">
      <w:pPr>
        <w:rPr>
          <w:color w:val="000000"/>
        </w:rPr>
      </w:pPr>
      <w:r w:rsidRPr="00DE4A01">
        <w:rPr>
          <w:color w:val="000000"/>
        </w:rPr>
        <w:t>The deployment of the oneM2M standard in the present use case requires procedures that are classified as follows:</w:t>
      </w:r>
    </w:p>
    <w:p w14:paraId="345A9A24" w14:textId="76A806D2" w:rsidR="003A499B" w:rsidRPr="00DE4A01" w:rsidRDefault="00B454C7" w:rsidP="00B454C7">
      <w:pPr>
        <w:pStyle w:val="enumlev1"/>
      </w:pPr>
      <w:r w:rsidRPr="00DE4A01">
        <w:rPr>
          <w:bCs/>
        </w:rPr>
        <w:t>1)</w:t>
      </w:r>
      <w:r w:rsidRPr="00DE4A01">
        <w:rPr>
          <w:b/>
        </w:rPr>
        <w:tab/>
      </w:r>
      <w:r w:rsidR="003A499B" w:rsidRPr="00DE4A01">
        <w:rPr>
          <w:b/>
        </w:rPr>
        <w:t>Registration</w:t>
      </w:r>
      <w:r w:rsidR="003A499B" w:rsidRPr="00DE4A01">
        <w:t xml:space="preserve">: </w:t>
      </w:r>
      <w:r w:rsidR="00623601" w:rsidRPr="00DE4A01">
        <w:t>t</w:t>
      </w:r>
      <w:r w:rsidR="003A499B" w:rsidRPr="00DE4A01">
        <w:t>he current procedure contains light application registration, gateway application registration, and accessControlPolicy resource creation for selective access to data storage resources.</w:t>
      </w:r>
    </w:p>
    <w:p w14:paraId="12D8278E" w14:textId="40952E02" w:rsidR="003A499B" w:rsidRPr="00DE4A01" w:rsidRDefault="00B454C7" w:rsidP="00B454C7">
      <w:pPr>
        <w:pStyle w:val="enumlev1"/>
      </w:pPr>
      <w:r w:rsidRPr="00DE4A01">
        <w:rPr>
          <w:bCs/>
        </w:rPr>
        <w:t>2)</w:t>
      </w:r>
      <w:r w:rsidRPr="00DE4A01">
        <w:rPr>
          <w:bCs/>
        </w:rPr>
        <w:tab/>
      </w:r>
      <w:r w:rsidR="003A499B" w:rsidRPr="00DE4A01">
        <w:rPr>
          <w:b/>
        </w:rPr>
        <w:t>Initial resource creation</w:t>
      </w:r>
      <w:r w:rsidR="003A499B" w:rsidRPr="00DE4A01">
        <w:t xml:space="preserve">: </w:t>
      </w:r>
      <w:r w:rsidR="00623601" w:rsidRPr="00DE4A01">
        <w:t>t</w:t>
      </w:r>
      <w:r w:rsidR="003A499B" w:rsidRPr="00DE4A01">
        <w:t>he current procedure contains group resource creation, container resources creation with specific access control policies, content instance resources creation with initial light states, subscription resources creation for notifications.</w:t>
      </w:r>
    </w:p>
    <w:p w14:paraId="09722936" w14:textId="3612E149" w:rsidR="003A499B" w:rsidRPr="00DE4A01" w:rsidRDefault="00B454C7" w:rsidP="00B454C7">
      <w:pPr>
        <w:pStyle w:val="enumlev1"/>
      </w:pPr>
      <w:r w:rsidRPr="00DE4A01">
        <w:rPr>
          <w:bCs/>
        </w:rPr>
        <w:t>3)</w:t>
      </w:r>
      <w:r w:rsidRPr="00DE4A01">
        <w:rPr>
          <w:bCs/>
        </w:rPr>
        <w:tab/>
      </w:r>
      <w:r w:rsidR="003A499B" w:rsidRPr="00DE4A01">
        <w:rPr>
          <w:b/>
        </w:rPr>
        <w:t>Discovery of container resource</w:t>
      </w:r>
      <w:r w:rsidR="003A499B" w:rsidRPr="00DE4A01">
        <w:t>: all containers with a specific filter criteria are discovered by the gateway application and then configured as members of a group resource.</w:t>
      </w:r>
    </w:p>
    <w:p w14:paraId="7BA3C00D" w14:textId="0D599034" w:rsidR="003A499B" w:rsidRPr="00DE4A01" w:rsidRDefault="00B454C7" w:rsidP="00B454C7">
      <w:pPr>
        <w:pStyle w:val="enumlev1"/>
      </w:pPr>
      <w:r w:rsidRPr="00DE4A01">
        <w:rPr>
          <w:bCs/>
        </w:rPr>
        <w:t>4)</w:t>
      </w:r>
      <w:r w:rsidRPr="00DE4A01">
        <w:rPr>
          <w:bCs/>
        </w:rPr>
        <w:tab/>
      </w:r>
      <w:r w:rsidR="003A499B" w:rsidRPr="00DE4A01">
        <w:rPr>
          <w:b/>
        </w:rPr>
        <w:t>Discovery and retrieval lights states</w:t>
      </w:r>
      <w:r w:rsidR="003A499B" w:rsidRPr="00DE4A01">
        <w:t xml:space="preserve">: all containers with a specific filter criteria are discovered and retrieved using resource identities through a smartphone application which gains access to </w:t>
      </w:r>
      <w:r w:rsidR="005B5EAB" w:rsidRPr="00DE4A01">
        <w:t xml:space="preserve">the </w:t>
      </w:r>
      <w:r w:rsidR="003A499B" w:rsidRPr="00DE4A01">
        <w:t>oneM2M service platform so content information can be retrieved.</w:t>
      </w:r>
    </w:p>
    <w:p w14:paraId="540B9ED8" w14:textId="08278F36" w:rsidR="003A499B" w:rsidRPr="00DE4A01" w:rsidRDefault="00B454C7" w:rsidP="00B454C7">
      <w:pPr>
        <w:pStyle w:val="enumlev1"/>
      </w:pPr>
      <w:r w:rsidRPr="00DE4A01">
        <w:rPr>
          <w:bCs/>
        </w:rPr>
        <w:t>5)</w:t>
      </w:r>
      <w:r w:rsidRPr="00DE4A01">
        <w:rPr>
          <w:bCs/>
        </w:rPr>
        <w:tab/>
      </w:r>
      <w:r w:rsidR="003A499B" w:rsidRPr="00DE4A01">
        <w:rPr>
          <w:b/>
        </w:rPr>
        <w:t>Single light switch on/off</w:t>
      </w:r>
      <w:r w:rsidR="003A499B" w:rsidRPr="00DE4A01">
        <w:t xml:space="preserve">: </w:t>
      </w:r>
      <w:r w:rsidR="00473A1F" w:rsidRPr="00DE4A01">
        <w:t>a</w:t>
      </w:r>
      <w:r w:rsidR="003A499B" w:rsidRPr="00DE4A01">
        <w:t>ny light that is discovered by and connected to the smartphone application is able to be switched on and off via a smartphone application.</w:t>
      </w:r>
    </w:p>
    <w:p w14:paraId="5CD9A281" w14:textId="53851A59" w:rsidR="003A499B" w:rsidRPr="00DE4A01" w:rsidRDefault="00B454C7" w:rsidP="00B454C7">
      <w:pPr>
        <w:pStyle w:val="enumlev1"/>
        <w:rPr>
          <w:b/>
        </w:rPr>
      </w:pPr>
      <w:r w:rsidRPr="00DE4A01">
        <w:rPr>
          <w:bCs/>
        </w:rPr>
        <w:t>6)</w:t>
      </w:r>
      <w:r w:rsidRPr="00DE4A01">
        <w:rPr>
          <w:bCs/>
        </w:rPr>
        <w:tab/>
      </w:r>
      <w:r w:rsidR="003A499B" w:rsidRPr="00DE4A01">
        <w:rPr>
          <w:b/>
        </w:rPr>
        <w:t>Multiple lights switch on/off</w:t>
      </w:r>
      <w:r w:rsidR="003A499B" w:rsidRPr="00DE4A01">
        <w:t>:</w:t>
      </w:r>
      <w:r w:rsidR="003A499B" w:rsidRPr="00DE4A01">
        <w:rPr>
          <w:b/>
        </w:rPr>
        <w:t xml:space="preserve"> </w:t>
      </w:r>
      <w:r w:rsidR="00473A1F" w:rsidRPr="00DE4A01">
        <w:t>m</w:t>
      </w:r>
      <w:r w:rsidR="003A499B" w:rsidRPr="00DE4A01">
        <w:t>ultiple lights that are discovered are able to be switched on and off together via a smartphone application.</w:t>
      </w:r>
    </w:p>
    <w:p w14:paraId="243C0721" w14:textId="3450AC36" w:rsidR="003A499B" w:rsidRPr="00DE4A01" w:rsidRDefault="003A499B" w:rsidP="00E70FF5">
      <w:pPr>
        <w:pStyle w:val="Heading2"/>
      </w:pPr>
      <w:bookmarkStart w:id="67" w:name="_Toc479173366"/>
      <w:bookmarkStart w:id="68" w:name="_Toc516819912"/>
      <w:bookmarkStart w:id="69" w:name="_Toc520712484"/>
      <w:bookmarkStart w:id="70" w:name="_Toc530128732"/>
      <w:r w:rsidRPr="00DE4A01">
        <w:t>8.2</w:t>
      </w:r>
      <w:r w:rsidRPr="00DE4A01">
        <w:tab/>
        <w:t>Call flows</w:t>
      </w:r>
      <w:bookmarkEnd w:id="67"/>
      <w:bookmarkEnd w:id="68"/>
      <w:bookmarkEnd w:id="69"/>
      <w:bookmarkEnd w:id="70"/>
    </w:p>
    <w:p w14:paraId="2DEA55C8" w14:textId="15EB7254" w:rsidR="003A499B" w:rsidRPr="00DE4A01" w:rsidRDefault="003A499B" w:rsidP="00E70FF5">
      <w:pPr>
        <w:pStyle w:val="Heading3"/>
      </w:pPr>
      <w:bookmarkStart w:id="71" w:name="_Toc428863685"/>
      <w:bookmarkStart w:id="72" w:name="_Toc465527568"/>
      <w:bookmarkStart w:id="73" w:name="_Toc479173367"/>
      <w:bookmarkStart w:id="74" w:name="_Toc516819913"/>
      <w:r w:rsidRPr="00DE4A01">
        <w:t>8.2.1</w:t>
      </w:r>
      <w:r w:rsidRPr="00DE4A01">
        <w:tab/>
      </w:r>
      <w:bookmarkEnd w:id="71"/>
      <w:bookmarkEnd w:id="72"/>
      <w:bookmarkEnd w:id="73"/>
      <w:r w:rsidRPr="00DE4A01">
        <w:t xml:space="preserve">Application registration and </w:t>
      </w:r>
      <w:r w:rsidR="00C00A76" w:rsidRPr="00DE4A01">
        <w:t>a</w:t>
      </w:r>
      <w:r w:rsidRPr="00DE4A01">
        <w:t>ccess control policy creation</w:t>
      </w:r>
      <w:bookmarkEnd w:id="74"/>
    </w:p>
    <w:p w14:paraId="11E99680" w14:textId="20B4FC3C" w:rsidR="003A499B" w:rsidRPr="00DE4A01" w:rsidRDefault="003A499B" w:rsidP="003A499B">
      <w:pPr>
        <w:rPr>
          <w:color w:val="000000"/>
        </w:rPr>
      </w:pPr>
      <w:r w:rsidRPr="00DE4A01">
        <w:rPr>
          <w:color w:val="000000"/>
        </w:rPr>
        <w:t xml:space="preserve">Call flows regarding the registration phase depicted in </w:t>
      </w:r>
      <w:r w:rsidR="00B454C7" w:rsidRPr="00DE4A01">
        <w:rPr>
          <w:color w:val="000000"/>
        </w:rPr>
        <w:t xml:space="preserve">Figure </w:t>
      </w:r>
      <w:r w:rsidRPr="00DE4A01">
        <w:rPr>
          <w:color w:val="000000"/>
        </w:rPr>
        <w:t>8.2.1-1 are ordered as follows:</w:t>
      </w:r>
    </w:p>
    <w:p w14:paraId="493F72DC" w14:textId="53822B01" w:rsidR="003A499B" w:rsidRPr="00DE4A01" w:rsidRDefault="00B454C7" w:rsidP="00B454C7">
      <w:pPr>
        <w:pStyle w:val="enumlev1"/>
      </w:pPr>
      <w:r w:rsidRPr="00DE4A01">
        <w:rPr>
          <w:bCs/>
        </w:rPr>
        <w:t>1)</w:t>
      </w:r>
      <w:r w:rsidRPr="00DE4A01">
        <w:rPr>
          <w:bCs/>
        </w:rPr>
        <w:tab/>
      </w:r>
      <w:r w:rsidR="003A499B" w:rsidRPr="00DE4A01">
        <w:t>Gateway (MN-CSE) registers with the oneM2M service platform (IN-CSE).</w:t>
      </w:r>
    </w:p>
    <w:p w14:paraId="22262AE7" w14:textId="43B8ABF1" w:rsidR="003A499B" w:rsidRPr="00DE4A01" w:rsidRDefault="00B454C7" w:rsidP="00B454C7">
      <w:pPr>
        <w:pStyle w:val="enumlev1"/>
      </w:pPr>
      <w:r w:rsidRPr="00DE4A01">
        <w:rPr>
          <w:bCs/>
        </w:rPr>
        <w:t>2)</w:t>
      </w:r>
      <w:r w:rsidRPr="00DE4A01">
        <w:rPr>
          <w:bCs/>
        </w:rPr>
        <w:tab/>
      </w:r>
      <w:r w:rsidR="003A499B" w:rsidRPr="00DE4A01">
        <w:t>Gateway application (MN-AE) registers with the gateway (MN-CSE).</w:t>
      </w:r>
    </w:p>
    <w:p w14:paraId="2D48B69D" w14:textId="1EA90994" w:rsidR="003A499B" w:rsidRPr="00DE4A01" w:rsidRDefault="00B454C7" w:rsidP="00B454C7">
      <w:pPr>
        <w:pStyle w:val="enumlev1"/>
      </w:pPr>
      <w:r w:rsidRPr="00DE4A01">
        <w:rPr>
          <w:bCs/>
        </w:rPr>
        <w:t>3)</w:t>
      </w:r>
      <w:r w:rsidRPr="00DE4A01">
        <w:rPr>
          <w:bCs/>
        </w:rPr>
        <w:tab/>
      </w:r>
      <w:r w:rsidR="003A499B" w:rsidRPr="00DE4A01">
        <w:t>Light applications (ADN-AE1 and ADN-AE2) register with the gateway (MN-CSE).</w:t>
      </w:r>
    </w:p>
    <w:p w14:paraId="59925E94" w14:textId="55E1421D" w:rsidR="003A499B" w:rsidRPr="00DE4A01" w:rsidRDefault="00B454C7" w:rsidP="00B454C7">
      <w:pPr>
        <w:pStyle w:val="enumlev1"/>
      </w:pPr>
      <w:r w:rsidRPr="00DE4A01">
        <w:rPr>
          <w:bCs/>
        </w:rPr>
        <w:t>4)</w:t>
      </w:r>
      <w:r w:rsidRPr="00DE4A01">
        <w:rPr>
          <w:bCs/>
        </w:rPr>
        <w:tab/>
      </w:r>
      <w:r w:rsidR="003A499B" w:rsidRPr="00DE4A01">
        <w:t>Smartphone application (IN-AE) registers with the oneM2M service platform (IN-CSE).</w:t>
      </w:r>
    </w:p>
    <w:p w14:paraId="5F4340C9" w14:textId="3DB23A16" w:rsidR="003A499B" w:rsidRPr="00DE4A01" w:rsidRDefault="00B454C7" w:rsidP="00B454C7">
      <w:pPr>
        <w:pStyle w:val="enumlev1"/>
      </w:pPr>
      <w:r w:rsidRPr="00DE4A01">
        <w:rPr>
          <w:bCs/>
        </w:rPr>
        <w:t>5)</w:t>
      </w:r>
      <w:r w:rsidRPr="00DE4A01">
        <w:rPr>
          <w:bCs/>
        </w:rPr>
        <w:tab/>
      </w:r>
      <w:r w:rsidR="003A499B" w:rsidRPr="00DE4A01">
        <w:t>Gateway application (MN-AE) discovers the smartphone application (IN-AE) from gateway (MN-CSE) with specific filter criteria. The discovered IN-AE is granted access to the remote light control service containers.</w:t>
      </w:r>
    </w:p>
    <w:p w14:paraId="321943E0" w14:textId="796B38E1" w:rsidR="003A499B" w:rsidRPr="00DE4A01" w:rsidRDefault="00B454C7" w:rsidP="00B454C7">
      <w:pPr>
        <w:pStyle w:val="enumlev1"/>
      </w:pPr>
      <w:r w:rsidRPr="00DE4A01">
        <w:rPr>
          <w:bCs/>
        </w:rPr>
        <w:t>6)</w:t>
      </w:r>
      <w:r w:rsidRPr="00DE4A01">
        <w:rPr>
          <w:bCs/>
        </w:rPr>
        <w:tab/>
      </w:r>
      <w:r w:rsidR="003A499B" w:rsidRPr="00DE4A01">
        <w:t>Gateway application (MN-AE) creates an accessControlPolicy resource granting all the entities playing roles in the current use case including ADN-AE1, ADN-AE2, MN-AE and IN-AE access to the created container and content instance resources.</w:t>
      </w:r>
    </w:p>
    <w:p w14:paraId="37762F14" w14:textId="27C016E5" w:rsidR="00420923" w:rsidRPr="00DE4A01" w:rsidRDefault="00420923" w:rsidP="00420923">
      <w:pPr>
        <w:pStyle w:val="Figure"/>
      </w:pPr>
      <w:r w:rsidRPr="00DE4A01">
        <w:rPr>
          <w:lang w:eastAsia="en-GB"/>
        </w:rPr>
        <w:lastRenderedPageBreak/>
        <w:drawing>
          <wp:inline distT="0" distB="0" distL="0" distR="0" wp14:anchorId="0F3B22E4" wp14:editId="7D899820">
            <wp:extent cx="6059436" cy="517246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neM2M-ApplDev(18)_F8.2.1-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59436" cy="5172467"/>
                    </a:xfrm>
                    <a:prstGeom prst="rect">
                      <a:avLst/>
                    </a:prstGeom>
                  </pic:spPr>
                </pic:pic>
              </a:graphicData>
            </a:graphic>
          </wp:inline>
        </w:drawing>
      </w:r>
    </w:p>
    <w:p w14:paraId="1DB51B11" w14:textId="0753734E" w:rsidR="003A499B" w:rsidRPr="00DE4A01" w:rsidRDefault="003A499B" w:rsidP="00987B8E">
      <w:pPr>
        <w:pStyle w:val="FigureNoTitle0"/>
      </w:pPr>
      <w:r w:rsidRPr="00DE4A01">
        <w:t>Figure 8.2.1-1</w:t>
      </w:r>
      <w:r w:rsidR="00987B8E" w:rsidRPr="00DE4A01">
        <w:t xml:space="preserve"> –</w:t>
      </w:r>
      <w:r w:rsidRPr="00DE4A01">
        <w:t xml:space="preserve"> Registration phase call flows</w:t>
      </w:r>
    </w:p>
    <w:p w14:paraId="47DC21FC" w14:textId="5236C12A" w:rsidR="003A499B" w:rsidRPr="00DE4A01" w:rsidRDefault="003A499B" w:rsidP="00E70FF5">
      <w:pPr>
        <w:pStyle w:val="Heading3"/>
      </w:pPr>
      <w:bookmarkStart w:id="75" w:name="_Toc428863686"/>
      <w:bookmarkStart w:id="76" w:name="_Toc465527569"/>
      <w:bookmarkStart w:id="77" w:name="_Toc479173368"/>
      <w:bookmarkStart w:id="78" w:name="_Toc516819914"/>
      <w:r w:rsidRPr="00DE4A01">
        <w:t>8.2</w:t>
      </w:r>
      <w:r w:rsidR="00F51368" w:rsidRPr="00DE4A01">
        <w:t>.2</w:t>
      </w:r>
      <w:r w:rsidRPr="00DE4A01">
        <w:tab/>
        <w:t>Initial resource creation</w:t>
      </w:r>
      <w:bookmarkEnd w:id="75"/>
      <w:bookmarkEnd w:id="76"/>
      <w:bookmarkEnd w:id="77"/>
      <w:bookmarkEnd w:id="78"/>
    </w:p>
    <w:p w14:paraId="6310A3FA" w14:textId="446D232E" w:rsidR="003A499B" w:rsidRPr="00DE4A01" w:rsidRDefault="003A499B" w:rsidP="00F51368">
      <w:r w:rsidRPr="00DE4A01">
        <w:t xml:space="preserve">Call flows regarding the initial resource creation phase depicted in </w:t>
      </w:r>
      <w:r w:rsidR="00F51368" w:rsidRPr="00DE4A01">
        <w:t xml:space="preserve">Figure </w:t>
      </w:r>
      <w:r w:rsidRPr="00DE4A01">
        <w:t>8.2.2-1 are ordered as follows:</w:t>
      </w:r>
    </w:p>
    <w:p w14:paraId="106F8916" w14:textId="2171F63E" w:rsidR="003A499B" w:rsidRPr="00DE4A01" w:rsidRDefault="00F51368" w:rsidP="00F51368">
      <w:pPr>
        <w:pStyle w:val="enumlev1"/>
      </w:pPr>
      <w:r w:rsidRPr="00DE4A01">
        <w:t>1)</w:t>
      </w:r>
      <w:r w:rsidRPr="00DE4A01">
        <w:tab/>
      </w:r>
      <w:r w:rsidR="003A499B" w:rsidRPr="00DE4A01">
        <w:t xml:space="preserve">Gateway application (MN-AE) creates a group resource on gateway (MN-CSE), for updating and retrieving group light state named as </w:t>
      </w:r>
      <w:r w:rsidR="003A499B" w:rsidRPr="00DE4A01">
        <w:rPr>
          <w:i/>
        </w:rPr>
        <w:t>containers_group</w:t>
      </w:r>
      <w:r w:rsidR="003A499B" w:rsidRPr="00DE4A01">
        <w:t>. The group members are added from the list of discovered container resources that the MN-AE discovers. The group resource is created with a link to the same access control policy</w:t>
      </w:r>
      <w:r w:rsidR="00C00A76" w:rsidRPr="00DE4A01">
        <w:t xml:space="preserve"> (ACP)</w:t>
      </w:r>
      <w:r w:rsidR="003A499B" w:rsidRPr="00DE4A01">
        <w:t>.</w:t>
      </w:r>
    </w:p>
    <w:p w14:paraId="21EACD9D" w14:textId="279F1D9A" w:rsidR="003A499B" w:rsidRPr="00DE4A01" w:rsidRDefault="00F51368" w:rsidP="00F51368">
      <w:pPr>
        <w:pStyle w:val="enumlev1"/>
      </w:pPr>
      <w:r w:rsidRPr="00DE4A01">
        <w:t>2)</w:t>
      </w:r>
      <w:r w:rsidRPr="00DE4A01">
        <w:tab/>
      </w:r>
      <w:r w:rsidR="003A499B" w:rsidRPr="00DE4A01">
        <w:t xml:space="preserve">Two container resources are created in the gateway (MN-CSE) to store the light states under the registered light application ADN-AE1 and ADN-AE2, respectively. The containers are created with a link to the same </w:t>
      </w:r>
      <w:r w:rsidR="00C00A76" w:rsidRPr="00DE4A01">
        <w:t>ACP</w:t>
      </w:r>
      <w:r w:rsidR="003A499B" w:rsidRPr="00DE4A01">
        <w:t>.</w:t>
      </w:r>
    </w:p>
    <w:p w14:paraId="47DEB17D" w14:textId="7FFCB9E2" w:rsidR="003A499B" w:rsidRPr="00DE4A01" w:rsidRDefault="00F51368" w:rsidP="00F51368">
      <w:pPr>
        <w:pStyle w:val="enumlev1"/>
      </w:pPr>
      <w:r w:rsidRPr="00DE4A01">
        <w:t>3)</w:t>
      </w:r>
      <w:r w:rsidRPr="00DE4A01">
        <w:tab/>
      </w:r>
      <w:r w:rsidR="003A499B" w:rsidRPr="00DE4A01">
        <w:t xml:space="preserve">Content </w:t>
      </w:r>
      <w:r w:rsidR="00473A1F" w:rsidRPr="00DE4A01">
        <w:t>i</w:t>
      </w:r>
      <w:r w:rsidR="003A499B" w:rsidRPr="00DE4A01">
        <w:t>nstance resources are created by light applications (ADN-AE1 and ADN-AE2) under each created container and represent the controlled light states.</w:t>
      </w:r>
    </w:p>
    <w:p w14:paraId="454BDDC1" w14:textId="1D740E36" w:rsidR="003A499B" w:rsidRPr="00DE4A01" w:rsidRDefault="00F51368" w:rsidP="00F51368">
      <w:pPr>
        <w:pStyle w:val="enumlev1"/>
      </w:pPr>
      <w:r w:rsidRPr="00DE4A01">
        <w:t>4)</w:t>
      </w:r>
      <w:r w:rsidRPr="00DE4A01">
        <w:tab/>
      </w:r>
      <w:r w:rsidR="003A499B" w:rsidRPr="00DE4A01">
        <w:t>Subscription resources are created under the containers in the gateway (MN-CSE) so that subscribers, i.e.</w:t>
      </w:r>
      <w:r w:rsidR="009429DE" w:rsidRPr="00DE4A01">
        <w:t>,</w:t>
      </w:r>
      <w:r w:rsidR="003A499B" w:rsidRPr="00DE4A01">
        <w:t xml:space="preserve"> light applications, can be notified whenever there is a new contentInstance resource created by the IN-AE.</w:t>
      </w:r>
    </w:p>
    <w:p w14:paraId="229E0A20" w14:textId="5B02B103" w:rsidR="00420923" w:rsidRPr="00DE4A01" w:rsidRDefault="00420923" w:rsidP="00420923">
      <w:pPr>
        <w:pStyle w:val="Figure"/>
      </w:pPr>
      <w:bookmarkStart w:id="79" w:name="_Toc428810029"/>
      <w:r w:rsidRPr="00DE4A01">
        <w:rPr>
          <w:lang w:eastAsia="en-GB"/>
        </w:rPr>
        <w:lastRenderedPageBreak/>
        <w:drawing>
          <wp:inline distT="0" distB="0" distL="0" distR="0" wp14:anchorId="114DA9AB" wp14:editId="2ABBFBC8">
            <wp:extent cx="5626619" cy="52090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neM2M-ApplDev(18)_F8.2.2-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26619" cy="5209043"/>
                    </a:xfrm>
                    <a:prstGeom prst="rect">
                      <a:avLst/>
                    </a:prstGeom>
                  </pic:spPr>
                </pic:pic>
              </a:graphicData>
            </a:graphic>
          </wp:inline>
        </w:drawing>
      </w:r>
    </w:p>
    <w:p w14:paraId="3C2432CE" w14:textId="664DD105" w:rsidR="003A499B" w:rsidRPr="00DE4A01" w:rsidRDefault="003A499B" w:rsidP="00420923">
      <w:pPr>
        <w:pStyle w:val="FigureNoTitle0"/>
      </w:pPr>
      <w:r w:rsidRPr="00DE4A01">
        <w:t>Figure 8.2.2-1</w:t>
      </w:r>
      <w:r w:rsidR="00420923" w:rsidRPr="00DE4A01">
        <w:t xml:space="preserve"> –</w:t>
      </w:r>
      <w:r w:rsidRPr="00DE4A01">
        <w:t xml:space="preserve"> </w:t>
      </w:r>
      <w:bookmarkEnd w:id="79"/>
      <w:r w:rsidRPr="00DE4A01">
        <w:t>Initial resource creation phase call flows</w:t>
      </w:r>
    </w:p>
    <w:p w14:paraId="53BDE166" w14:textId="326AA577" w:rsidR="003A499B" w:rsidRPr="00DE4A01" w:rsidRDefault="003A499B" w:rsidP="00F51368">
      <w:pPr>
        <w:pStyle w:val="Heading3"/>
      </w:pPr>
      <w:bookmarkStart w:id="80" w:name="_Toc428863688"/>
      <w:bookmarkStart w:id="81" w:name="_Toc465527571"/>
      <w:bookmarkStart w:id="82" w:name="_Toc479173369"/>
      <w:bookmarkStart w:id="83" w:name="_Toc516819915"/>
      <w:r w:rsidRPr="00DE4A01">
        <w:t>8.2.3</w:t>
      </w:r>
      <w:r w:rsidRPr="00DE4A01">
        <w:tab/>
      </w:r>
      <w:bookmarkEnd w:id="80"/>
      <w:bookmarkEnd w:id="81"/>
      <w:bookmarkEnd w:id="82"/>
      <w:r w:rsidRPr="00DE4A01">
        <w:t>Discovery of group resources</w:t>
      </w:r>
      <w:bookmarkEnd w:id="83"/>
    </w:p>
    <w:p w14:paraId="367CFAB8" w14:textId="5710346A" w:rsidR="003A499B" w:rsidRPr="00DE4A01" w:rsidRDefault="003A499B" w:rsidP="00F51368">
      <w:r w:rsidRPr="00DE4A01">
        <w:t xml:space="preserve">Call flows regarding the discovery and update of group resources are depicted in </w:t>
      </w:r>
      <w:r w:rsidR="00556615" w:rsidRPr="00DE4A01">
        <w:t xml:space="preserve">Figure </w:t>
      </w:r>
      <w:r w:rsidRPr="00DE4A01">
        <w:t>8.2.3-1 and ordered as follows:</w:t>
      </w:r>
    </w:p>
    <w:p w14:paraId="73AB3790" w14:textId="0851F1E1" w:rsidR="003A499B" w:rsidRPr="00DE4A01" w:rsidRDefault="00F51368" w:rsidP="00F51368">
      <w:pPr>
        <w:pStyle w:val="enumlev1"/>
      </w:pPr>
      <w:r w:rsidRPr="00DE4A01">
        <w:t>1)</w:t>
      </w:r>
      <w:r w:rsidRPr="00DE4A01">
        <w:tab/>
      </w:r>
      <w:r w:rsidR="003A499B" w:rsidRPr="00DE4A01">
        <w:t>Gateway application (MN-AE) periodically sends a RETRIEVE request including</w:t>
      </w:r>
      <w:r w:rsidR="009429DE" w:rsidRPr="00DE4A01">
        <w:t xml:space="preserve"> the parameter </w:t>
      </w:r>
      <w:r w:rsidR="003A499B" w:rsidRPr="00DE4A01">
        <w:rPr>
          <w:i/>
        </w:rPr>
        <w:t xml:space="preserve">filterUsage </w:t>
      </w:r>
      <w:r w:rsidR="003A499B" w:rsidRPr="00DE4A01">
        <w:t xml:space="preserve">and specific filter criteria condition(s) as a query string for discovery of container resources stored in the MN-CSE of gateway. The filter criteria conditions for the discovery operation include </w:t>
      </w:r>
      <w:r w:rsidR="003A499B" w:rsidRPr="00DE4A01">
        <w:rPr>
          <w:i/>
        </w:rPr>
        <w:t>createdBefore, createdAfter, modifiedSince, unmodifiedSInce, label, creator, expireAfter, resourceType</w:t>
      </w:r>
      <w:r w:rsidR="00D814F4" w:rsidRPr="00DE4A01">
        <w:rPr>
          <w:i/>
        </w:rPr>
        <w:t>,</w:t>
      </w:r>
      <w:r w:rsidR="003A499B" w:rsidRPr="00DE4A01">
        <w:rPr>
          <w:i/>
        </w:rPr>
        <w:t xml:space="preserve"> </w:t>
      </w:r>
      <w:r w:rsidR="003A499B" w:rsidRPr="00DE4A01">
        <w:t>etc.</w:t>
      </w:r>
    </w:p>
    <w:p w14:paraId="0A7F7D89" w14:textId="4AB90A6C" w:rsidR="003A499B" w:rsidRPr="00DE4A01" w:rsidRDefault="00F51368" w:rsidP="00F51368">
      <w:pPr>
        <w:pStyle w:val="enumlev1"/>
      </w:pPr>
      <w:r w:rsidRPr="00DE4A01">
        <w:t>2)</w:t>
      </w:r>
      <w:r w:rsidRPr="00DE4A01">
        <w:tab/>
      </w:r>
      <w:r w:rsidR="003A499B" w:rsidRPr="00DE4A01">
        <w:t xml:space="preserve">Gateway (MN-CSE) responds with </w:t>
      </w:r>
      <w:r w:rsidR="00845E22" w:rsidRPr="00DE4A01">
        <w:t>uniform resource identifiers (</w:t>
      </w:r>
      <w:r w:rsidR="003A499B" w:rsidRPr="00DE4A01">
        <w:t>URIs</w:t>
      </w:r>
      <w:r w:rsidR="00845E22" w:rsidRPr="00DE4A01">
        <w:t>)</w:t>
      </w:r>
      <w:r w:rsidR="003A499B" w:rsidRPr="00DE4A01">
        <w:t xml:space="preserve"> of the discovered container resources, if any, to the gateway application (MN-AE) according to the filter criteria(s).</w:t>
      </w:r>
    </w:p>
    <w:p w14:paraId="57FFABBD" w14:textId="37D1A83A" w:rsidR="003A499B" w:rsidRPr="00DE4A01" w:rsidRDefault="00F51368" w:rsidP="00F51368">
      <w:pPr>
        <w:pStyle w:val="enumlev1"/>
      </w:pPr>
      <w:r w:rsidRPr="00DE4A01">
        <w:t>3)</w:t>
      </w:r>
      <w:r w:rsidRPr="00DE4A01">
        <w:tab/>
      </w:r>
      <w:r w:rsidR="003A499B" w:rsidRPr="00DE4A01">
        <w:t>Gateway application (MN-AE) sends a</w:t>
      </w:r>
      <w:r w:rsidR="00556615" w:rsidRPr="00DE4A01">
        <w:t>n</w:t>
      </w:r>
      <w:r w:rsidR="003A499B" w:rsidRPr="00DE4A01">
        <w:t xml:space="preserve"> update request to update the list of group members within the previously created group resource with identifiers of the discovered containers.</w:t>
      </w:r>
    </w:p>
    <w:p w14:paraId="52589172" w14:textId="1FB3DF0A" w:rsidR="00420923" w:rsidRPr="00DE4A01" w:rsidRDefault="00420923" w:rsidP="00420923">
      <w:pPr>
        <w:pStyle w:val="Figure"/>
      </w:pPr>
      <w:bookmarkStart w:id="84" w:name="_Toc428665006"/>
      <w:r w:rsidRPr="00DE4A01">
        <w:rPr>
          <w:lang w:eastAsia="en-GB"/>
        </w:rPr>
        <w:lastRenderedPageBreak/>
        <w:drawing>
          <wp:inline distT="0" distB="0" distL="0" distR="0" wp14:anchorId="52803A14" wp14:editId="03E9A111">
            <wp:extent cx="5337059" cy="30114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neM2M-ApplDev(18)_F8.2.3-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37059" cy="3011430"/>
                    </a:xfrm>
                    <a:prstGeom prst="rect">
                      <a:avLst/>
                    </a:prstGeom>
                  </pic:spPr>
                </pic:pic>
              </a:graphicData>
            </a:graphic>
          </wp:inline>
        </w:drawing>
      </w:r>
    </w:p>
    <w:p w14:paraId="1A6473D7" w14:textId="6FC58BBA" w:rsidR="003A499B" w:rsidRPr="00DE4A01" w:rsidRDefault="003A499B" w:rsidP="00F51368">
      <w:pPr>
        <w:pStyle w:val="FigureNoTitle0"/>
      </w:pPr>
      <w:r w:rsidRPr="00DE4A01">
        <w:t>Figure 8.2.3-1</w:t>
      </w:r>
      <w:r w:rsidR="00F51368" w:rsidRPr="00DE4A01">
        <w:t xml:space="preserve"> –</w:t>
      </w:r>
      <w:r w:rsidRPr="00DE4A01">
        <w:t xml:space="preserve"> </w:t>
      </w:r>
      <w:bookmarkEnd w:id="84"/>
      <w:r w:rsidRPr="00DE4A01">
        <w:t>Discovery and group light state update phase call flows</w:t>
      </w:r>
    </w:p>
    <w:p w14:paraId="1ABCCF5B" w14:textId="088E563C" w:rsidR="003A499B" w:rsidRPr="00DE4A01" w:rsidRDefault="003A499B" w:rsidP="00F51368">
      <w:pPr>
        <w:pStyle w:val="Heading3"/>
      </w:pPr>
      <w:bookmarkStart w:id="85" w:name="_Toc479173370"/>
      <w:bookmarkStart w:id="86" w:name="_Toc428863691"/>
      <w:bookmarkStart w:id="87" w:name="_Toc465527574"/>
      <w:bookmarkStart w:id="88" w:name="_Toc516819916"/>
      <w:r w:rsidRPr="00DE4A01">
        <w:t>8.2.4</w:t>
      </w:r>
      <w:r w:rsidRPr="00DE4A01">
        <w:tab/>
      </w:r>
      <w:bookmarkEnd w:id="85"/>
      <w:bookmarkEnd w:id="86"/>
      <w:bookmarkEnd w:id="87"/>
      <w:r w:rsidRPr="00DE4A01">
        <w:t>Discovery and retrieval of contentInstance resources</w:t>
      </w:r>
      <w:bookmarkEnd w:id="88"/>
    </w:p>
    <w:p w14:paraId="586B9E23" w14:textId="234C2939" w:rsidR="003A499B" w:rsidRPr="00DE4A01" w:rsidRDefault="003A499B" w:rsidP="00F51368">
      <w:r w:rsidRPr="00DE4A01">
        <w:t xml:space="preserve">Call flows regarding the discovery and retrieval of contentInstance resources depicted in </w:t>
      </w:r>
      <w:r w:rsidR="00F51368" w:rsidRPr="00DE4A01">
        <w:t>Figures </w:t>
      </w:r>
      <w:r w:rsidRPr="00DE4A01">
        <w:t>8.</w:t>
      </w:r>
      <w:r w:rsidR="00F51368" w:rsidRPr="00DE4A01">
        <w:t>2.4</w:t>
      </w:r>
      <w:r w:rsidR="00F51368" w:rsidRPr="00DE4A01">
        <w:noBreakHyphen/>
      </w:r>
      <w:r w:rsidRPr="00DE4A01">
        <w:t>1 and 8.2.4-2 are ordered as follows:</w:t>
      </w:r>
    </w:p>
    <w:p w14:paraId="66A86E5F" w14:textId="012F8E7E" w:rsidR="003A499B" w:rsidRPr="00DE4A01" w:rsidRDefault="00F51368" w:rsidP="00F51368">
      <w:pPr>
        <w:pStyle w:val="enumlev1"/>
        <w:rPr>
          <w:color w:val="000000"/>
        </w:rPr>
      </w:pPr>
      <w:r w:rsidRPr="00DE4A01">
        <w:t>1)</w:t>
      </w:r>
      <w:r w:rsidRPr="00DE4A01">
        <w:tab/>
        <w:t>T</w:t>
      </w:r>
      <w:r w:rsidR="003A499B" w:rsidRPr="00DE4A01">
        <w:rPr>
          <w:color w:val="000000"/>
        </w:rPr>
        <w:t>he smartphone application (IN-AE) periodically sends a RETRIEVE request including the parameter</w:t>
      </w:r>
      <w:r w:rsidR="009429DE" w:rsidRPr="00DE4A01">
        <w:rPr>
          <w:color w:val="000000"/>
        </w:rPr>
        <w:t xml:space="preserve"> </w:t>
      </w:r>
      <w:r w:rsidR="003A499B" w:rsidRPr="00DE4A01">
        <w:rPr>
          <w:i/>
          <w:color w:val="000000"/>
        </w:rPr>
        <w:t xml:space="preserve">filterUsage </w:t>
      </w:r>
      <w:r w:rsidR="003A499B" w:rsidRPr="00DE4A01">
        <w:rPr>
          <w:color w:val="000000"/>
        </w:rPr>
        <w:t>and specific filter criteria condition(s) as a query string for discovery of container resources stored in the MN-CSE of gateway.</w:t>
      </w:r>
    </w:p>
    <w:p w14:paraId="669F1B09" w14:textId="187A2DF3" w:rsidR="003A499B" w:rsidRPr="00DE4A01" w:rsidRDefault="00F51368" w:rsidP="00F51368">
      <w:pPr>
        <w:pStyle w:val="enumlev1"/>
      </w:pPr>
      <w:r w:rsidRPr="00DE4A01">
        <w:tab/>
      </w:r>
      <w:r w:rsidR="003A499B" w:rsidRPr="00DE4A01">
        <w:t>The IN-AE also sends a Discovery request to the MN-CSE for the discovery of the group resources located in the MN-CSE.</w:t>
      </w:r>
    </w:p>
    <w:p w14:paraId="00DD1106" w14:textId="4655B1B0" w:rsidR="003A499B" w:rsidRPr="00DE4A01" w:rsidRDefault="00F51368" w:rsidP="00F51368">
      <w:pPr>
        <w:pStyle w:val="enumlev1"/>
      </w:pPr>
      <w:r w:rsidRPr="00DE4A01">
        <w:t>2)</w:t>
      </w:r>
      <w:r w:rsidRPr="00DE4A01">
        <w:tab/>
      </w:r>
      <w:r w:rsidR="003A499B" w:rsidRPr="00DE4A01">
        <w:t>The gateway (MN-CSE) responds to the IN-AE with URIs of the discovered container resources under ADN-AE1 and ADN-AE2, if any.</w:t>
      </w:r>
    </w:p>
    <w:p w14:paraId="3BE2C41C" w14:textId="77777777" w:rsidR="003A499B" w:rsidRPr="00DE4A01" w:rsidRDefault="003A499B" w:rsidP="00F51368">
      <w:pPr>
        <w:pStyle w:val="enumlev1"/>
      </w:pPr>
      <w:r w:rsidRPr="00DE4A01">
        <w:tab/>
        <w:t xml:space="preserve">For the case where the IN-AE sends a Discovery request for the discovery of group resources, the MN-CSE </w:t>
      </w:r>
      <w:r w:rsidRPr="00DE4A01">
        <w:tab/>
        <w:t>responds to the IN-AE with the URIs of the discovered group resources located in the MN-CSE, if any.</w:t>
      </w:r>
    </w:p>
    <w:p w14:paraId="058A311B" w14:textId="608E974C" w:rsidR="003A499B" w:rsidRPr="00DE4A01" w:rsidRDefault="00F51368" w:rsidP="00F51368">
      <w:pPr>
        <w:pStyle w:val="enumlev1"/>
      </w:pPr>
      <w:r w:rsidRPr="00DE4A01">
        <w:t>3)</w:t>
      </w:r>
      <w:r w:rsidRPr="00DE4A01">
        <w:tab/>
      </w:r>
      <w:r w:rsidR="003A499B" w:rsidRPr="00DE4A01">
        <w:t>The IN-AE sends GET requests for retrieval of the latest contentInstance resources from each discovered light container resource.</w:t>
      </w:r>
    </w:p>
    <w:p w14:paraId="218A89F7" w14:textId="594F2569" w:rsidR="003A499B" w:rsidRPr="00DE4A01" w:rsidRDefault="003A499B" w:rsidP="00F51368">
      <w:pPr>
        <w:pStyle w:val="enumlev1"/>
      </w:pPr>
      <w:r w:rsidRPr="00DE4A01">
        <w:tab/>
        <w:t xml:space="preserve">In the case of retrieval of the latest contentInstance resources of the group of containers, the IN-AE sends a </w:t>
      </w:r>
      <w:r w:rsidR="00822994" w:rsidRPr="00DE4A01">
        <w:t xml:space="preserve">RETRIEVE </w:t>
      </w:r>
      <w:r w:rsidRPr="00DE4A01">
        <w:t xml:space="preserve">request to the </w:t>
      </w:r>
      <w:r w:rsidRPr="00DE4A01">
        <w:rPr>
          <w:i/>
        </w:rPr>
        <w:t>fanOutPoint</w:t>
      </w:r>
      <w:r w:rsidRPr="00DE4A01">
        <w:t xml:space="preserve"> of the discovered group resource.</w:t>
      </w:r>
    </w:p>
    <w:p w14:paraId="5ADB8233" w14:textId="4C5B0F13" w:rsidR="003A499B" w:rsidRPr="00DE4A01" w:rsidRDefault="00F51368" w:rsidP="00F51368">
      <w:pPr>
        <w:pStyle w:val="enumlev1"/>
      </w:pPr>
      <w:r w:rsidRPr="00DE4A01">
        <w:t>4)</w:t>
      </w:r>
      <w:r w:rsidRPr="00DE4A01">
        <w:tab/>
      </w:r>
      <w:r w:rsidR="003A499B" w:rsidRPr="00DE4A01">
        <w:t>The MN-CSE responds to the IN-AE with the latest light state(s).</w:t>
      </w:r>
    </w:p>
    <w:p w14:paraId="34D4C4E5" w14:textId="45FE76F8" w:rsidR="00420923" w:rsidRPr="00DE4A01" w:rsidRDefault="00420923" w:rsidP="00F51368">
      <w:pPr>
        <w:pStyle w:val="Figure"/>
      </w:pPr>
      <w:r w:rsidRPr="00DE4A01">
        <w:rPr>
          <w:lang w:eastAsia="en-GB"/>
        </w:rPr>
        <w:lastRenderedPageBreak/>
        <w:drawing>
          <wp:inline distT="0" distB="0" distL="0" distR="0" wp14:anchorId="4E26D92A" wp14:editId="278EB58C">
            <wp:extent cx="5590043" cy="517246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neM2M-ApplDev(18)_F8.2.4-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90043" cy="5172467"/>
                    </a:xfrm>
                    <a:prstGeom prst="rect">
                      <a:avLst/>
                    </a:prstGeom>
                  </pic:spPr>
                </pic:pic>
              </a:graphicData>
            </a:graphic>
          </wp:inline>
        </w:drawing>
      </w:r>
    </w:p>
    <w:p w14:paraId="7CA1B9C8" w14:textId="237A97F1" w:rsidR="003A499B" w:rsidRPr="00DE4A01" w:rsidRDefault="003A499B" w:rsidP="00F51368">
      <w:pPr>
        <w:pStyle w:val="FigureNoTitle0"/>
      </w:pPr>
      <w:r w:rsidRPr="00DE4A01">
        <w:t>Figure 8.2.4-1</w:t>
      </w:r>
      <w:r w:rsidR="00F51368" w:rsidRPr="00DE4A01">
        <w:t xml:space="preserve"> –</w:t>
      </w:r>
      <w:r w:rsidRPr="00DE4A01">
        <w:t xml:space="preserve"> Discovery and single light retrieval phase call flows</w:t>
      </w:r>
    </w:p>
    <w:p w14:paraId="28D77DA6" w14:textId="79E07683" w:rsidR="00420923" w:rsidRPr="00DE4A01" w:rsidRDefault="00420923" w:rsidP="00F51368">
      <w:pPr>
        <w:pStyle w:val="Figure"/>
      </w:pPr>
      <w:bookmarkStart w:id="89" w:name="_Toc428665007"/>
      <w:bookmarkStart w:id="90" w:name="_Toc479173371"/>
      <w:r w:rsidRPr="00DE4A01">
        <w:rPr>
          <w:lang w:eastAsia="en-GB"/>
        </w:rPr>
        <w:lastRenderedPageBreak/>
        <w:drawing>
          <wp:inline distT="0" distB="0" distL="0" distR="0" wp14:anchorId="332F6F02" wp14:editId="55C28F09">
            <wp:extent cx="5087122" cy="3477775"/>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neM2M-ApplDev(18)_F8.2.4-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87122" cy="3477775"/>
                    </a:xfrm>
                    <a:prstGeom prst="rect">
                      <a:avLst/>
                    </a:prstGeom>
                  </pic:spPr>
                </pic:pic>
              </a:graphicData>
            </a:graphic>
          </wp:inline>
        </w:drawing>
      </w:r>
    </w:p>
    <w:p w14:paraId="778F0B0B" w14:textId="3123CE45" w:rsidR="003A499B" w:rsidRPr="00DE4A01" w:rsidRDefault="003A499B" w:rsidP="00F51368">
      <w:pPr>
        <w:pStyle w:val="FigureNoTitle0"/>
      </w:pPr>
      <w:r w:rsidRPr="00DE4A01">
        <w:t xml:space="preserve">Figure 8.2.4-2 </w:t>
      </w:r>
      <w:r w:rsidR="00F51368" w:rsidRPr="00DE4A01">
        <w:t xml:space="preserve">– </w:t>
      </w:r>
      <w:r w:rsidRPr="00DE4A01">
        <w:t xml:space="preserve">Discovery and a group of lights retrieval phase </w:t>
      </w:r>
      <w:bookmarkEnd w:id="89"/>
      <w:r w:rsidRPr="00DE4A01">
        <w:t>call flows</w:t>
      </w:r>
    </w:p>
    <w:p w14:paraId="4A2076CB" w14:textId="77777777" w:rsidR="003A499B" w:rsidRPr="00DE4A01" w:rsidRDefault="003A499B" w:rsidP="00E70FF5">
      <w:pPr>
        <w:pStyle w:val="Heading2"/>
      </w:pPr>
      <w:bookmarkStart w:id="91" w:name="_Toc516819917"/>
      <w:bookmarkStart w:id="92" w:name="_Toc520712485"/>
      <w:bookmarkStart w:id="93" w:name="_Toc530128733"/>
      <w:r w:rsidRPr="00DE4A01">
        <w:t>8.3</w:t>
      </w:r>
      <w:bookmarkEnd w:id="90"/>
      <w:r w:rsidRPr="00DE4A01">
        <w:tab/>
        <w:t>Remote control scenarios</w:t>
      </w:r>
      <w:bookmarkEnd w:id="91"/>
      <w:bookmarkEnd w:id="92"/>
      <w:bookmarkEnd w:id="93"/>
    </w:p>
    <w:p w14:paraId="5A7A25E8" w14:textId="45ACFF1D" w:rsidR="003A499B" w:rsidRPr="00DE4A01" w:rsidRDefault="003A499B" w:rsidP="00F51368">
      <w:pPr>
        <w:pStyle w:val="Heading3"/>
      </w:pPr>
      <w:bookmarkStart w:id="94" w:name="_Toc516819918"/>
      <w:r w:rsidRPr="00DE4A01">
        <w:t>8.3.1</w:t>
      </w:r>
      <w:r w:rsidRPr="00DE4A01">
        <w:tab/>
        <w:t>Introduction</w:t>
      </w:r>
      <w:bookmarkEnd w:id="94"/>
    </w:p>
    <w:p w14:paraId="1B0D1F28" w14:textId="5C5E3540" w:rsidR="003A499B" w:rsidRPr="00DE4A01" w:rsidRDefault="003A499B" w:rsidP="003A499B">
      <w:pPr>
        <w:rPr>
          <w:color w:val="000000"/>
        </w:rPr>
      </w:pPr>
      <w:r w:rsidRPr="00DE4A01">
        <w:rPr>
          <w:color w:val="000000"/>
        </w:rPr>
        <w:t xml:space="preserve">Lights are able to be controlled remotely through the smartphone application accessing the oneM2M service platform. Two scenarios are introduced in </w:t>
      </w:r>
      <w:r w:rsidRPr="00DE4A01">
        <w:t>clauses 8.3.2 and 8.3.3.</w:t>
      </w:r>
    </w:p>
    <w:p w14:paraId="61710E42" w14:textId="0006CBBC" w:rsidR="003A499B" w:rsidRPr="00DE4A01" w:rsidRDefault="003A499B" w:rsidP="00F51368">
      <w:pPr>
        <w:pStyle w:val="Heading3"/>
      </w:pPr>
      <w:bookmarkStart w:id="95" w:name="_Toc476059888"/>
      <w:bookmarkStart w:id="96" w:name="_Toc516819919"/>
      <w:r w:rsidRPr="00DE4A01">
        <w:t>8.3.2</w:t>
      </w:r>
      <w:r w:rsidRPr="00DE4A01">
        <w:tab/>
        <w:t>Single light control</w:t>
      </w:r>
      <w:bookmarkEnd w:id="95"/>
      <w:bookmarkEnd w:id="96"/>
    </w:p>
    <w:p w14:paraId="493CD3D1" w14:textId="252DC0ED" w:rsidR="003A499B" w:rsidRPr="00DE4A01" w:rsidRDefault="003A499B" w:rsidP="00F51368">
      <w:pPr>
        <w:rPr>
          <w:color w:val="000000"/>
        </w:rPr>
      </w:pPr>
      <w:r w:rsidRPr="00DE4A01">
        <w:rPr>
          <w:i/>
          <w:color w:val="000000"/>
        </w:rPr>
        <w:t xml:space="preserve">Light#1 </w:t>
      </w:r>
      <w:r w:rsidRPr="00DE4A01">
        <w:rPr>
          <w:color w:val="000000"/>
        </w:rPr>
        <w:t xml:space="preserve">and </w:t>
      </w:r>
      <w:r w:rsidRPr="00DE4A01">
        <w:rPr>
          <w:i/>
          <w:color w:val="000000"/>
        </w:rPr>
        <w:t>Light#2</w:t>
      </w:r>
      <w:r w:rsidRPr="00DE4A01">
        <w:rPr>
          <w:color w:val="000000"/>
        </w:rPr>
        <w:t xml:space="preserve"> are controlled remotely by a human user through a smartphone application (IN</w:t>
      </w:r>
      <w:r w:rsidR="00F51368" w:rsidRPr="00DE4A01">
        <w:rPr>
          <w:color w:val="000000"/>
        </w:rPr>
        <w:noBreakHyphen/>
      </w:r>
      <w:r w:rsidRPr="00DE4A01">
        <w:rPr>
          <w:color w:val="000000"/>
        </w:rPr>
        <w:t xml:space="preserve">AE). A call flow for single light control is depicted in </w:t>
      </w:r>
      <w:r w:rsidR="00556615" w:rsidRPr="00DE4A01">
        <w:rPr>
          <w:color w:val="000000"/>
        </w:rPr>
        <w:t xml:space="preserve">Figure </w:t>
      </w:r>
      <w:r w:rsidRPr="00DE4A01">
        <w:rPr>
          <w:color w:val="000000"/>
        </w:rPr>
        <w:t>8.3.2-1 and the steps are ordered as follows:</w:t>
      </w:r>
    </w:p>
    <w:p w14:paraId="3D96CA99" w14:textId="2D2EB633" w:rsidR="003A499B" w:rsidRPr="00DE4A01" w:rsidRDefault="00F51368" w:rsidP="00F51368">
      <w:pPr>
        <w:pStyle w:val="enumlev1"/>
      </w:pPr>
      <w:r w:rsidRPr="00DE4A01">
        <w:t>1)</w:t>
      </w:r>
      <w:r w:rsidRPr="00DE4A01">
        <w:tab/>
      </w:r>
      <w:r w:rsidR="003A499B" w:rsidRPr="00DE4A01">
        <w:t xml:space="preserve">When the user updates the light state on </w:t>
      </w:r>
      <w:r w:rsidR="00A42E7F" w:rsidRPr="00DE4A01">
        <w:t>their</w:t>
      </w:r>
      <w:r w:rsidR="003A499B" w:rsidRPr="00DE4A01">
        <w:t xml:space="preserve"> smartphone, the IN-AE creates a new conten</w:t>
      </w:r>
      <w:r w:rsidR="003A499B" w:rsidRPr="00DE4A01">
        <w:rPr>
          <w:lang w:eastAsia="ko-KR"/>
        </w:rPr>
        <w:t>tI</w:t>
      </w:r>
      <w:r w:rsidR="003A499B" w:rsidRPr="00DE4A01">
        <w:t xml:space="preserve">nstance representing a new light state under the targeted container of a Light </w:t>
      </w:r>
      <w:r w:rsidRPr="00DE4A01">
        <w:t>ADN</w:t>
      </w:r>
      <w:r w:rsidRPr="00DE4A01">
        <w:noBreakHyphen/>
      </w:r>
      <w:r w:rsidR="003A499B" w:rsidRPr="00DE4A01">
        <w:t>AE stored in the MN-CSE.</w:t>
      </w:r>
    </w:p>
    <w:p w14:paraId="5CE728F8" w14:textId="45D7B21E" w:rsidR="003A499B" w:rsidRPr="00DE4A01" w:rsidRDefault="00F51368" w:rsidP="00F51368">
      <w:pPr>
        <w:pStyle w:val="enumlev1"/>
      </w:pPr>
      <w:r w:rsidRPr="00DE4A01">
        <w:t>2)</w:t>
      </w:r>
      <w:r w:rsidRPr="00DE4A01">
        <w:tab/>
      </w:r>
      <w:r w:rsidR="003A499B" w:rsidRPr="00DE4A01">
        <w:t xml:space="preserve">If the contentInstance is created </w:t>
      </w:r>
      <w:r w:rsidR="00DE4A01" w:rsidRPr="00DE4A01">
        <w:t>successfully</w:t>
      </w:r>
      <w:r w:rsidR="003A499B" w:rsidRPr="00DE4A01">
        <w:rPr>
          <w:i/>
        </w:rPr>
        <w:t xml:space="preserve">, </w:t>
      </w:r>
      <w:r w:rsidR="003A499B" w:rsidRPr="00DE4A01">
        <w:t xml:space="preserve">the MN-CSE sends a notification to the </w:t>
      </w:r>
      <w:r w:rsidR="00DE4A01" w:rsidRPr="00DE4A01">
        <w:t>corresponding</w:t>
      </w:r>
      <w:r w:rsidR="003A499B" w:rsidRPr="00DE4A01">
        <w:t xml:space="preserve"> Light ADN-AE to notify it that a new contentInstance resource was created.</w:t>
      </w:r>
    </w:p>
    <w:p w14:paraId="2F17054E" w14:textId="4957A95E" w:rsidR="00420923" w:rsidRPr="00DE4A01" w:rsidRDefault="00420923" w:rsidP="00F51368">
      <w:pPr>
        <w:pStyle w:val="Figure"/>
      </w:pPr>
      <w:bookmarkStart w:id="97" w:name="_Toc428665014"/>
      <w:r w:rsidRPr="00DE4A01">
        <w:rPr>
          <w:lang w:eastAsia="en-GB"/>
        </w:rPr>
        <w:lastRenderedPageBreak/>
        <w:drawing>
          <wp:inline distT="0" distB="0" distL="0" distR="0" wp14:anchorId="430944F4" wp14:editId="167D8127">
            <wp:extent cx="5483363" cy="2743206"/>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neM2M-ApplDev(18)_F8.3.2-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3363" cy="2743206"/>
                    </a:xfrm>
                    <a:prstGeom prst="rect">
                      <a:avLst/>
                    </a:prstGeom>
                  </pic:spPr>
                </pic:pic>
              </a:graphicData>
            </a:graphic>
          </wp:inline>
        </w:drawing>
      </w:r>
    </w:p>
    <w:p w14:paraId="4EBDA590" w14:textId="2C33CD7D" w:rsidR="003A499B" w:rsidRPr="00DE4A01" w:rsidRDefault="003A499B" w:rsidP="00F51368">
      <w:pPr>
        <w:pStyle w:val="FigureNoTitle0"/>
      </w:pPr>
      <w:r w:rsidRPr="00DE4A01">
        <w:t>Figure 8.3.2-1</w:t>
      </w:r>
      <w:r w:rsidR="00F51368" w:rsidRPr="00DE4A01">
        <w:t xml:space="preserve"> –</w:t>
      </w:r>
      <w:r w:rsidRPr="00DE4A01">
        <w:t xml:space="preserve"> Single light remote control phase </w:t>
      </w:r>
      <w:bookmarkEnd w:id="97"/>
      <w:r w:rsidRPr="00DE4A01">
        <w:t>call flows</w:t>
      </w:r>
    </w:p>
    <w:p w14:paraId="5C855BDA" w14:textId="5A5F1178" w:rsidR="003A499B" w:rsidRPr="00DE4A01" w:rsidRDefault="003A499B" w:rsidP="00F51368">
      <w:pPr>
        <w:pStyle w:val="Heading3"/>
      </w:pPr>
      <w:bookmarkStart w:id="98" w:name="_Toc428863694"/>
      <w:bookmarkStart w:id="99" w:name="_Toc476059889"/>
      <w:bookmarkStart w:id="100" w:name="_Toc516819920"/>
      <w:r w:rsidRPr="00DE4A01">
        <w:t>8.3.3</w:t>
      </w:r>
      <w:r w:rsidRPr="00DE4A01">
        <w:tab/>
        <w:t>Multiple light control</w:t>
      </w:r>
      <w:bookmarkEnd w:id="98"/>
      <w:bookmarkEnd w:id="99"/>
      <w:bookmarkEnd w:id="100"/>
    </w:p>
    <w:p w14:paraId="0321B289" w14:textId="79FBBB12" w:rsidR="003A499B" w:rsidRPr="00DE4A01" w:rsidRDefault="003A499B" w:rsidP="00F51368">
      <w:r w:rsidRPr="00DE4A01">
        <w:t xml:space="preserve">Users can also remotely control multiple lights through the smartphone application (IN-AE) by sending a single light control command to the group resource. A call flow for multiple lights control is depicted in </w:t>
      </w:r>
      <w:r w:rsidR="00F51368" w:rsidRPr="00DE4A01">
        <w:t xml:space="preserve">Figure </w:t>
      </w:r>
      <w:r w:rsidRPr="00DE4A01">
        <w:t>8.3.3-1 and the steps are ordered as follows:</w:t>
      </w:r>
    </w:p>
    <w:p w14:paraId="3ECADA4E" w14:textId="0A6ED7C8" w:rsidR="003A499B" w:rsidRPr="00DE4A01" w:rsidRDefault="00F51368" w:rsidP="00F51368">
      <w:pPr>
        <w:pStyle w:val="enumlev1"/>
      </w:pPr>
      <w:r w:rsidRPr="00DE4A01">
        <w:t>1)</w:t>
      </w:r>
      <w:r w:rsidRPr="00DE4A01">
        <w:tab/>
      </w:r>
      <w:r w:rsidR="003A499B" w:rsidRPr="00DE4A01">
        <w:t xml:space="preserve">When the user updates the state of a group of lights on </w:t>
      </w:r>
      <w:r w:rsidR="00A42E7F" w:rsidRPr="00DE4A01">
        <w:t>their</w:t>
      </w:r>
      <w:r w:rsidR="003A499B" w:rsidRPr="00DE4A01">
        <w:t xml:space="preserve"> smartphone, the IN-AE sends a contentInstance create request targeting the group resource on the MN-CSE. The MN-CSE then fans out the request to the individual Light container member resources on the MN-CSE.</w:t>
      </w:r>
    </w:p>
    <w:p w14:paraId="0725C672" w14:textId="7A391C18" w:rsidR="003A499B" w:rsidRPr="00DE4A01" w:rsidRDefault="00F51368" w:rsidP="00F51368">
      <w:pPr>
        <w:pStyle w:val="enumlev1"/>
      </w:pPr>
      <w:r w:rsidRPr="00DE4A01">
        <w:t>2)</w:t>
      </w:r>
      <w:r w:rsidRPr="00DE4A01">
        <w:tab/>
      </w:r>
      <w:r w:rsidR="003A499B" w:rsidRPr="00DE4A01">
        <w:t xml:space="preserve">For each contentInstances created </w:t>
      </w:r>
      <w:r w:rsidR="00C12CDD" w:rsidRPr="00DE4A01">
        <w:t>successfully</w:t>
      </w:r>
      <w:r w:rsidR="003A499B" w:rsidRPr="00DE4A01">
        <w:rPr>
          <w:i/>
        </w:rPr>
        <w:t xml:space="preserve">, </w:t>
      </w:r>
      <w:r w:rsidR="003A499B" w:rsidRPr="00DE4A01">
        <w:t>the MN-CSE sends a</w:t>
      </w:r>
      <w:r w:rsidR="009429DE" w:rsidRPr="00DE4A01">
        <w:t xml:space="preserve"> </w:t>
      </w:r>
      <w:r w:rsidR="003A499B" w:rsidRPr="00DE4A01">
        <w:t xml:space="preserve">notification to the </w:t>
      </w:r>
      <w:r w:rsidR="00C12CDD" w:rsidRPr="00DE4A01">
        <w:t>corresponding</w:t>
      </w:r>
      <w:r w:rsidR="003A499B" w:rsidRPr="00DE4A01">
        <w:t xml:space="preserve"> Light ADN-AE.</w:t>
      </w:r>
    </w:p>
    <w:p w14:paraId="67D07348" w14:textId="2CE243E6" w:rsidR="00420923" w:rsidRPr="00DE4A01" w:rsidRDefault="00420923" w:rsidP="00F51368">
      <w:pPr>
        <w:pStyle w:val="Figure"/>
      </w:pPr>
      <w:bookmarkStart w:id="101" w:name="_Toc428665024"/>
      <w:r w:rsidRPr="00DE4A01">
        <w:rPr>
          <w:lang w:eastAsia="en-GB"/>
        </w:rPr>
        <w:drawing>
          <wp:inline distT="0" distB="0" distL="0" distR="0" wp14:anchorId="7F53AB9D" wp14:editId="4371C62A">
            <wp:extent cx="5001778" cy="2310389"/>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eM2M-ApplDev(18)_F8.3.3-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01778" cy="2310389"/>
                    </a:xfrm>
                    <a:prstGeom prst="rect">
                      <a:avLst/>
                    </a:prstGeom>
                  </pic:spPr>
                </pic:pic>
              </a:graphicData>
            </a:graphic>
          </wp:inline>
        </w:drawing>
      </w:r>
    </w:p>
    <w:p w14:paraId="0C414235" w14:textId="5E9666DE" w:rsidR="003A499B" w:rsidRPr="00DE4A01" w:rsidRDefault="003A499B" w:rsidP="00F51368">
      <w:pPr>
        <w:pStyle w:val="FigureNoTitle0"/>
      </w:pPr>
      <w:r w:rsidRPr="00DE4A01">
        <w:t>Figure 8.3.3-1</w:t>
      </w:r>
      <w:r w:rsidR="00F51368" w:rsidRPr="00DE4A01">
        <w:t xml:space="preserve"> –</w:t>
      </w:r>
      <w:r w:rsidRPr="00DE4A01">
        <w:t xml:space="preserve"> Multiple lights remote control phase </w:t>
      </w:r>
      <w:bookmarkEnd w:id="101"/>
      <w:r w:rsidRPr="00DE4A01">
        <w:t>call flows</w:t>
      </w:r>
    </w:p>
    <w:p w14:paraId="3E95901E" w14:textId="477A8E7C" w:rsidR="003A499B" w:rsidRPr="00DE4A01" w:rsidRDefault="003A499B" w:rsidP="00E70FF5">
      <w:pPr>
        <w:pStyle w:val="Heading1"/>
        <w:rPr>
          <w:lang w:eastAsia="zh-CN"/>
        </w:rPr>
      </w:pPr>
      <w:bookmarkStart w:id="102" w:name="_Toc516819921"/>
      <w:bookmarkStart w:id="103" w:name="_Toc520712486"/>
      <w:bookmarkStart w:id="104" w:name="_Toc530128734"/>
      <w:r w:rsidRPr="00DE4A01">
        <w:t>9</w:t>
      </w:r>
      <w:r w:rsidRPr="00DE4A01">
        <w:tab/>
      </w:r>
      <w:r w:rsidRPr="00DE4A01">
        <w:rPr>
          <w:lang w:eastAsia="zh-CN"/>
        </w:rPr>
        <w:t>Implementation</w:t>
      </w:r>
      <w:bookmarkEnd w:id="102"/>
      <w:bookmarkEnd w:id="103"/>
      <w:bookmarkEnd w:id="104"/>
    </w:p>
    <w:p w14:paraId="0AC6B6D4" w14:textId="3CE62FFE" w:rsidR="003A499B" w:rsidRPr="00DE4A01" w:rsidRDefault="003A499B" w:rsidP="00E70FF5">
      <w:pPr>
        <w:pStyle w:val="Heading2"/>
      </w:pPr>
      <w:bookmarkStart w:id="105" w:name="_Toc476059891"/>
      <w:bookmarkStart w:id="106" w:name="_Toc516819922"/>
      <w:bookmarkStart w:id="107" w:name="_Toc520712487"/>
      <w:bookmarkStart w:id="108" w:name="_Toc530128735"/>
      <w:r w:rsidRPr="00DE4A01">
        <w:t>9</w:t>
      </w:r>
      <w:r w:rsidR="00F51368" w:rsidRPr="00DE4A01">
        <w:t>.1</w:t>
      </w:r>
      <w:r w:rsidRPr="00DE4A01">
        <w:tab/>
        <w:t>Introduction</w:t>
      </w:r>
      <w:bookmarkEnd w:id="105"/>
      <w:bookmarkEnd w:id="106"/>
      <w:bookmarkEnd w:id="107"/>
      <w:bookmarkEnd w:id="108"/>
    </w:p>
    <w:p w14:paraId="04609406" w14:textId="147792A3" w:rsidR="003A499B" w:rsidRPr="00DE4A01" w:rsidRDefault="003A499B" w:rsidP="00556615">
      <w:r w:rsidRPr="00DE4A01">
        <w:t xml:space="preserve">Clause 9 presents necessary procedures required for the implementation of the remote lights control use case, including conditions that must be met for the correct implementation of the current use case, </w:t>
      </w:r>
      <w:r w:rsidR="00D814F4" w:rsidRPr="00DE4A01">
        <w:t xml:space="preserve">and resource tree, </w:t>
      </w:r>
      <w:r w:rsidRPr="00DE4A01">
        <w:t>etc.</w:t>
      </w:r>
    </w:p>
    <w:p w14:paraId="081B55B7" w14:textId="65CC02CE" w:rsidR="003A499B" w:rsidRPr="00DE4A01" w:rsidRDefault="003A499B" w:rsidP="00E70FF5">
      <w:pPr>
        <w:pStyle w:val="Heading2"/>
      </w:pPr>
      <w:bookmarkStart w:id="109" w:name="_Toc476059892"/>
      <w:bookmarkStart w:id="110" w:name="_Toc516819923"/>
      <w:bookmarkStart w:id="111" w:name="_Toc520712488"/>
      <w:bookmarkStart w:id="112" w:name="_Toc530128736"/>
      <w:r w:rsidRPr="00DE4A01">
        <w:lastRenderedPageBreak/>
        <w:t>9.2</w:t>
      </w:r>
      <w:r w:rsidRPr="00DE4A01">
        <w:tab/>
        <w:t>Assumptions</w:t>
      </w:r>
      <w:bookmarkEnd w:id="109"/>
      <w:bookmarkEnd w:id="110"/>
      <w:bookmarkEnd w:id="111"/>
      <w:bookmarkEnd w:id="112"/>
    </w:p>
    <w:p w14:paraId="1BB4156A" w14:textId="43B8F839" w:rsidR="003A499B" w:rsidRPr="00DE4A01" w:rsidRDefault="003A499B" w:rsidP="00F51368">
      <w:r w:rsidRPr="00DE4A01">
        <w:t>Assumptions are presented below in order to ensure the remote lights control use case can be correctly implemented.</w:t>
      </w:r>
    </w:p>
    <w:p w14:paraId="66A6455E" w14:textId="62961295" w:rsidR="003A499B" w:rsidRPr="00DE4A01" w:rsidRDefault="00F51368" w:rsidP="00F51368">
      <w:pPr>
        <w:pStyle w:val="enumlev1"/>
      </w:pPr>
      <w:r w:rsidRPr="00DE4A01">
        <w:t>–</w:t>
      </w:r>
      <w:r w:rsidRPr="00DE4A01">
        <w:tab/>
      </w:r>
      <w:r w:rsidR="00597D09" w:rsidRPr="00DE4A01">
        <w:t>a</w:t>
      </w:r>
      <w:r w:rsidR="003A499B" w:rsidRPr="00DE4A01">
        <w:t>ll applications are server capable;</w:t>
      </w:r>
    </w:p>
    <w:p w14:paraId="13C01A64" w14:textId="3253B9C4" w:rsidR="003A499B" w:rsidRPr="00DE4A01" w:rsidRDefault="00F51368" w:rsidP="00F51368">
      <w:pPr>
        <w:pStyle w:val="enumlev1"/>
      </w:pPr>
      <w:r w:rsidRPr="00DE4A01">
        <w:t>–</w:t>
      </w:r>
      <w:r w:rsidRPr="00DE4A01">
        <w:tab/>
      </w:r>
      <w:r w:rsidR="00597D09" w:rsidRPr="00DE4A01">
        <w:t>d</w:t>
      </w:r>
      <w:r w:rsidR="003A499B" w:rsidRPr="00DE4A01">
        <w:t>evices and application entit</w:t>
      </w:r>
      <w:r w:rsidR="00597D09" w:rsidRPr="00DE4A01">
        <w:t>i</w:t>
      </w:r>
      <w:r w:rsidR="003A499B" w:rsidRPr="00DE4A01">
        <w:t xml:space="preserve">es are independently addressable with host names resolved by </w:t>
      </w:r>
      <w:r w:rsidR="006578F9" w:rsidRPr="00DE4A01">
        <w:t>domain name system (</w:t>
      </w:r>
      <w:r w:rsidR="003A499B" w:rsidRPr="00DE4A01">
        <w:t>DNS</w:t>
      </w:r>
      <w:r w:rsidR="006578F9" w:rsidRPr="00DE4A01">
        <w:t>)</w:t>
      </w:r>
      <w:r w:rsidR="003A499B" w:rsidRPr="00DE4A01">
        <w:t xml:space="preserve"> network services;</w:t>
      </w:r>
    </w:p>
    <w:p w14:paraId="4BC12FBD" w14:textId="510A73A9" w:rsidR="003A499B" w:rsidRPr="00DE4A01" w:rsidRDefault="00F51368" w:rsidP="00F51368">
      <w:pPr>
        <w:pStyle w:val="enumlev1"/>
      </w:pPr>
      <w:r w:rsidRPr="00DE4A01">
        <w:t>–</w:t>
      </w:r>
      <w:r w:rsidRPr="00DE4A01">
        <w:tab/>
      </w:r>
      <w:r w:rsidR="00597D09" w:rsidRPr="00DE4A01">
        <w:t>h</w:t>
      </w:r>
      <w:r w:rsidR="003A499B" w:rsidRPr="00DE4A01">
        <w:t>ost port number 8080 is reserved for oneM2M services;</w:t>
      </w:r>
    </w:p>
    <w:p w14:paraId="4D515574" w14:textId="190403F9" w:rsidR="003A499B" w:rsidRPr="00DE4A01" w:rsidRDefault="00F51368" w:rsidP="00F51368">
      <w:pPr>
        <w:pStyle w:val="enumlev1"/>
      </w:pPr>
      <w:r w:rsidRPr="00DE4A01">
        <w:t>–</w:t>
      </w:r>
      <w:r w:rsidRPr="00DE4A01">
        <w:tab/>
      </w:r>
      <w:r w:rsidR="00597D09" w:rsidRPr="00DE4A01">
        <w:t>s</w:t>
      </w:r>
      <w:r w:rsidR="003A499B" w:rsidRPr="00DE4A01">
        <w:t>ecurity is not considered in the current use case;</w:t>
      </w:r>
    </w:p>
    <w:p w14:paraId="44481D48" w14:textId="4E9C28F7" w:rsidR="003A499B" w:rsidRPr="00DE4A01" w:rsidRDefault="00F51368" w:rsidP="00F51368">
      <w:pPr>
        <w:pStyle w:val="enumlev1"/>
      </w:pPr>
      <w:r w:rsidRPr="00DE4A01">
        <w:t>–</w:t>
      </w:r>
      <w:r w:rsidRPr="00DE4A01">
        <w:tab/>
      </w:r>
      <w:r w:rsidR="00597D09" w:rsidRPr="00DE4A01">
        <w:t>h</w:t>
      </w:r>
      <w:r w:rsidR="006578F9" w:rsidRPr="00DE4A01">
        <w:t>ypertext transfer protocol (</w:t>
      </w:r>
      <w:r w:rsidR="003A499B" w:rsidRPr="00DE4A01">
        <w:t>HTTP</w:t>
      </w:r>
      <w:r w:rsidR="006578F9" w:rsidRPr="00DE4A01">
        <w:t>)</w:t>
      </w:r>
      <w:r w:rsidR="003A499B" w:rsidRPr="00DE4A01">
        <w:t xml:space="preserve"> binding of oneM2M primitives is used in the current use case;</w:t>
      </w:r>
    </w:p>
    <w:p w14:paraId="1D981A57" w14:textId="4A19184F" w:rsidR="003A499B" w:rsidRPr="00DE4A01" w:rsidRDefault="00F51368" w:rsidP="00F51368">
      <w:pPr>
        <w:pStyle w:val="enumlev1"/>
      </w:pPr>
      <w:r w:rsidRPr="00DE4A01">
        <w:t>–</w:t>
      </w:r>
      <w:r w:rsidRPr="00DE4A01">
        <w:tab/>
      </w:r>
      <w:r w:rsidR="00597D09" w:rsidRPr="00DE4A01">
        <w:t>b</w:t>
      </w:r>
      <w:r w:rsidR="003A499B" w:rsidRPr="00DE4A01">
        <w:t xml:space="preserve">oth </w:t>
      </w:r>
      <w:r w:rsidR="00845E22" w:rsidRPr="00DE4A01">
        <w:t>extensible markup language (</w:t>
      </w:r>
      <w:r w:rsidR="003A499B" w:rsidRPr="00DE4A01">
        <w:t>XML</w:t>
      </w:r>
      <w:r w:rsidR="00845E22" w:rsidRPr="00DE4A01">
        <w:t>)</w:t>
      </w:r>
      <w:r w:rsidR="003A499B" w:rsidRPr="00DE4A01">
        <w:t xml:space="preserve"> and </w:t>
      </w:r>
      <w:r w:rsidR="00E32F82" w:rsidRPr="00DE4A01">
        <w:t>JavaScript object notation (</w:t>
      </w:r>
      <w:r w:rsidR="003A499B" w:rsidRPr="00DE4A01">
        <w:t>JSON</w:t>
      </w:r>
      <w:r w:rsidR="00E32F82" w:rsidRPr="00DE4A01">
        <w:t>)</w:t>
      </w:r>
      <w:r w:rsidR="003A499B" w:rsidRPr="00DE4A01">
        <w:t xml:space="preserve"> serializations of oneM2M primitives are used in the current use case;</w:t>
      </w:r>
    </w:p>
    <w:p w14:paraId="6F374482" w14:textId="3FC67906" w:rsidR="003A499B" w:rsidRPr="00DE4A01" w:rsidRDefault="00F51368" w:rsidP="00F51368">
      <w:pPr>
        <w:pStyle w:val="enumlev1"/>
      </w:pPr>
      <w:r w:rsidRPr="00DE4A01">
        <w:t>–</w:t>
      </w:r>
      <w:r w:rsidRPr="00DE4A01">
        <w:tab/>
      </w:r>
      <w:r w:rsidR="00597D09" w:rsidRPr="00DE4A01">
        <w:t>a</w:t>
      </w:r>
      <w:r w:rsidR="003A499B" w:rsidRPr="00DE4A01">
        <w:t>ll mandatory HTTP headers are presented in the HTTP requests while optional headers are selectively used in the current use case;</w:t>
      </w:r>
    </w:p>
    <w:p w14:paraId="364C2551" w14:textId="3C1DAB5B" w:rsidR="003A499B" w:rsidRPr="00DE4A01" w:rsidRDefault="00F51368" w:rsidP="00F51368">
      <w:pPr>
        <w:pStyle w:val="enumlev1"/>
      </w:pPr>
      <w:r w:rsidRPr="00DE4A01">
        <w:t>–</w:t>
      </w:r>
      <w:r w:rsidRPr="00DE4A01">
        <w:tab/>
      </w:r>
      <w:r w:rsidR="00597D09" w:rsidRPr="00DE4A01">
        <w:t>a</w:t>
      </w:r>
      <w:r w:rsidR="003A499B" w:rsidRPr="00DE4A01">
        <w:t>ll mandatory resource attributes for resources presented in the current use case are presented in the HTTP requests while optional resource attributes are selectively used in the current use case;</w:t>
      </w:r>
    </w:p>
    <w:p w14:paraId="22405218" w14:textId="0E0C02E8" w:rsidR="003A499B" w:rsidRPr="00DE4A01" w:rsidRDefault="00F51368" w:rsidP="00F51368">
      <w:pPr>
        <w:pStyle w:val="enumlev1"/>
      </w:pPr>
      <w:r w:rsidRPr="00DE4A01">
        <w:t>–</w:t>
      </w:r>
      <w:r w:rsidRPr="00DE4A01">
        <w:tab/>
      </w:r>
      <w:r w:rsidR="00597D09" w:rsidRPr="00DE4A01">
        <w:t>t</w:t>
      </w:r>
      <w:r w:rsidR="003A499B" w:rsidRPr="00DE4A01">
        <w:t xml:space="preserve">he IN-CSE and MN-CSE in the current use case are deployed within the same oneM2M </w:t>
      </w:r>
      <w:r w:rsidR="006714F0" w:rsidRPr="00DE4A01">
        <w:t>SP</w:t>
      </w:r>
      <w:r w:rsidR="003A499B" w:rsidRPr="00DE4A01">
        <w:t xml:space="preserve"> domain;</w:t>
      </w:r>
    </w:p>
    <w:p w14:paraId="189A2901" w14:textId="7DD8428A" w:rsidR="003A499B" w:rsidRPr="00DE4A01" w:rsidRDefault="00F51368" w:rsidP="00F51368">
      <w:pPr>
        <w:pStyle w:val="enumlev1"/>
      </w:pPr>
      <w:r w:rsidRPr="00DE4A01">
        <w:t>–</w:t>
      </w:r>
      <w:r w:rsidRPr="00DE4A01">
        <w:tab/>
      </w:r>
      <w:r w:rsidR="00597D09" w:rsidRPr="00DE4A01">
        <w:t>a</w:t>
      </w:r>
      <w:r w:rsidR="003A499B" w:rsidRPr="00DE4A01">
        <w:t xml:space="preserve">ll AEs in the current use case are initially registered with CSEs and the identifier of the AEs are assigned by the Registrar CSE of the AE accordingly, starting with a character of </w:t>
      </w:r>
      <w:r w:rsidR="009429DE" w:rsidRPr="00DE4A01">
        <w:t>'</w:t>
      </w:r>
      <w:r w:rsidR="003A499B" w:rsidRPr="00DE4A01">
        <w:t>C</w:t>
      </w:r>
      <w:r w:rsidR="009429DE" w:rsidRPr="00DE4A01">
        <w:t>'</w:t>
      </w:r>
      <w:r w:rsidR="003A499B" w:rsidRPr="00DE4A01">
        <w:t>;</w:t>
      </w:r>
    </w:p>
    <w:p w14:paraId="6D23CD5F" w14:textId="4C662263" w:rsidR="003A499B" w:rsidRPr="00DE4A01" w:rsidRDefault="00F51368" w:rsidP="00F51368">
      <w:pPr>
        <w:pStyle w:val="enumlev1"/>
      </w:pPr>
      <w:r w:rsidRPr="00DE4A01">
        <w:t>–</w:t>
      </w:r>
      <w:r w:rsidRPr="00DE4A01">
        <w:tab/>
      </w:r>
      <w:r w:rsidR="00597D09" w:rsidRPr="00DE4A01">
        <w:t>a</w:t>
      </w:r>
      <w:r w:rsidR="003A499B" w:rsidRPr="00DE4A01">
        <w:t xml:space="preserve">ll resources created in the current use case are addressable with the oneM2M </w:t>
      </w:r>
      <w:r w:rsidR="00597D09" w:rsidRPr="00DE4A01">
        <w:t>r</w:t>
      </w:r>
      <w:r w:rsidR="003A499B" w:rsidRPr="00DE4A01">
        <w:t xml:space="preserve">esource </w:t>
      </w:r>
      <w:r w:rsidR="00597D09" w:rsidRPr="00DE4A01">
        <w:t>i</w:t>
      </w:r>
      <w:r w:rsidR="003A499B" w:rsidRPr="00DE4A01">
        <w:t xml:space="preserve">dentifier form of </w:t>
      </w:r>
      <w:r w:rsidR="00597D09" w:rsidRPr="00DE4A01">
        <w:rPr>
          <w:i/>
        </w:rPr>
        <w:t>h</w:t>
      </w:r>
      <w:r w:rsidR="003A499B" w:rsidRPr="00DE4A01">
        <w:rPr>
          <w:i/>
        </w:rPr>
        <w:t>ierarchical address</w:t>
      </w:r>
      <w:r w:rsidR="003A499B" w:rsidRPr="00DE4A01">
        <w:t>;</w:t>
      </w:r>
    </w:p>
    <w:p w14:paraId="118AB6B1" w14:textId="054212F3" w:rsidR="003A499B" w:rsidRPr="00DE4A01" w:rsidRDefault="00F51368" w:rsidP="00F51368">
      <w:pPr>
        <w:pStyle w:val="enumlev1"/>
      </w:pPr>
      <w:r w:rsidRPr="00DE4A01">
        <w:t>–</w:t>
      </w:r>
      <w:r w:rsidRPr="00DE4A01">
        <w:tab/>
      </w:r>
      <w:r w:rsidR="00597D09" w:rsidRPr="00DE4A01">
        <w:t>s</w:t>
      </w:r>
      <w:r w:rsidR="003A499B" w:rsidRPr="00DE4A01">
        <w:t>hort names for the representation of the resources and attributes are used in the current use case;</w:t>
      </w:r>
    </w:p>
    <w:p w14:paraId="118F5D79" w14:textId="5748955C" w:rsidR="003A499B" w:rsidRPr="00DE4A01" w:rsidRDefault="00F51368" w:rsidP="00F51368">
      <w:pPr>
        <w:pStyle w:val="enumlev1"/>
      </w:pPr>
      <w:r w:rsidRPr="00DE4A01">
        <w:t>–</w:t>
      </w:r>
      <w:r w:rsidRPr="00DE4A01">
        <w:tab/>
      </w:r>
      <w:r w:rsidR="00597D09" w:rsidRPr="00DE4A01">
        <w:t>d</w:t>
      </w:r>
      <w:r w:rsidR="003A499B" w:rsidRPr="00DE4A01">
        <w:t xml:space="preserve">efault </w:t>
      </w:r>
      <w:r w:rsidR="00C00A76" w:rsidRPr="00DE4A01">
        <w:t>ACP</w:t>
      </w:r>
      <w:r w:rsidR="003A499B" w:rsidRPr="00DE4A01">
        <w:t xml:space="preserve"> has already been created under IN-CSE and it is used f</w:t>
      </w:r>
      <w:r w:rsidR="00556615" w:rsidRPr="00DE4A01">
        <w:t>or MN</w:t>
      </w:r>
      <w:r w:rsidR="00556615" w:rsidRPr="00DE4A01">
        <w:noBreakHyphen/>
      </w:r>
      <w:r w:rsidR="003A499B" w:rsidRPr="00DE4A01">
        <w:t>CSE registration with IN-CSE;</w:t>
      </w:r>
    </w:p>
    <w:p w14:paraId="4401B523" w14:textId="1696D4E6" w:rsidR="003A499B" w:rsidRPr="00DE4A01" w:rsidRDefault="00F51368" w:rsidP="00F51368">
      <w:pPr>
        <w:pStyle w:val="enumlev1"/>
      </w:pPr>
      <w:r w:rsidRPr="00DE4A01">
        <w:t>–</w:t>
      </w:r>
      <w:r w:rsidRPr="00DE4A01">
        <w:tab/>
      </w:r>
      <w:r w:rsidR="00597D09" w:rsidRPr="00DE4A01">
        <w:t>a</w:t>
      </w:r>
      <w:r w:rsidR="003A499B" w:rsidRPr="00DE4A01">
        <w:t xml:space="preserve">ll request originators send </w:t>
      </w:r>
      <w:r w:rsidR="003A499B" w:rsidRPr="00DE4A01">
        <w:rPr>
          <w:i/>
        </w:rPr>
        <w:t xml:space="preserve">Blocking Requests </w:t>
      </w:r>
      <w:r w:rsidR="003A499B" w:rsidRPr="00DE4A01">
        <w:t>for accessing resources located in CSEs.</w:t>
      </w:r>
    </w:p>
    <w:p w14:paraId="108ED2D0" w14:textId="3372334D" w:rsidR="003A499B" w:rsidRPr="00DE4A01" w:rsidRDefault="003A499B" w:rsidP="00E70FF5">
      <w:pPr>
        <w:pStyle w:val="Heading2"/>
      </w:pPr>
      <w:bookmarkStart w:id="113" w:name="_Toc476059893"/>
      <w:bookmarkStart w:id="114" w:name="_Toc516819924"/>
      <w:bookmarkStart w:id="115" w:name="_Toc520712489"/>
      <w:bookmarkStart w:id="116" w:name="_Toc530128737"/>
      <w:r w:rsidRPr="00DE4A01">
        <w:t>9.3</w:t>
      </w:r>
      <w:r w:rsidRPr="00DE4A01">
        <w:tab/>
        <w:t xml:space="preserve">Addressing for </w:t>
      </w:r>
      <w:r w:rsidR="00E745A8" w:rsidRPr="00DE4A01">
        <w:t>e</w:t>
      </w:r>
      <w:r w:rsidRPr="00DE4A01">
        <w:t>ntities</w:t>
      </w:r>
      <w:bookmarkEnd w:id="113"/>
      <w:bookmarkEnd w:id="114"/>
      <w:bookmarkEnd w:id="115"/>
      <w:bookmarkEnd w:id="116"/>
    </w:p>
    <w:p w14:paraId="523A39E5" w14:textId="5F0602AC" w:rsidR="003A499B" w:rsidRPr="00DE4A01" w:rsidRDefault="003A499B" w:rsidP="00F652A4">
      <w:r w:rsidRPr="00DE4A01">
        <w:t>Each oneM2M entity</w:t>
      </w:r>
      <w:r w:rsidR="00E745A8" w:rsidRPr="00DE4A01">
        <w:t>,</w:t>
      </w:r>
      <w:r w:rsidRPr="00DE4A01">
        <w:t xml:space="preserve"> including AE and CSE</w:t>
      </w:r>
      <w:r w:rsidR="00E745A8" w:rsidRPr="00DE4A01">
        <w:t>,</w:t>
      </w:r>
      <w:r w:rsidRPr="00DE4A01">
        <w:t xml:space="preserve"> </w:t>
      </w:r>
      <w:r w:rsidR="00E745A8" w:rsidRPr="00DE4A01">
        <w:t xml:space="preserve">is </w:t>
      </w:r>
      <w:r w:rsidRPr="00DE4A01">
        <w:t xml:space="preserve">addressable with </w:t>
      </w:r>
      <w:r w:rsidR="00E745A8" w:rsidRPr="00DE4A01">
        <w:t xml:space="preserve">a </w:t>
      </w:r>
      <w:r w:rsidRPr="00DE4A01">
        <w:t xml:space="preserve">correct host address that can be IP addresses or </w:t>
      </w:r>
      <w:r w:rsidR="006578F9" w:rsidRPr="00DE4A01">
        <w:t>fully qualified domain name (</w:t>
      </w:r>
      <w:r w:rsidRPr="00DE4A01">
        <w:t>FQDN</w:t>
      </w:r>
      <w:r w:rsidR="006578F9" w:rsidRPr="00DE4A01">
        <w:t>)</w:t>
      </w:r>
      <w:r w:rsidRPr="00DE4A01">
        <w:t xml:space="preserve"> addresses resolved to IP addresses by DNS network services according to addressing rules specified in oneM2M standards.</w:t>
      </w:r>
    </w:p>
    <w:p w14:paraId="1ECBF935" w14:textId="2D6AE79C" w:rsidR="003A499B" w:rsidRPr="00DE4A01" w:rsidRDefault="003A499B" w:rsidP="00F652A4">
      <w:r w:rsidRPr="00DE4A01">
        <w:t>The IN-CSE and MN-CSE entities presented in this use case are addressable</w:t>
      </w:r>
      <w:r w:rsidR="00622831" w:rsidRPr="00DE4A01">
        <w:t xml:space="preserve"> with the following identifiers:</w:t>
      </w:r>
    </w:p>
    <w:p w14:paraId="12243921" w14:textId="04A16677" w:rsidR="003A499B" w:rsidRPr="00DE4A01" w:rsidRDefault="00F652A4" w:rsidP="00F652A4">
      <w:pPr>
        <w:pStyle w:val="enumlev1"/>
        <w:rPr>
          <w:rFonts w:asciiTheme="majorBidi" w:hAnsiTheme="majorBidi" w:cstheme="majorBidi"/>
          <w:szCs w:val="24"/>
          <w:lang w:eastAsia="ko-KR"/>
        </w:rPr>
      </w:pPr>
      <w:r w:rsidRPr="00DE4A01">
        <w:t>–</w:t>
      </w:r>
      <w:r w:rsidRPr="00DE4A01">
        <w:tab/>
      </w:r>
      <w:r w:rsidR="003A499B" w:rsidRPr="00DE4A01">
        <w:t>IN-CSE</w:t>
      </w:r>
      <w:r w:rsidR="003A499B" w:rsidRPr="00DE4A01">
        <w:rPr>
          <w:rFonts w:asciiTheme="majorBidi" w:hAnsiTheme="majorBidi" w:cstheme="majorBidi"/>
          <w:szCs w:val="24"/>
          <w:lang w:eastAsia="ko-KR"/>
        </w:rPr>
        <w:t>:</w:t>
      </w:r>
    </w:p>
    <w:p w14:paraId="12B0566C" w14:textId="1566E4D0" w:rsidR="003A499B" w:rsidRPr="00DE4A01" w:rsidRDefault="00F652A4" w:rsidP="00F652A4">
      <w:pPr>
        <w:pStyle w:val="enumlev2"/>
        <w:rPr>
          <w:lang w:eastAsia="ko-KR"/>
        </w:rPr>
      </w:pPr>
      <w:r w:rsidRPr="00DE4A01">
        <w:t>•</w:t>
      </w:r>
      <w:r w:rsidRPr="00DE4A01">
        <w:tab/>
      </w:r>
      <w:r w:rsidR="003A499B" w:rsidRPr="00DE4A01">
        <w:t>CSE-ID:</w:t>
      </w:r>
      <w:r w:rsidR="003A499B" w:rsidRPr="00DE4A01">
        <w:rPr>
          <w:lang w:eastAsia="ko-KR"/>
        </w:rPr>
        <w:t xml:space="preserve"> in-cse</w:t>
      </w:r>
    </w:p>
    <w:p w14:paraId="11F01FE4" w14:textId="4E877462" w:rsidR="003A499B" w:rsidRPr="00DE4A01" w:rsidRDefault="00F652A4" w:rsidP="00C42597">
      <w:pPr>
        <w:pStyle w:val="enumlev2"/>
        <w:rPr>
          <w:rFonts w:ascii="Courier New" w:hAnsi="Courier New" w:cs="Courier New"/>
          <w:sz w:val="18"/>
          <w:szCs w:val="15"/>
          <w:lang w:eastAsia="ko-KR"/>
        </w:rPr>
      </w:pPr>
      <w:r w:rsidRPr="00DE4A01">
        <w:t>•</w:t>
      </w:r>
      <w:r w:rsidRPr="00DE4A01">
        <w:tab/>
      </w:r>
      <w:r w:rsidR="003A499B" w:rsidRPr="00DE4A01">
        <w:t>resourceName of IN-CSE</w:t>
      </w:r>
      <w:r w:rsidR="00C42597" w:rsidRPr="00DE4A01">
        <w:t>'</w:t>
      </w:r>
      <w:r w:rsidR="003A499B" w:rsidRPr="00DE4A01">
        <w:t>s CSEBase resource:</w:t>
      </w:r>
      <w:r w:rsidR="003A499B" w:rsidRPr="00DE4A01">
        <w:rPr>
          <w:rFonts w:ascii="Courier New" w:hAnsi="Courier New" w:cs="Courier New"/>
          <w:sz w:val="18"/>
          <w:szCs w:val="15"/>
          <w:lang w:eastAsia="ko-KR"/>
        </w:rPr>
        <w:t xml:space="preserve"> server</w:t>
      </w:r>
    </w:p>
    <w:p w14:paraId="44041936" w14:textId="614BA93A" w:rsidR="003A499B" w:rsidRPr="00DE4A01" w:rsidRDefault="00F652A4" w:rsidP="00F652A4">
      <w:pPr>
        <w:pStyle w:val="enumlev1"/>
        <w:rPr>
          <w:rFonts w:ascii="Courier New" w:hAnsi="Courier New" w:cs="Courier New"/>
          <w:sz w:val="18"/>
          <w:szCs w:val="15"/>
          <w:lang w:eastAsia="ko-KR"/>
        </w:rPr>
      </w:pPr>
      <w:r w:rsidRPr="00DE4A01">
        <w:t>–</w:t>
      </w:r>
      <w:r w:rsidRPr="00DE4A01">
        <w:tab/>
      </w:r>
      <w:r w:rsidR="003A499B" w:rsidRPr="00DE4A01">
        <w:t>MN-CSE</w:t>
      </w:r>
      <w:r w:rsidR="003A499B" w:rsidRPr="00DE4A01">
        <w:rPr>
          <w:rFonts w:ascii="Courier New" w:hAnsi="Courier New" w:cs="Courier New"/>
          <w:sz w:val="18"/>
          <w:szCs w:val="15"/>
          <w:lang w:eastAsia="ko-KR"/>
        </w:rPr>
        <w:t>:</w:t>
      </w:r>
      <w:r w:rsidR="003A499B" w:rsidRPr="00DE4A01">
        <w:rPr>
          <w:rFonts w:ascii="Courier New" w:hAnsi="Courier New" w:cs="Courier New"/>
          <w:sz w:val="18"/>
          <w:szCs w:val="15"/>
          <w:lang w:eastAsia="ko-KR"/>
        </w:rPr>
        <w:tab/>
      </w:r>
    </w:p>
    <w:p w14:paraId="6C480CF9" w14:textId="2EA811EE" w:rsidR="003A499B" w:rsidRPr="00DE4A01" w:rsidRDefault="00F652A4" w:rsidP="00F652A4">
      <w:pPr>
        <w:pStyle w:val="enumlev2"/>
        <w:rPr>
          <w:lang w:eastAsia="ko-KR"/>
        </w:rPr>
      </w:pPr>
      <w:r w:rsidRPr="00DE4A01">
        <w:t>•</w:t>
      </w:r>
      <w:r w:rsidRPr="00DE4A01">
        <w:tab/>
      </w:r>
      <w:r w:rsidR="003A499B" w:rsidRPr="00DE4A01">
        <w:t>CSE-ID</w:t>
      </w:r>
      <w:r w:rsidR="003A499B" w:rsidRPr="00DE4A01">
        <w:rPr>
          <w:lang w:eastAsia="ko-KR"/>
        </w:rPr>
        <w:t>: mn-cse</w:t>
      </w:r>
    </w:p>
    <w:p w14:paraId="23269CED" w14:textId="0B1CF73D" w:rsidR="003A499B" w:rsidRPr="00DE4A01" w:rsidRDefault="00F652A4" w:rsidP="00F652A4">
      <w:pPr>
        <w:pStyle w:val="enumlev2"/>
        <w:rPr>
          <w:rFonts w:ascii="Courier New" w:hAnsi="Courier New" w:cs="Courier New"/>
          <w:sz w:val="18"/>
          <w:szCs w:val="15"/>
          <w:lang w:eastAsia="ko-KR"/>
        </w:rPr>
      </w:pPr>
      <w:r w:rsidRPr="00DE4A01">
        <w:t>•</w:t>
      </w:r>
      <w:r w:rsidRPr="00DE4A01">
        <w:tab/>
      </w:r>
      <w:r w:rsidR="003A499B" w:rsidRPr="00DE4A01">
        <w:t>resourceName of MN-CSE</w:t>
      </w:r>
      <w:r w:rsidR="00C42597" w:rsidRPr="00DE4A01">
        <w:t>'</w:t>
      </w:r>
      <w:r w:rsidR="003A499B" w:rsidRPr="00DE4A01">
        <w:t>s CSEBase resource:</w:t>
      </w:r>
      <w:r w:rsidR="003A499B" w:rsidRPr="00DE4A01">
        <w:rPr>
          <w:rFonts w:ascii="Courier New" w:hAnsi="Courier New" w:cs="Courier New"/>
          <w:sz w:val="18"/>
          <w:szCs w:val="15"/>
          <w:lang w:eastAsia="ko-KR"/>
        </w:rPr>
        <w:t xml:space="preserve"> home_gateway</w:t>
      </w:r>
    </w:p>
    <w:p w14:paraId="1B5EFC4D" w14:textId="68989811" w:rsidR="003A499B" w:rsidRPr="00DE4A01" w:rsidRDefault="003A499B" w:rsidP="00E70FF5">
      <w:pPr>
        <w:pStyle w:val="Heading2"/>
      </w:pPr>
      <w:bookmarkStart w:id="117" w:name="_Toc476059894"/>
      <w:bookmarkStart w:id="118" w:name="_Toc516819925"/>
      <w:bookmarkStart w:id="119" w:name="_Toc520712490"/>
      <w:bookmarkStart w:id="120" w:name="_Toc530128738"/>
      <w:r w:rsidRPr="00DE4A01">
        <w:lastRenderedPageBreak/>
        <w:t xml:space="preserve">9.4 </w:t>
      </w:r>
      <w:r w:rsidRPr="00DE4A01">
        <w:tab/>
        <w:t xml:space="preserve">Modelling for </w:t>
      </w:r>
      <w:r w:rsidR="00E745A8" w:rsidRPr="00DE4A01">
        <w:t>l</w:t>
      </w:r>
      <w:r w:rsidRPr="00DE4A01">
        <w:t xml:space="preserve">ight </w:t>
      </w:r>
      <w:r w:rsidR="00E745A8" w:rsidRPr="00DE4A01">
        <w:t>s</w:t>
      </w:r>
      <w:r w:rsidRPr="00DE4A01">
        <w:t xml:space="preserve">tate </w:t>
      </w:r>
      <w:r w:rsidR="00E745A8" w:rsidRPr="00DE4A01">
        <w:t>d</w:t>
      </w:r>
      <w:r w:rsidRPr="00DE4A01">
        <w:t>ata</w:t>
      </w:r>
      <w:bookmarkEnd w:id="117"/>
      <w:bookmarkEnd w:id="118"/>
      <w:bookmarkEnd w:id="119"/>
      <w:bookmarkEnd w:id="120"/>
    </w:p>
    <w:p w14:paraId="2601E566" w14:textId="0B3286A1" w:rsidR="003A499B" w:rsidRPr="00DE4A01" w:rsidRDefault="003A499B" w:rsidP="003A499B">
      <w:r w:rsidRPr="00DE4A01">
        <w:t xml:space="preserve">The light state </w:t>
      </w:r>
      <w:r w:rsidRPr="00DE4A01">
        <w:rPr>
          <w:i/>
        </w:rPr>
        <w:t xml:space="preserve">ON </w:t>
      </w:r>
      <w:r w:rsidRPr="00DE4A01">
        <w:t xml:space="preserve">or </w:t>
      </w:r>
      <w:r w:rsidRPr="00DE4A01">
        <w:rPr>
          <w:i/>
        </w:rPr>
        <w:t>OFF</w:t>
      </w:r>
      <w:r w:rsidRPr="00DE4A01">
        <w:t xml:space="preserve"> stored as the content of content instance resource is modelled as string in XML representation and</w:t>
      </w:r>
      <w:r w:rsidR="009429DE" w:rsidRPr="00DE4A01">
        <w:t xml:space="preserve"> </w:t>
      </w:r>
      <w:r w:rsidRPr="00DE4A01">
        <w:t xml:space="preserve">can be represented as </w:t>
      </w:r>
      <w:r w:rsidRPr="00DE4A01">
        <w:rPr>
          <w:rFonts w:ascii="Courier New" w:hAnsi="Courier New" w:cs="Courier New"/>
          <w:i/>
          <w:sz w:val="18"/>
          <w:szCs w:val="15"/>
          <w:lang w:eastAsia="ko-KR"/>
        </w:rPr>
        <w:t xml:space="preserve">&lt;con&gt;ON&lt;/con&gt; </w:t>
      </w:r>
      <w:r w:rsidRPr="00DE4A01">
        <w:t>or</w:t>
      </w:r>
      <w:r w:rsidRPr="00DE4A01">
        <w:rPr>
          <w:rFonts w:ascii="Courier New" w:hAnsi="Courier New" w:cs="Courier New"/>
          <w:color w:val="0070C1"/>
          <w:sz w:val="18"/>
          <w:szCs w:val="15"/>
          <w:lang w:eastAsia="ko-KR"/>
        </w:rPr>
        <w:t xml:space="preserve"> </w:t>
      </w:r>
      <w:r w:rsidRPr="00DE4A01">
        <w:rPr>
          <w:rFonts w:ascii="Courier New" w:hAnsi="Courier New" w:cs="Courier New"/>
          <w:i/>
          <w:sz w:val="18"/>
          <w:szCs w:val="15"/>
          <w:lang w:eastAsia="ko-KR"/>
        </w:rPr>
        <w:t>&lt;con&gt;OFF&lt;/con&gt;</w:t>
      </w:r>
      <w:r w:rsidRPr="00DE4A01">
        <w:rPr>
          <w:i/>
        </w:rPr>
        <w:t>,</w:t>
      </w:r>
      <w:r w:rsidRPr="00DE4A01">
        <w:rPr>
          <w:rFonts w:ascii="Courier New" w:hAnsi="Courier New" w:cs="Courier New"/>
          <w:color w:val="0070C1"/>
          <w:sz w:val="18"/>
          <w:szCs w:val="15"/>
          <w:lang w:eastAsia="ko-KR"/>
        </w:rPr>
        <w:t xml:space="preserve"> </w:t>
      </w:r>
      <w:r w:rsidRPr="00DE4A01">
        <w:t xml:space="preserve">while represented as </w:t>
      </w:r>
      <w:r w:rsidRPr="00DE4A01">
        <w:rPr>
          <w:rFonts w:ascii="Courier New" w:hAnsi="Courier New" w:cs="Courier New"/>
          <w:i/>
        </w:rPr>
        <w:t>{ … "con":"ON" …}</w:t>
      </w:r>
      <w:r w:rsidRPr="00DE4A01">
        <w:t xml:space="preserve"> or </w:t>
      </w:r>
      <w:r w:rsidRPr="00DE4A01">
        <w:rPr>
          <w:rFonts w:ascii="Courier New" w:hAnsi="Courier New" w:cs="Courier New"/>
          <w:i/>
        </w:rPr>
        <w:t>{… "con":"OFF" …}</w:t>
      </w:r>
      <w:r w:rsidRPr="00DE4A01">
        <w:t>, respectively</w:t>
      </w:r>
      <w:r w:rsidRPr="00DE4A01">
        <w:rPr>
          <w:rFonts w:ascii="Courier New" w:hAnsi="Courier New" w:cs="Courier New"/>
          <w:color w:val="0070C1"/>
          <w:sz w:val="18"/>
          <w:szCs w:val="15"/>
          <w:lang w:eastAsia="ko-KR"/>
        </w:rPr>
        <w:t>.</w:t>
      </w:r>
    </w:p>
    <w:p w14:paraId="31CA4236" w14:textId="33A682D2" w:rsidR="003A499B" w:rsidRPr="00DE4A01" w:rsidRDefault="003A499B" w:rsidP="00E70FF5">
      <w:pPr>
        <w:pStyle w:val="Heading2"/>
      </w:pPr>
      <w:bookmarkStart w:id="121" w:name="_Toc476059895"/>
      <w:bookmarkStart w:id="122" w:name="_Toc516819926"/>
      <w:bookmarkStart w:id="123" w:name="_Toc520712491"/>
      <w:bookmarkStart w:id="124" w:name="_Toc530128739"/>
      <w:r w:rsidRPr="00DE4A01">
        <w:t xml:space="preserve">9.5 </w:t>
      </w:r>
      <w:r w:rsidRPr="00DE4A01">
        <w:tab/>
        <w:t xml:space="preserve">Resource </w:t>
      </w:r>
      <w:r w:rsidR="00E745A8" w:rsidRPr="00DE4A01">
        <w:t>s</w:t>
      </w:r>
      <w:r w:rsidRPr="00DE4A01">
        <w:t>tructure</w:t>
      </w:r>
      <w:bookmarkEnd w:id="121"/>
      <w:bookmarkEnd w:id="122"/>
      <w:bookmarkEnd w:id="123"/>
      <w:bookmarkEnd w:id="124"/>
    </w:p>
    <w:p w14:paraId="375AE863" w14:textId="4D526440" w:rsidR="003A499B" w:rsidRPr="00DE4A01" w:rsidRDefault="003A499B" w:rsidP="00622831">
      <w:pPr>
        <w:pStyle w:val="Heading3"/>
      </w:pPr>
      <w:bookmarkStart w:id="125" w:name="_Toc476059896"/>
      <w:bookmarkStart w:id="126" w:name="_Toc516819927"/>
      <w:r w:rsidRPr="00DE4A01">
        <w:t>9.5.</w:t>
      </w:r>
      <w:r w:rsidR="00ED5F1D" w:rsidRPr="00DE4A01">
        <w:t>1</w:t>
      </w:r>
      <w:r w:rsidRPr="00DE4A01">
        <w:t xml:space="preserve"> </w:t>
      </w:r>
      <w:r w:rsidRPr="00DE4A01">
        <w:tab/>
        <w:t>Introduction</w:t>
      </w:r>
      <w:bookmarkEnd w:id="125"/>
      <w:bookmarkEnd w:id="126"/>
    </w:p>
    <w:p w14:paraId="3591DE7B" w14:textId="7960D87F" w:rsidR="003A499B" w:rsidRPr="00DE4A01" w:rsidRDefault="003A499B" w:rsidP="003A499B">
      <w:r w:rsidRPr="00DE4A01">
        <w:t>The development of an oneM2M application includes the design of the resource trees of service capability layers i.e.</w:t>
      </w:r>
      <w:r w:rsidR="009429DE" w:rsidRPr="00DE4A01">
        <w:t>,</w:t>
      </w:r>
      <w:r w:rsidRPr="00DE4A01">
        <w:t xml:space="preserve"> IN-CSE and MN-CSE in the current use case. The resource tree is constructed with child resources cr</w:t>
      </w:r>
      <w:r w:rsidR="00C42597" w:rsidRPr="00DE4A01">
        <w:t>eated according to the high-</w:t>
      </w:r>
      <w:r w:rsidRPr="00DE4A01">
        <w:t xml:space="preserve">level procedures presented in </w:t>
      </w:r>
      <w:r w:rsidR="00E745A8" w:rsidRPr="00DE4A01">
        <w:t xml:space="preserve">the </w:t>
      </w:r>
      <w:r w:rsidRPr="00DE4A01">
        <w:t>oneM2M application developer guide clause 7. All child resources shown in the resource trees are mandatorily required in order to correctly implement the remote lights control use case.</w:t>
      </w:r>
    </w:p>
    <w:p w14:paraId="3810D739" w14:textId="286BFE03" w:rsidR="003A499B" w:rsidRPr="00DE4A01" w:rsidRDefault="003A499B" w:rsidP="00622831">
      <w:pPr>
        <w:pStyle w:val="Heading3"/>
      </w:pPr>
      <w:bookmarkStart w:id="127" w:name="_Toc476059897"/>
      <w:bookmarkStart w:id="128" w:name="_Toc516819928"/>
      <w:r w:rsidRPr="00DE4A01">
        <w:t>9.5.</w:t>
      </w:r>
      <w:r w:rsidR="00ED5F1D" w:rsidRPr="00DE4A01">
        <w:t>2</w:t>
      </w:r>
      <w:r w:rsidRPr="00DE4A01">
        <w:t xml:space="preserve"> </w:t>
      </w:r>
      <w:r w:rsidRPr="00DE4A01">
        <w:tab/>
        <w:t xml:space="preserve">Resource </w:t>
      </w:r>
      <w:r w:rsidR="00E745A8" w:rsidRPr="00DE4A01">
        <w:t>s</w:t>
      </w:r>
      <w:r w:rsidRPr="00DE4A01">
        <w:t>tructure of IN-CSE</w:t>
      </w:r>
      <w:bookmarkEnd w:id="127"/>
      <w:bookmarkEnd w:id="128"/>
    </w:p>
    <w:p w14:paraId="791D6492" w14:textId="49D0FE3E" w:rsidR="003A499B" w:rsidRPr="00DE4A01" w:rsidRDefault="003A499B" w:rsidP="003A499B">
      <w:r w:rsidRPr="00DE4A01">
        <w:t>The resource tree of IN-CSE starts with a CSEBase</w:t>
      </w:r>
      <w:r w:rsidRPr="00DE4A01">
        <w:rPr>
          <w:i/>
        </w:rPr>
        <w:t xml:space="preserve"> </w:t>
      </w:r>
      <w:r w:rsidRPr="00DE4A01">
        <w:t xml:space="preserve">named </w:t>
      </w:r>
      <w:r w:rsidRPr="00DE4A01">
        <w:rPr>
          <w:b/>
          <w:i/>
        </w:rPr>
        <w:t>server</w:t>
      </w:r>
      <w:r w:rsidRPr="00DE4A01">
        <w:t xml:space="preserve"> depicted in </w:t>
      </w:r>
      <w:r w:rsidR="00622831" w:rsidRPr="00DE4A01">
        <w:t xml:space="preserve">Figure </w:t>
      </w:r>
      <w:r w:rsidRPr="00DE4A01">
        <w:t>9.5.1-1.</w:t>
      </w:r>
    </w:p>
    <w:p w14:paraId="77A81E16" w14:textId="77777777" w:rsidR="006E6E52" w:rsidRPr="00DE4A01" w:rsidRDefault="003A499B" w:rsidP="003A499B">
      <w:r w:rsidRPr="00DE4A01">
        <w:t>The root CSEBase has two direct child resources, a remoteCSE</w:t>
      </w:r>
      <w:r w:rsidRPr="00DE4A01">
        <w:rPr>
          <w:i/>
        </w:rPr>
        <w:t xml:space="preserve"> </w:t>
      </w:r>
      <w:r w:rsidRPr="00DE4A01">
        <w:t>named</w:t>
      </w:r>
      <w:r w:rsidRPr="00DE4A01">
        <w:rPr>
          <w:i/>
        </w:rPr>
        <w:t xml:space="preserve"> home_gateway</w:t>
      </w:r>
      <w:r w:rsidRPr="00DE4A01">
        <w:t xml:space="preserve"> and an AE</w:t>
      </w:r>
      <w:r w:rsidRPr="00DE4A01">
        <w:rPr>
          <w:i/>
        </w:rPr>
        <w:t xml:space="preserve"> </w:t>
      </w:r>
      <w:r w:rsidRPr="00DE4A01">
        <w:t>named</w:t>
      </w:r>
      <w:r w:rsidRPr="00DE4A01">
        <w:rPr>
          <w:i/>
        </w:rPr>
        <w:t xml:space="preserve"> smartphone_ae</w:t>
      </w:r>
      <w:r w:rsidRPr="00DE4A01">
        <w:t>.</w:t>
      </w:r>
    </w:p>
    <w:p w14:paraId="7ECC02E9" w14:textId="3F66A845" w:rsidR="00420923" w:rsidRPr="00DE4A01" w:rsidRDefault="00420923" w:rsidP="00622831">
      <w:pPr>
        <w:pStyle w:val="Figure"/>
      </w:pPr>
      <w:r w:rsidRPr="00DE4A01">
        <w:rPr>
          <w:lang w:eastAsia="en-GB"/>
        </w:rPr>
        <w:drawing>
          <wp:inline distT="0" distB="0" distL="0" distR="0" wp14:anchorId="6052371B" wp14:editId="6C4E1343">
            <wp:extent cx="2093980" cy="1014986"/>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neM2M-ApplDev(18)_F9.5.1-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93980" cy="1014986"/>
                    </a:xfrm>
                    <a:prstGeom prst="rect">
                      <a:avLst/>
                    </a:prstGeom>
                  </pic:spPr>
                </pic:pic>
              </a:graphicData>
            </a:graphic>
          </wp:inline>
        </w:drawing>
      </w:r>
    </w:p>
    <w:p w14:paraId="19150B1F" w14:textId="578A98D1" w:rsidR="003A499B" w:rsidRPr="00DE4A01" w:rsidRDefault="00622831" w:rsidP="00622831">
      <w:pPr>
        <w:pStyle w:val="FigureNoTitle0"/>
      </w:pPr>
      <w:r w:rsidRPr="00DE4A01">
        <w:t>Figure 9.5.1-1 –</w:t>
      </w:r>
      <w:r w:rsidR="003A499B" w:rsidRPr="00DE4A01">
        <w:t xml:space="preserve"> IN-CSE resource structure</w:t>
      </w:r>
    </w:p>
    <w:p w14:paraId="575856C3" w14:textId="00FB225B" w:rsidR="003A499B" w:rsidRPr="00DE4A01" w:rsidRDefault="00622831" w:rsidP="00622831">
      <w:pPr>
        <w:pStyle w:val="Heading3"/>
      </w:pPr>
      <w:bookmarkStart w:id="129" w:name="_Toc476059898"/>
      <w:bookmarkStart w:id="130" w:name="_Toc516819929"/>
      <w:r w:rsidRPr="00DE4A01">
        <w:t>9.5.</w:t>
      </w:r>
      <w:r w:rsidR="00ED5F1D" w:rsidRPr="00DE4A01">
        <w:t>3</w:t>
      </w:r>
      <w:r w:rsidR="003A499B" w:rsidRPr="00DE4A01">
        <w:tab/>
        <w:t xml:space="preserve">Resource </w:t>
      </w:r>
      <w:r w:rsidR="00E745A8" w:rsidRPr="00DE4A01">
        <w:t>s</w:t>
      </w:r>
      <w:r w:rsidR="003A499B" w:rsidRPr="00DE4A01">
        <w:t>tructure of MN-CSE</w:t>
      </w:r>
      <w:bookmarkEnd w:id="129"/>
      <w:bookmarkEnd w:id="130"/>
    </w:p>
    <w:p w14:paraId="73056103" w14:textId="30299DD6" w:rsidR="003A499B" w:rsidRPr="00DE4A01" w:rsidRDefault="003A499B" w:rsidP="00622831">
      <w:pPr>
        <w:rPr>
          <w:spacing w:val="-2"/>
        </w:rPr>
      </w:pPr>
      <w:r w:rsidRPr="00DE4A01">
        <w:rPr>
          <w:spacing w:val="-2"/>
        </w:rPr>
        <w:t>The resource tree of MN-CSE starts with a CSEBase</w:t>
      </w:r>
      <w:r w:rsidRPr="00DE4A01">
        <w:rPr>
          <w:i/>
          <w:spacing w:val="-2"/>
        </w:rPr>
        <w:t xml:space="preserve"> </w:t>
      </w:r>
      <w:r w:rsidRPr="00DE4A01">
        <w:rPr>
          <w:spacing w:val="-2"/>
        </w:rPr>
        <w:t xml:space="preserve">named </w:t>
      </w:r>
      <w:r w:rsidRPr="00DE4A01">
        <w:rPr>
          <w:b/>
          <w:i/>
          <w:spacing w:val="-2"/>
        </w:rPr>
        <w:t>home_gateway</w:t>
      </w:r>
      <w:r w:rsidRPr="00DE4A01">
        <w:rPr>
          <w:spacing w:val="-2"/>
        </w:rPr>
        <w:t xml:space="preserve"> depicted in </w:t>
      </w:r>
      <w:r w:rsidR="00622831" w:rsidRPr="00DE4A01">
        <w:rPr>
          <w:spacing w:val="-2"/>
        </w:rPr>
        <w:t xml:space="preserve">Figure </w:t>
      </w:r>
      <w:r w:rsidRPr="00DE4A01">
        <w:rPr>
          <w:spacing w:val="-2"/>
        </w:rPr>
        <w:t>9.5</w:t>
      </w:r>
      <w:r w:rsidR="00622831" w:rsidRPr="00DE4A01">
        <w:rPr>
          <w:spacing w:val="-2"/>
        </w:rPr>
        <w:t>.2</w:t>
      </w:r>
      <w:r w:rsidR="00622831" w:rsidRPr="00DE4A01">
        <w:rPr>
          <w:spacing w:val="-2"/>
        </w:rPr>
        <w:noBreakHyphen/>
      </w:r>
      <w:r w:rsidRPr="00DE4A01">
        <w:rPr>
          <w:spacing w:val="-2"/>
        </w:rPr>
        <w:t>1.</w:t>
      </w:r>
    </w:p>
    <w:p w14:paraId="306798B1" w14:textId="620724EC" w:rsidR="003A499B" w:rsidRPr="00DE4A01" w:rsidRDefault="003A499B" w:rsidP="003A499B">
      <w:r w:rsidRPr="00DE4A01">
        <w:t>The resource tree of MN-CSE is constructed with child resources as follows:</w:t>
      </w:r>
    </w:p>
    <w:p w14:paraId="115987A9" w14:textId="47204C53" w:rsidR="003A499B" w:rsidRPr="00DE4A01" w:rsidRDefault="001B4387" w:rsidP="001B4387">
      <w:pPr>
        <w:pStyle w:val="enumlev1"/>
      </w:pPr>
      <w:r w:rsidRPr="00DE4A01">
        <w:t>–</w:t>
      </w:r>
      <w:r w:rsidRPr="00DE4A01">
        <w:tab/>
      </w:r>
      <w:r w:rsidR="003A499B" w:rsidRPr="00DE4A01">
        <w:t>an accessControlPolicy</w:t>
      </w:r>
      <w:r w:rsidR="003A499B" w:rsidRPr="00DE4A01">
        <w:rPr>
          <w:i/>
        </w:rPr>
        <w:t xml:space="preserve"> </w:t>
      </w:r>
      <w:r w:rsidR="003A499B" w:rsidRPr="00DE4A01">
        <w:t xml:space="preserve">named </w:t>
      </w:r>
      <w:r w:rsidR="003A499B" w:rsidRPr="00DE4A01">
        <w:rPr>
          <w:i/>
        </w:rPr>
        <w:t>gateway_acp</w:t>
      </w:r>
      <w:r w:rsidR="00E745A8" w:rsidRPr="00DE4A01">
        <w:t>;</w:t>
      </w:r>
    </w:p>
    <w:p w14:paraId="32B60B34" w14:textId="16688D34" w:rsidR="003A499B" w:rsidRPr="00DE4A01" w:rsidRDefault="001B4387" w:rsidP="001B4387">
      <w:pPr>
        <w:pStyle w:val="enumlev1"/>
      </w:pPr>
      <w:r w:rsidRPr="00DE4A01">
        <w:t>–</w:t>
      </w:r>
      <w:r w:rsidRPr="00DE4A01">
        <w:tab/>
      </w:r>
      <w:r w:rsidR="003A499B" w:rsidRPr="00DE4A01">
        <w:t>an ADN-AE</w:t>
      </w:r>
      <w:r w:rsidR="003A499B" w:rsidRPr="00DE4A01">
        <w:rPr>
          <w:i/>
        </w:rPr>
        <w:t xml:space="preserve"> </w:t>
      </w:r>
      <w:r w:rsidR="003A499B" w:rsidRPr="00DE4A01">
        <w:t xml:space="preserve">named </w:t>
      </w:r>
      <w:r w:rsidR="003A499B" w:rsidRPr="00DE4A01">
        <w:rPr>
          <w:i/>
        </w:rPr>
        <w:t>light_ae1</w:t>
      </w:r>
      <w:r w:rsidR="003A499B" w:rsidRPr="00DE4A01">
        <w:t xml:space="preserve"> which contains sub-resources of a container</w:t>
      </w:r>
      <w:r w:rsidR="003A499B" w:rsidRPr="00DE4A01">
        <w:rPr>
          <w:i/>
        </w:rPr>
        <w:t xml:space="preserve"> </w:t>
      </w:r>
      <w:r w:rsidR="003A499B" w:rsidRPr="00DE4A01">
        <w:t xml:space="preserve">named </w:t>
      </w:r>
      <w:r w:rsidR="003A499B" w:rsidRPr="00DE4A01">
        <w:rPr>
          <w:i/>
        </w:rPr>
        <w:t>light</w:t>
      </w:r>
      <w:r w:rsidR="003A499B" w:rsidRPr="00DE4A01">
        <w:t xml:space="preserve"> and multiple</w:t>
      </w:r>
      <w:r w:rsidR="003A499B" w:rsidRPr="00DE4A01">
        <w:rPr>
          <w:i/>
        </w:rPr>
        <w:t xml:space="preserve"> </w:t>
      </w:r>
      <w:r w:rsidR="003A499B" w:rsidRPr="00DE4A01">
        <w:t>contentInstances</w:t>
      </w:r>
      <w:r w:rsidR="00E745A8" w:rsidRPr="00DE4A01">
        <w:t>;</w:t>
      </w:r>
    </w:p>
    <w:p w14:paraId="0CD89532" w14:textId="76429066" w:rsidR="003A499B" w:rsidRPr="00DE4A01" w:rsidRDefault="001B4387" w:rsidP="001B4387">
      <w:pPr>
        <w:pStyle w:val="enumlev1"/>
      </w:pPr>
      <w:r w:rsidRPr="00DE4A01">
        <w:t>–</w:t>
      </w:r>
      <w:r w:rsidRPr="00DE4A01">
        <w:tab/>
      </w:r>
      <w:r w:rsidR="003A499B" w:rsidRPr="00DE4A01">
        <w:t>an ADN-AE</w:t>
      </w:r>
      <w:r w:rsidR="003A499B" w:rsidRPr="00DE4A01">
        <w:rPr>
          <w:i/>
        </w:rPr>
        <w:t xml:space="preserve"> </w:t>
      </w:r>
      <w:r w:rsidR="003A499B" w:rsidRPr="00DE4A01">
        <w:t xml:space="preserve">named </w:t>
      </w:r>
      <w:r w:rsidR="003A499B" w:rsidRPr="00DE4A01">
        <w:rPr>
          <w:i/>
        </w:rPr>
        <w:t>light_ae2</w:t>
      </w:r>
      <w:r w:rsidR="003A499B" w:rsidRPr="00DE4A01">
        <w:t xml:space="preserve"> which contains sub-resources of a container</w:t>
      </w:r>
      <w:r w:rsidR="003A499B" w:rsidRPr="00DE4A01">
        <w:rPr>
          <w:i/>
        </w:rPr>
        <w:t xml:space="preserve"> </w:t>
      </w:r>
      <w:r w:rsidR="003A499B" w:rsidRPr="00DE4A01">
        <w:t xml:space="preserve">named </w:t>
      </w:r>
      <w:r w:rsidR="003A499B" w:rsidRPr="00DE4A01">
        <w:rPr>
          <w:i/>
        </w:rPr>
        <w:t>light</w:t>
      </w:r>
      <w:r w:rsidR="003A499B" w:rsidRPr="00DE4A01">
        <w:t xml:space="preserve"> and multiple</w:t>
      </w:r>
      <w:r w:rsidR="003A499B" w:rsidRPr="00DE4A01">
        <w:rPr>
          <w:i/>
        </w:rPr>
        <w:t xml:space="preserve"> </w:t>
      </w:r>
      <w:r w:rsidR="003A499B" w:rsidRPr="00DE4A01">
        <w:t>contentInstances</w:t>
      </w:r>
      <w:r w:rsidR="00E745A8" w:rsidRPr="00DE4A01">
        <w:t>;</w:t>
      </w:r>
    </w:p>
    <w:p w14:paraId="6BE067B1" w14:textId="11905B26" w:rsidR="003A499B" w:rsidRPr="00DE4A01" w:rsidRDefault="001B4387" w:rsidP="001B4387">
      <w:pPr>
        <w:pStyle w:val="enumlev1"/>
      </w:pPr>
      <w:r w:rsidRPr="00DE4A01">
        <w:t>–</w:t>
      </w:r>
      <w:r w:rsidRPr="00DE4A01">
        <w:tab/>
      </w:r>
      <w:r w:rsidR="003A499B" w:rsidRPr="00DE4A01">
        <w:t>light_state_sub1 and light_state_sub2 subscription</w:t>
      </w:r>
      <w:r w:rsidR="003A499B" w:rsidRPr="00DE4A01">
        <w:rPr>
          <w:i/>
        </w:rPr>
        <w:t xml:space="preserve"> </w:t>
      </w:r>
      <w:r w:rsidR="003A499B" w:rsidRPr="00DE4A01">
        <w:t>resources that are child resources of the two</w:t>
      </w:r>
      <w:r w:rsidR="003A499B" w:rsidRPr="00DE4A01">
        <w:rPr>
          <w:i/>
        </w:rPr>
        <w:t xml:space="preserve"> ligh</w:t>
      </w:r>
      <w:r w:rsidR="003A499B" w:rsidRPr="00DE4A01">
        <w:rPr>
          <w:i/>
          <w:lang w:eastAsia="ko-KR"/>
        </w:rPr>
        <w:t>t</w:t>
      </w:r>
      <w:r w:rsidR="003A499B" w:rsidRPr="00DE4A01">
        <w:rPr>
          <w:i/>
        </w:rPr>
        <w:t xml:space="preserve"> </w:t>
      </w:r>
      <w:r w:rsidR="003A499B" w:rsidRPr="00DE4A01">
        <w:t>containers</w:t>
      </w:r>
      <w:r w:rsidR="00795A5F" w:rsidRPr="00DE4A01">
        <w:t>;</w:t>
      </w:r>
    </w:p>
    <w:p w14:paraId="1AF6EAE9" w14:textId="6A057EC5" w:rsidR="003A499B" w:rsidRPr="00DE4A01" w:rsidRDefault="001B4387" w:rsidP="001B4387">
      <w:pPr>
        <w:pStyle w:val="enumlev1"/>
      </w:pPr>
      <w:r w:rsidRPr="00DE4A01">
        <w:t>–</w:t>
      </w:r>
      <w:r w:rsidRPr="00DE4A01">
        <w:tab/>
      </w:r>
      <w:r w:rsidR="003A499B" w:rsidRPr="00DE4A01">
        <w:t>a MN-AE</w:t>
      </w:r>
      <w:r w:rsidR="003A499B" w:rsidRPr="00DE4A01">
        <w:rPr>
          <w:i/>
        </w:rPr>
        <w:t xml:space="preserve"> </w:t>
      </w:r>
      <w:r w:rsidR="003A499B" w:rsidRPr="00DE4A01">
        <w:t xml:space="preserve">named </w:t>
      </w:r>
      <w:r w:rsidR="003A499B" w:rsidRPr="00DE4A01">
        <w:rPr>
          <w:i/>
        </w:rPr>
        <w:t>gateway_ae</w:t>
      </w:r>
      <w:r w:rsidR="003A499B" w:rsidRPr="00DE4A01">
        <w:t xml:space="preserve"> which contains a group child resource</w:t>
      </w:r>
      <w:r w:rsidR="00795A5F" w:rsidRPr="00DE4A01">
        <w:t>;</w:t>
      </w:r>
    </w:p>
    <w:p w14:paraId="0D9EBEFE" w14:textId="6FDD2DB8" w:rsidR="003A499B" w:rsidRPr="00DE4A01" w:rsidRDefault="001B4387" w:rsidP="001B4387">
      <w:pPr>
        <w:pStyle w:val="enumlev1"/>
      </w:pPr>
      <w:r w:rsidRPr="00DE4A01">
        <w:t>–</w:t>
      </w:r>
      <w:r w:rsidRPr="00DE4A01">
        <w:tab/>
      </w:r>
      <w:r w:rsidR="00795A5F" w:rsidRPr="00DE4A01">
        <w:t>a</w:t>
      </w:r>
      <w:r w:rsidR="003A499B" w:rsidRPr="00DE4A01">
        <w:t xml:space="preserve"> group resource named </w:t>
      </w:r>
      <w:r w:rsidR="003A499B" w:rsidRPr="00DE4A01">
        <w:rPr>
          <w:i/>
        </w:rPr>
        <w:t>containers_group</w:t>
      </w:r>
      <w:r w:rsidR="003A499B" w:rsidRPr="00DE4A01">
        <w:t xml:space="preserve"> whose members are the </w:t>
      </w:r>
      <w:r w:rsidR="003A499B" w:rsidRPr="00DE4A01">
        <w:rPr>
          <w:i/>
        </w:rPr>
        <w:t xml:space="preserve">light </w:t>
      </w:r>
      <w:r w:rsidR="003A499B" w:rsidRPr="00DE4A01">
        <w:t xml:space="preserve">containers of each AND-AEs. Smartphone application users with proper access control privileges can send a </w:t>
      </w:r>
      <w:r w:rsidR="003A499B" w:rsidRPr="00DE4A01">
        <w:rPr>
          <w:i/>
        </w:rPr>
        <w:t>fanOutPoint</w:t>
      </w:r>
      <w:r w:rsidR="003A499B" w:rsidRPr="00DE4A01">
        <w:t xml:space="preserve"> request to this group to create and retrieve content instances in the two</w:t>
      </w:r>
      <w:r w:rsidR="003A499B" w:rsidRPr="00DE4A01">
        <w:rPr>
          <w:i/>
        </w:rPr>
        <w:t xml:space="preserve"> light </w:t>
      </w:r>
      <w:r w:rsidR="003A499B" w:rsidRPr="00DE4A01">
        <w:t>containers.</w:t>
      </w:r>
    </w:p>
    <w:p w14:paraId="0A45EB40" w14:textId="48AFF311" w:rsidR="00420923" w:rsidRPr="00DE4A01" w:rsidRDefault="00420923" w:rsidP="001B4387">
      <w:pPr>
        <w:pStyle w:val="Figure"/>
      </w:pPr>
      <w:r w:rsidRPr="00DE4A01">
        <w:rPr>
          <w:lang w:eastAsia="en-GB"/>
        </w:rPr>
        <w:lastRenderedPageBreak/>
        <w:drawing>
          <wp:inline distT="0" distB="0" distL="0" distR="0" wp14:anchorId="210CA42D" wp14:editId="7A0B89EA">
            <wp:extent cx="2026924" cy="52059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neM2M-ApplDev(18)_F9.5.2-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26924" cy="5205995"/>
                    </a:xfrm>
                    <a:prstGeom prst="rect">
                      <a:avLst/>
                    </a:prstGeom>
                  </pic:spPr>
                </pic:pic>
              </a:graphicData>
            </a:graphic>
          </wp:inline>
        </w:drawing>
      </w:r>
    </w:p>
    <w:p w14:paraId="7730749F" w14:textId="3D751882" w:rsidR="003A499B" w:rsidRPr="00DE4A01" w:rsidRDefault="003A499B" w:rsidP="001B4387">
      <w:pPr>
        <w:pStyle w:val="FigureNoTitle0"/>
      </w:pPr>
      <w:r w:rsidRPr="00DE4A01">
        <w:t>Figure 9.5.2-1</w:t>
      </w:r>
      <w:r w:rsidR="001B4387" w:rsidRPr="00DE4A01">
        <w:t xml:space="preserve"> –</w:t>
      </w:r>
      <w:r w:rsidRPr="00DE4A01">
        <w:t xml:space="preserve"> MN-CSE resource tree</w:t>
      </w:r>
    </w:p>
    <w:p w14:paraId="18F6FFAF" w14:textId="132FEA1A" w:rsidR="003A499B" w:rsidRPr="00DE4A01" w:rsidRDefault="003A499B" w:rsidP="00E70FF5">
      <w:pPr>
        <w:pStyle w:val="Heading2"/>
      </w:pPr>
      <w:bookmarkStart w:id="131" w:name="_Toc476059899"/>
      <w:bookmarkStart w:id="132" w:name="_Toc516819930"/>
      <w:bookmarkStart w:id="133" w:name="_Toc520712492"/>
      <w:bookmarkStart w:id="134" w:name="_Toc530128740"/>
      <w:r w:rsidRPr="00DE4A01">
        <w:t>9.6</w:t>
      </w:r>
      <w:r w:rsidRPr="00DE4A01">
        <w:tab/>
        <w:t xml:space="preserve">Role of </w:t>
      </w:r>
      <w:r w:rsidR="00795A5F" w:rsidRPr="00DE4A01">
        <w:t>e</w:t>
      </w:r>
      <w:r w:rsidRPr="00DE4A01">
        <w:t>ntities</w:t>
      </w:r>
      <w:bookmarkEnd w:id="131"/>
      <w:bookmarkEnd w:id="132"/>
      <w:bookmarkEnd w:id="133"/>
      <w:bookmarkEnd w:id="134"/>
    </w:p>
    <w:p w14:paraId="56BBA33B" w14:textId="611BDFCB" w:rsidR="003A499B" w:rsidRPr="00DE4A01" w:rsidRDefault="003A499B" w:rsidP="001B4387">
      <w:pPr>
        <w:pStyle w:val="Heading3"/>
      </w:pPr>
      <w:bookmarkStart w:id="135" w:name="_Toc476059900"/>
      <w:bookmarkStart w:id="136" w:name="_Toc516819931"/>
      <w:r w:rsidRPr="00DE4A01">
        <w:t>9.6.1</w:t>
      </w:r>
      <w:r w:rsidRPr="00DE4A01">
        <w:tab/>
        <w:t>oneM2M service platform (IN-CSE)</w:t>
      </w:r>
      <w:bookmarkEnd w:id="135"/>
      <w:bookmarkEnd w:id="136"/>
    </w:p>
    <w:p w14:paraId="7771F349" w14:textId="077FBED3" w:rsidR="003A499B" w:rsidRPr="00DE4A01" w:rsidRDefault="003A499B" w:rsidP="003A499B">
      <w:r w:rsidRPr="00DE4A01">
        <w:t>The oneM2M service platform is modelled as an IN-CSE and is responsible for</w:t>
      </w:r>
      <w:r w:rsidR="00561D5E" w:rsidRPr="00DE4A01">
        <w:t>:</w:t>
      </w:r>
    </w:p>
    <w:p w14:paraId="698F2417" w14:textId="0439A163" w:rsidR="003A499B" w:rsidRPr="00DE4A01" w:rsidRDefault="001B4387" w:rsidP="001B4387">
      <w:pPr>
        <w:pStyle w:val="enumlev1"/>
      </w:pPr>
      <w:r w:rsidRPr="00DE4A01">
        <w:t>–</w:t>
      </w:r>
      <w:r w:rsidRPr="00DE4A01">
        <w:tab/>
      </w:r>
      <w:r w:rsidR="003A499B" w:rsidRPr="00DE4A01">
        <w:t>handling the registration requests from</w:t>
      </w:r>
      <w:r w:rsidR="003A499B" w:rsidRPr="00DE4A01">
        <w:rPr>
          <w:i/>
        </w:rPr>
        <w:t xml:space="preserve"> </w:t>
      </w:r>
      <w:r w:rsidR="003A499B" w:rsidRPr="00DE4A01">
        <w:t>the</w:t>
      </w:r>
      <w:r w:rsidR="003A499B" w:rsidRPr="00DE4A01">
        <w:rPr>
          <w:i/>
        </w:rPr>
        <w:t xml:space="preserve"> </w:t>
      </w:r>
      <w:r w:rsidR="003A499B" w:rsidRPr="00DE4A01">
        <w:t>smartphone AE and home gateway MN-CSE</w:t>
      </w:r>
      <w:r w:rsidR="00556615" w:rsidRPr="00DE4A01">
        <w:t>.</w:t>
      </w:r>
    </w:p>
    <w:p w14:paraId="336867D7" w14:textId="5039F935" w:rsidR="003A499B" w:rsidRPr="00DE4A01" w:rsidRDefault="003A499B" w:rsidP="001B4387">
      <w:pPr>
        <w:pStyle w:val="Heading3"/>
      </w:pPr>
      <w:bookmarkStart w:id="137" w:name="_Toc476059901"/>
      <w:bookmarkStart w:id="138" w:name="_Toc516819932"/>
      <w:r w:rsidRPr="00DE4A01">
        <w:t>9.6.2</w:t>
      </w:r>
      <w:r w:rsidRPr="00DE4A01">
        <w:tab/>
        <w:t>Home gateway application (MN-AE)</w:t>
      </w:r>
      <w:bookmarkEnd w:id="137"/>
      <w:bookmarkEnd w:id="138"/>
    </w:p>
    <w:p w14:paraId="476462A5" w14:textId="62A43F30" w:rsidR="003A499B" w:rsidRPr="00DE4A01" w:rsidRDefault="003A499B" w:rsidP="003A499B">
      <w:r w:rsidRPr="00DE4A01">
        <w:t>The home gateway application is modelled as a MN-AE and is responsible for</w:t>
      </w:r>
      <w:r w:rsidR="00561D5E" w:rsidRPr="00DE4A01">
        <w:t>:</w:t>
      </w:r>
    </w:p>
    <w:p w14:paraId="71292EFA" w14:textId="4AC86564" w:rsidR="003A499B" w:rsidRPr="00DE4A01" w:rsidRDefault="001B4387" w:rsidP="001B4387">
      <w:pPr>
        <w:pStyle w:val="enumlev1"/>
      </w:pPr>
      <w:r w:rsidRPr="00DE4A01">
        <w:t>–</w:t>
      </w:r>
      <w:r w:rsidRPr="00DE4A01">
        <w:tab/>
      </w:r>
      <w:r w:rsidR="003A499B" w:rsidRPr="00DE4A01">
        <w:t>initializing the home gateway device</w:t>
      </w:r>
      <w:r w:rsidR="00561D5E" w:rsidRPr="00DE4A01">
        <w:t>;</w:t>
      </w:r>
    </w:p>
    <w:p w14:paraId="53FC2142" w14:textId="1A80526F" w:rsidR="003A499B" w:rsidRPr="00DE4A01" w:rsidRDefault="001B4387" w:rsidP="001B4387">
      <w:pPr>
        <w:pStyle w:val="enumlev1"/>
      </w:pPr>
      <w:r w:rsidRPr="00DE4A01">
        <w:t>–</w:t>
      </w:r>
      <w:r w:rsidRPr="00DE4A01">
        <w:tab/>
      </w:r>
      <w:r w:rsidR="003A499B" w:rsidRPr="00DE4A01">
        <w:t xml:space="preserve">creating an </w:t>
      </w:r>
      <w:r w:rsidR="00C00A76" w:rsidRPr="00DE4A01">
        <w:t>ACP</w:t>
      </w:r>
      <w:r w:rsidR="003A499B" w:rsidRPr="00DE4A01">
        <w:t xml:space="preserve"> resource gateway_acpin the MN-CSE</w:t>
      </w:r>
      <w:r w:rsidR="00561D5E" w:rsidRPr="00DE4A01">
        <w:t>;</w:t>
      </w:r>
    </w:p>
    <w:p w14:paraId="0A94C54F" w14:textId="47E73022" w:rsidR="003A499B" w:rsidRPr="00DE4A01" w:rsidRDefault="001B4387" w:rsidP="001B4387">
      <w:pPr>
        <w:pStyle w:val="enumlev1"/>
      </w:pPr>
      <w:r w:rsidRPr="00DE4A01">
        <w:t>–</w:t>
      </w:r>
      <w:r w:rsidRPr="00DE4A01">
        <w:tab/>
      </w:r>
      <w:r w:rsidR="003A499B" w:rsidRPr="00DE4A01">
        <w:t>registering the home gateway application with the MN-CSE</w:t>
      </w:r>
      <w:r w:rsidR="00561D5E" w:rsidRPr="00DE4A01">
        <w:t>;</w:t>
      </w:r>
    </w:p>
    <w:p w14:paraId="0862237F" w14:textId="0FB00A00" w:rsidR="003A499B" w:rsidRPr="00DE4A01" w:rsidRDefault="001B4387" w:rsidP="001B4387">
      <w:pPr>
        <w:pStyle w:val="enumlev1"/>
      </w:pPr>
      <w:r w:rsidRPr="00DE4A01">
        <w:t>–</w:t>
      </w:r>
      <w:r w:rsidRPr="00DE4A01">
        <w:tab/>
      </w:r>
      <w:r w:rsidR="003A499B" w:rsidRPr="00DE4A01">
        <w:t xml:space="preserve">creating the group resource with </w:t>
      </w:r>
      <w:r w:rsidR="00C00A76" w:rsidRPr="00DE4A01">
        <w:t>ACP</w:t>
      </w:r>
      <w:r w:rsidR="003A499B" w:rsidRPr="00DE4A01">
        <w:t xml:space="preserve"> gateway_acp in the MN-CSE</w:t>
      </w:r>
      <w:r w:rsidR="00561D5E" w:rsidRPr="00DE4A01">
        <w:t>;</w:t>
      </w:r>
    </w:p>
    <w:p w14:paraId="37F870AA" w14:textId="0EE82681" w:rsidR="003A499B" w:rsidRPr="00DE4A01" w:rsidRDefault="001B4387" w:rsidP="001B4387">
      <w:pPr>
        <w:pStyle w:val="enumlev1"/>
      </w:pPr>
      <w:r w:rsidRPr="00DE4A01">
        <w:t>–</w:t>
      </w:r>
      <w:r w:rsidRPr="00DE4A01">
        <w:tab/>
      </w:r>
      <w:r w:rsidR="003A499B" w:rsidRPr="00DE4A01">
        <w:t>discovering device applications registered with the MN-CSE</w:t>
      </w:r>
      <w:r w:rsidR="00561D5E" w:rsidRPr="00DE4A01">
        <w:t>.</w:t>
      </w:r>
    </w:p>
    <w:p w14:paraId="51070612" w14:textId="592D23FE" w:rsidR="003A499B" w:rsidRPr="00DE4A01" w:rsidRDefault="001B4387" w:rsidP="001B4387">
      <w:pPr>
        <w:pStyle w:val="Heading3"/>
      </w:pPr>
      <w:bookmarkStart w:id="139" w:name="_Toc476059902"/>
      <w:bookmarkStart w:id="140" w:name="_Toc516819933"/>
      <w:r w:rsidRPr="00DE4A01">
        <w:t>9.6.3</w:t>
      </w:r>
      <w:r w:rsidR="003A499B" w:rsidRPr="00DE4A01">
        <w:tab/>
        <w:t>Light applications (ADN-AE1 and ADN-AE2)</w:t>
      </w:r>
      <w:bookmarkEnd w:id="139"/>
      <w:bookmarkEnd w:id="140"/>
    </w:p>
    <w:p w14:paraId="1580B1FD" w14:textId="317936AE" w:rsidR="003A499B" w:rsidRPr="00DE4A01" w:rsidRDefault="003A499B" w:rsidP="001B4387">
      <w:r w:rsidRPr="00DE4A01">
        <w:t>Each of the light applications are modelled as an ADN-AE and are responsible for</w:t>
      </w:r>
      <w:r w:rsidR="00561D5E" w:rsidRPr="00DE4A01">
        <w:t>:</w:t>
      </w:r>
    </w:p>
    <w:p w14:paraId="0538FB66" w14:textId="7B19EB77" w:rsidR="003A499B" w:rsidRPr="00DE4A01" w:rsidRDefault="001B4387" w:rsidP="001B4387">
      <w:pPr>
        <w:pStyle w:val="enumlev1"/>
      </w:pPr>
      <w:r w:rsidRPr="00DE4A01">
        <w:t>–</w:t>
      </w:r>
      <w:r w:rsidRPr="00DE4A01">
        <w:tab/>
      </w:r>
      <w:r w:rsidR="003A499B" w:rsidRPr="00DE4A01">
        <w:t>initializing the light control device</w:t>
      </w:r>
      <w:r w:rsidR="00561D5E" w:rsidRPr="00DE4A01">
        <w:t>;</w:t>
      </w:r>
    </w:p>
    <w:p w14:paraId="76112C47" w14:textId="2C6B34CF" w:rsidR="003A499B" w:rsidRPr="00DE4A01" w:rsidRDefault="001B4387" w:rsidP="001B4387">
      <w:pPr>
        <w:pStyle w:val="enumlev1"/>
      </w:pPr>
      <w:r w:rsidRPr="00DE4A01">
        <w:lastRenderedPageBreak/>
        <w:t>–</w:t>
      </w:r>
      <w:r w:rsidRPr="00DE4A01">
        <w:tab/>
      </w:r>
      <w:r w:rsidR="003A499B" w:rsidRPr="00DE4A01">
        <w:t>registering the light devices with the MN-CSE</w:t>
      </w:r>
      <w:r w:rsidR="00561D5E" w:rsidRPr="00DE4A01">
        <w:t>;</w:t>
      </w:r>
    </w:p>
    <w:p w14:paraId="0BDC90CA" w14:textId="71368AC7" w:rsidR="003A499B" w:rsidRPr="00DE4A01" w:rsidRDefault="001B4387" w:rsidP="00C42597">
      <w:pPr>
        <w:pStyle w:val="enumlev1"/>
      </w:pPr>
      <w:r w:rsidRPr="00DE4A01">
        <w:t>–</w:t>
      </w:r>
      <w:r w:rsidRPr="00DE4A01">
        <w:tab/>
      </w:r>
      <w:r w:rsidR="003A499B" w:rsidRPr="00DE4A01">
        <w:t xml:space="preserve">creating container resources named </w:t>
      </w:r>
      <w:r w:rsidR="00C42597" w:rsidRPr="00DE4A01">
        <w:t>"</w:t>
      </w:r>
      <w:r w:rsidR="003A499B" w:rsidRPr="00DE4A01">
        <w:rPr>
          <w:i/>
        </w:rPr>
        <w:t>light</w:t>
      </w:r>
      <w:r w:rsidR="00C42597" w:rsidRPr="00DE4A01">
        <w:t>"</w:t>
      </w:r>
      <w:r w:rsidR="003A499B" w:rsidRPr="00DE4A01">
        <w:t xml:space="preserve"> with </w:t>
      </w:r>
      <w:r w:rsidR="00C00A76" w:rsidRPr="00DE4A01">
        <w:t>ACP</w:t>
      </w:r>
      <w:r w:rsidR="003A499B" w:rsidRPr="00DE4A01">
        <w:t xml:space="preserve"> gateway_acp in the MN-CSE, respectively</w:t>
      </w:r>
      <w:r w:rsidR="00561D5E" w:rsidRPr="00DE4A01">
        <w:t>;</w:t>
      </w:r>
    </w:p>
    <w:p w14:paraId="27AB4590" w14:textId="5476FB2A" w:rsidR="003A499B" w:rsidRPr="00DE4A01" w:rsidRDefault="001B4387" w:rsidP="001B4387">
      <w:pPr>
        <w:pStyle w:val="enumlev1"/>
      </w:pPr>
      <w:r w:rsidRPr="00DE4A01">
        <w:t>–</w:t>
      </w:r>
      <w:r w:rsidRPr="00DE4A01">
        <w:tab/>
      </w:r>
      <w:r w:rsidR="003A499B" w:rsidRPr="00DE4A01">
        <w:t xml:space="preserve">creating subscription resources lightstate_sub1 and lightstate_sub2 under the two </w:t>
      </w:r>
      <w:r w:rsidR="003A499B" w:rsidRPr="00DE4A01">
        <w:rPr>
          <w:i/>
        </w:rPr>
        <w:t>light</w:t>
      </w:r>
      <w:r w:rsidR="003A499B" w:rsidRPr="00DE4A01">
        <w:t xml:space="preserve"> containers</w:t>
      </w:r>
      <w:r w:rsidR="00561D5E" w:rsidRPr="00DE4A01">
        <w:t>;</w:t>
      </w:r>
      <w:r w:rsidR="003A499B" w:rsidRPr="00DE4A01">
        <w:t xml:space="preserve"> and</w:t>
      </w:r>
    </w:p>
    <w:p w14:paraId="70987748" w14:textId="4240EF77" w:rsidR="003A499B" w:rsidRPr="00DE4A01" w:rsidRDefault="001B4387" w:rsidP="001B4387">
      <w:pPr>
        <w:pStyle w:val="enumlev1"/>
        <w:rPr>
          <w:rFonts w:ascii="Arial" w:hAnsi="Arial"/>
          <w:sz w:val="28"/>
        </w:rPr>
      </w:pPr>
      <w:r w:rsidRPr="00DE4A01">
        <w:t>–</w:t>
      </w:r>
      <w:r w:rsidRPr="00DE4A01">
        <w:tab/>
      </w:r>
      <w:r w:rsidR="003A499B" w:rsidRPr="00DE4A01">
        <w:t>creating content instance resources under containers light1 and light2 with initial light state, respectively.</w:t>
      </w:r>
    </w:p>
    <w:p w14:paraId="2424FA6C" w14:textId="30945433" w:rsidR="003A499B" w:rsidRPr="00DE4A01" w:rsidRDefault="003A499B" w:rsidP="007E1023">
      <w:pPr>
        <w:pStyle w:val="Heading3"/>
      </w:pPr>
      <w:bookmarkStart w:id="141" w:name="_Toc476059903"/>
      <w:bookmarkStart w:id="142" w:name="_Toc516819934"/>
      <w:r w:rsidRPr="00DE4A01">
        <w:t>9.6.4</w:t>
      </w:r>
      <w:r w:rsidRPr="00DE4A01">
        <w:tab/>
        <w:t>Smartphone application (IN-AE)</w:t>
      </w:r>
      <w:bookmarkEnd w:id="141"/>
      <w:bookmarkEnd w:id="142"/>
    </w:p>
    <w:p w14:paraId="39A7BF0D" w14:textId="487D51E0" w:rsidR="003A499B" w:rsidRPr="00DE4A01" w:rsidRDefault="003A499B" w:rsidP="003A499B">
      <w:r w:rsidRPr="00DE4A01">
        <w:t>The smartphone application is modelled as a</w:t>
      </w:r>
      <w:r w:rsidR="00C42597" w:rsidRPr="00DE4A01">
        <w:t>n</w:t>
      </w:r>
      <w:r w:rsidRPr="00DE4A01">
        <w:t xml:space="preserve"> IN-AE, which directly communicates with the oneM2M service platform IN-CSE and is responsible for</w:t>
      </w:r>
      <w:r w:rsidR="00556615" w:rsidRPr="00DE4A01">
        <w:t>:</w:t>
      </w:r>
    </w:p>
    <w:p w14:paraId="735929F0" w14:textId="738E524C" w:rsidR="003A499B" w:rsidRPr="00DE4A01" w:rsidRDefault="008A55C8" w:rsidP="008A55C8">
      <w:pPr>
        <w:pStyle w:val="enumlev1"/>
      </w:pPr>
      <w:r w:rsidRPr="00DE4A01">
        <w:t>–</w:t>
      </w:r>
      <w:r w:rsidRPr="00DE4A01">
        <w:tab/>
      </w:r>
      <w:r w:rsidR="003A499B" w:rsidRPr="00DE4A01">
        <w:t>initializing the smartphone light control application</w:t>
      </w:r>
      <w:r w:rsidR="00B91A3B" w:rsidRPr="00DE4A01">
        <w:t>;</w:t>
      </w:r>
    </w:p>
    <w:p w14:paraId="3EAAE2AF" w14:textId="35F817DC" w:rsidR="003A499B" w:rsidRPr="00DE4A01" w:rsidRDefault="008A55C8" w:rsidP="008A55C8">
      <w:pPr>
        <w:pStyle w:val="enumlev1"/>
      </w:pPr>
      <w:r w:rsidRPr="00DE4A01">
        <w:t>–</w:t>
      </w:r>
      <w:r w:rsidRPr="00DE4A01">
        <w:tab/>
      </w:r>
      <w:r w:rsidR="003A499B" w:rsidRPr="00DE4A01">
        <w:t>registering the smartphone application with the IN-CSE</w:t>
      </w:r>
      <w:r w:rsidR="00B91A3B" w:rsidRPr="00DE4A01">
        <w:t>;</w:t>
      </w:r>
    </w:p>
    <w:p w14:paraId="3CC72F36" w14:textId="09B81C48" w:rsidR="003A499B" w:rsidRPr="00DE4A01" w:rsidRDefault="008A55C8" w:rsidP="008A55C8">
      <w:pPr>
        <w:pStyle w:val="enumlev1"/>
      </w:pPr>
      <w:r w:rsidRPr="00DE4A01">
        <w:t>–</w:t>
      </w:r>
      <w:r w:rsidRPr="00DE4A01">
        <w:tab/>
      </w:r>
      <w:r w:rsidR="003A499B" w:rsidRPr="00DE4A01">
        <w:t xml:space="preserve">discovering the two </w:t>
      </w:r>
      <w:r w:rsidR="003A499B" w:rsidRPr="00DE4A01">
        <w:rPr>
          <w:i/>
        </w:rPr>
        <w:t>light</w:t>
      </w:r>
      <w:r w:rsidR="003A499B" w:rsidRPr="00DE4A01">
        <w:t xml:space="preserve"> containers</w:t>
      </w:r>
      <w:r w:rsidR="00B91A3B" w:rsidRPr="00DE4A01">
        <w:t>;</w:t>
      </w:r>
    </w:p>
    <w:p w14:paraId="406B0A13" w14:textId="7721A2F6" w:rsidR="003A499B" w:rsidRPr="00DE4A01" w:rsidRDefault="008A55C8" w:rsidP="008A55C8">
      <w:pPr>
        <w:pStyle w:val="enumlev1"/>
      </w:pPr>
      <w:r w:rsidRPr="00DE4A01">
        <w:t>–</w:t>
      </w:r>
      <w:r w:rsidRPr="00DE4A01">
        <w:tab/>
      </w:r>
      <w:r w:rsidR="003A499B" w:rsidRPr="00DE4A01">
        <w:t>displaying the discovered light states</w:t>
      </w:r>
      <w:r w:rsidR="00B91A3B" w:rsidRPr="00DE4A01">
        <w:t>;</w:t>
      </w:r>
    </w:p>
    <w:p w14:paraId="656E6479" w14:textId="6075A908" w:rsidR="003A499B" w:rsidRPr="00DE4A01" w:rsidRDefault="008A55C8" w:rsidP="008A55C8">
      <w:pPr>
        <w:pStyle w:val="enumlev1"/>
      </w:pPr>
      <w:r w:rsidRPr="00DE4A01">
        <w:t>–</w:t>
      </w:r>
      <w:r w:rsidRPr="00DE4A01">
        <w:tab/>
      </w:r>
      <w:r w:rsidR="003A499B" w:rsidRPr="00DE4A01">
        <w:t>accepting the light state modification commands from the smartphone application user</w:t>
      </w:r>
      <w:r w:rsidR="00B91A3B" w:rsidRPr="00DE4A01">
        <w:t>;</w:t>
      </w:r>
    </w:p>
    <w:p w14:paraId="57117389" w14:textId="0A386F6A" w:rsidR="003A499B" w:rsidRPr="00DE4A01" w:rsidRDefault="008A55C8" w:rsidP="008A55C8">
      <w:pPr>
        <w:pStyle w:val="enumlev1"/>
      </w:pPr>
      <w:r w:rsidRPr="00DE4A01">
        <w:t>–</w:t>
      </w:r>
      <w:r w:rsidRPr="00DE4A01">
        <w:tab/>
      </w:r>
      <w:r w:rsidR="003A499B" w:rsidRPr="00DE4A01">
        <w:t>executing the light state modification commands for single and multiple lights.</w:t>
      </w:r>
    </w:p>
    <w:p w14:paraId="538A3918" w14:textId="1CE286E1" w:rsidR="003A499B" w:rsidRPr="00DE4A01" w:rsidRDefault="003A499B" w:rsidP="00E70FF5">
      <w:pPr>
        <w:pStyle w:val="Heading2"/>
      </w:pPr>
      <w:bookmarkStart w:id="143" w:name="_Toc476059904"/>
      <w:bookmarkStart w:id="144" w:name="_Toc516819935"/>
      <w:bookmarkStart w:id="145" w:name="_Toc520712493"/>
      <w:bookmarkStart w:id="146" w:name="_Toc530128741"/>
      <w:r w:rsidRPr="00DE4A01">
        <w:t>9.7</w:t>
      </w:r>
      <w:r w:rsidRPr="00DE4A01">
        <w:tab/>
        <w:t xml:space="preserve">Implementation </w:t>
      </w:r>
      <w:r w:rsidR="00E65DBB" w:rsidRPr="00DE4A01">
        <w:t>p</w:t>
      </w:r>
      <w:r w:rsidRPr="00DE4A01">
        <w:t>rocedures</w:t>
      </w:r>
      <w:bookmarkEnd w:id="143"/>
      <w:bookmarkEnd w:id="144"/>
      <w:bookmarkEnd w:id="145"/>
      <w:bookmarkEnd w:id="146"/>
    </w:p>
    <w:p w14:paraId="78BD1DE4" w14:textId="3216EA42" w:rsidR="003A499B" w:rsidRPr="00DE4A01" w:rsidRDefault="003A499B" w:rsidP="008A55C8">
      <w:pPr>
        <w:pStyle w:val="Heading3"/>
      </w:pPr>
      <w:bookmarkStart w:id="147" w:name="_Toc476059905"/>
      <w:bookmarkStart w:id="148" w:name="_Toc516819936"/>
      <w:r w:rsidRPr="00DE4A01">
        <w:t>9.7.1</w:t>
      </w:r>
      <w:r w:rsidRPr="00DE4A01">
        <w:tab/>
        <w:t>Introduction</w:t>
      </w:r>
      <w:bookmarkEnd w:id="147"/>
      <w:bookmarkEnd w:id="148"/>
    </w:p>
    <w:p w14:paraId="0A309B4F" w14:textId="6413EEE4" w:rsidR="003A499B" w:rsidRPr="00DE4A01" w:rsidRDefault="003A499B" w:rsidP="003A499B">
      <w:pPr>
        <w:rPr>
          <w:i/>
        </w:rPr>
      </w:pPr>
      <w:r w:rsidRPr="00DE4A01">
        <w:t>The implementation procedures in the current use case are mapped into HTTP bindings with both XML and JSON serializations of oneM2M primitives according to the standard APIs describing the reference points Mca and Mcc, as defined in [ITU-T Y.</w:t>
      </w:r>
      <w:r w:rsidR="008E0D49" w:rsidRPr="00DE4A01">
        <w:t xml:space="preserve"> 4500.1</w:t>
      </w:r>
      <w:r w:rsidRPr="00DE4A01">
        <w:t>], [ITU-T Y.</w:t>
      </w:r>
      <w:r w:rsidR="008E0D49" w:rsidRPr="00DE4A01">
        <w:t>4500.4</w:t>
      </w:r>
      <w:r w:rsidRPr="00DE4A01">
        <w:t>] and the HTTP binding [ITU-T Y.</w:t>
      </w:r>
      <w:r w:rsidR="00B3218C" w:rsidRPr="00DE4A01">
        <w:t>4500.9</w:t>
      </w:r>
      <w:r w:rsidRPr="00DE4A01">
        <w:t>].</w:t>
      </w:r>
    </w:p>
    <w:p w14:paraId="05C2D356" w14:textId="6BC09B1C" w:rsidR="003A499B" w:rsidRPr="00DE4A01" w:rsidRDefault="003A499B" w:rsidP="003A499B">
      <w:pPr>
        <w:rPr>
          <w:color w:val="000000"/>
        </w:rPr>
      </w:pPr>
      <w:r w:rsidRPr="00DE4A01">
        <w:t xml:space="preserve">In addition, </w:t>
      </w:r>
      <w:r w:rsidRPr="00DE4A01">
        <w:rPr>
          <w:i/>
        </w:rPr>
        <w:t xml:space="preserve">short names </w:t>
      </w:r>
      <w:r w:rsidRPr="00DE4A01">
        <w:t>for the representation of the resources and attributes are used in the implementation procedures.</w:t>
      </w:r>
    </w:p>
    <w:p w14:paraId="1E322F1C" w14:textId="35BD27B6" w:rsidR="003A499B" w:rsidRPr="00DE4A01" w:rsidRDefault="008A55C8" w:rsidP="008A55C8">
      <w:pPr>
        <w:pStyle w:val="Heading3"/>
      </w:pPr>
      <w:bookmarkStart w:id="149" w:name="_Toc476059906"/>
      <w:bookmarkStart w:id="150" w:name="_Toc516819937"/>
      <w:r w:rsidRPr="00DE4A01">
        <w:t>9.7.2</w:t>
      </w:r>
      <w:r w:rsidR="003A499B" w:rsidRPr="00DE4A01">
        <w:tab/>
        <w:t>MN-CSE registration</w:t>
      </w:r>
      <w:bookmarkEnd w:id="149"/>
      <w:bookmarkEnd w:id="150"/>
    </w:p>
    <w:p w14:paraId="064606BD" w14:textId="77777777" w:rsidR="003A499B" w:rsidRPr="00DE4A01" w:rsidRDefault="003A499B" w:rsidP="003A499B">
      <w:r w:rsidRPr="00DE4A01">
        <w:t>The implementation starts with the registration of MN-CSE with IN-CSE as shown in the following procedure.</w:t>
      </w:r>
    </w:p>
    <w:p w14:paraId="477D31AA" w14:textId="162E1490" w:rsidR="003A499B" w:rsidRPr="00DE4A01" w:rsidRDefault="003A499B" w:rsidP="003A499B">
      <w:r w:rsidRPr="00DE4A01">
        <w:t>The following example shows the MN-CSE registration request and response using XML serialization</w:t>
      </w:r>
      <w:r w:rsidR="008A55C8" w:rsidRPr="00DE4A01">
        <w:t>:</w:t>
      </w:r>
    </w:p>
    <w:p w14:paraId="28E718A8" w14:textId="77777777" w:rsidR="003A499B" w:rsidRPr="00DE4A01" w:rsidRDefault="003A499B" w:rsidP="003A499B">
      <w:pPr>
        <w:widowControl w:val="0"/>
        <w:ind w:left="1000"/>
        <w:rPr>
          <w:rFonts w:ascii="Courier New" w:eastAsia="Times New Roman" w:hAnsi="Courier New" w:cs="Courier New"/>
          <w:sz w:val="18"/>
          <w:szCs w:val="15"/>
          <w:lang w:eastAsia="ko-KR"/>
        </w:rPr>
      </w:pPr>
    </w:p>
    <w:p w14:paraId="44A9ACF6" w14:textId="04D2DB96" w:rsidR="003A499B" w:rsidRPr="00DE4A01" w:rsidRDefault="003A499B" w:rsidP="001A6C0E">
      <w:pPr>
        <w:pStyle w:val="ASN1"/>
        <w:ind w:left="993"/>
        <w:rPr>
          <w:b w:val="0"/>
          <w:bCs/>
          <w:noProof w:val="0"/>
          <w:sz w:val="18"/>
          <w:szCs w:val="18"/>
          <w:lang w:eastAsia="ko-KR"/>
        </w:rPr>
      </w:pPr>
      <w:r w:rsidRPr="00DE4A01">
        <w:rPr>
          <w:b w:val="0"/>
          <w:bCs/>
          <w:noProof w:val="0"/>
          <w:sz w:val="18"/>
          <w:szCs w:val="18"/>
          <w:lang w:eastAsia="ko-KR"/>
        </w:rPr>
        <w:t>HTTP Request</w:t>
      </w:r>
      <w:r w:rsidR="001A6C0E" w:rsidRPr="00DE4A01">
        <w:rPr>
          <w:b w:val="0"/>
          <w:bCs/>
          <w:noProof w:val="0"/>
          <w:sz w:val="18"/>
          <w:szCs w:val="18"/>
          <w:lang w:eastAsia="ko-KR"/>
        </w:rPr>
        <w:t>:</w:t>
      </w:r>
    </w:p>
    <w:p w14:paraId="0568DC0C" w14:textId="77777777" w:rsidR="00556615" w:rsidRPr="00DE4A01" w:rsidRDefault="00556615" w:rsidP="003A499B">
      <w:pPr>
        <w:widowControl w:val="0"/>
        <w:ind w:left="1000"/>
        <w:rPr>
          <w:rFonts w:ascii="Courier New" w:eastAsia="Times New Roman" w:hAnsi="Courier New" w:cs="Courier New"/>
          <w:sz w:val="18"/>
          <w:szCs w:val="15"/>
          <w:lang w:eastAsia="ko-KR"/>
        </w:rPr>
      </w:pPr>
    </w:p>
    <w:p w14:paraId="5DC469A4" w14:textId="77777777" w:rsidR="008A55C8" w:rsidRPr="00DE4A01" w:rsidRDefault="003A499B" w:rsidP="00FF0155">
      <w:pPr>
        <w:pStyle w:val="ASN1"/>
        <w:ind w:left="993"/>
        <w:rPr>
          <w:b w:val="0"/>
          <w:bCs/>
          <w:noProof w:val="0"/>
          <w:color w:val="0070C1"/>
          <w:sz w:val="18"/>
          <w:szCs w:val="18"/>
          <w:lang w:eastAsia="ko-KR"/>
        </w:rPr>
      </w:pPr>
      <w:r w:rsidRPr="00DE4A01">
        <w:rPr>
          <w:b w:val="0"/>
          <w:bCs/>
          <w:noProof w:val="0"/>
          <w:color w:val="0070C1"/>
          <w:sz w:val="18"/>
          <w:szCs w:val="18"/>
          <w:lang w:eastAsia="ko-KR"/>
        </w:rPr>
        <w:t>POST /~/in-cse/server?rcn=0 HTTP/1.1</w:t>
      </w:r>
    </w:p>
    <w:p w14:paraId="41D9CEAB" w14:textId="77777777" w:rsidR="008A55C8" w:rsidRPr="00DE4A01" w:rsidRDefault="003A499B" w:rsidP="00FF0155">
      <w:pPr>
        <w:pStyle w:val="ASN1"/>
        <w:ind w:left="993"/>
        <w:rPr>
          <w:b w:val="0"/>
          <w:bCs/>
          <w:noProof w:val="0"/>
          <w:color w:val="0070C1"/>
          <w:sz w:val="18"/>
          <w:szCs w:val="18"/>
          <w:lang w:eastAsia="ko-KR"/>
        </w:rPr>
      </w:pPr>
      <w:r w:rsidRPr="00DE4A01">
        <w:rPr>
          <w:b w:val="0"/>
          <w:bCs/>
          <w:noProof w:val="0"/>
          <w:color w:val="0070C1"/>
          <w:sz w:val="18"/>
          <w:szCs w:val="18"/>
          <w:lang w:eastAsia="ko-KR"/>
        </w:rPr>
        <w:t>Host: in.provider.com:8080</w:t>
      </w:r>
    </w:p>
    <w:p w14:paraId="6838BFC7" w14:textId="77777777" w:rsidR="008A55C8" w:rsidRPr="00DE4A01" w:rsidRDefault="003A499B" w:rsidP="00FF0155">
      <w:pPr>
        <w:pStyle w:val="ASN1"/>
        <w:ind w:left="993"/>
        <w:rPr>
          <w:b w:val="0"/>
          <w:bCs/>
          <w:noProof w:val="0"/>
          <w:color w:val="0070C1"/>
          <w:sz w:val="18"/>
          <w:szCs w:val="18"/>
          <w:lang w:eastAsia="ko-KR"/>
        </w:rPr>
      </w:pPr>
      <w:r w:rsidRPr="00DE4A01">
        <w:rPr>
          <w:b w:val="0"/>
          <w:bCs/>
          <w:noProof w:val="0"/>
          <w:color w:val="0070C1"/>
          <w:sz w:val="18"/>
          <w:szCs w:val="18"/>
          <w:lang w:eastAsia="ko-KR"/>
        </w:rPr>
        <w:t>X-M2M-Origin: /mn-cse</w:t>
      </w:r>
    </w:p>
    <w:p w14:paraId="60AA3118" w14:textId="64221F17" w:rsidR="003A499B" w:rsidRPr="00DE4A01" w:rsidRDefault="003A499B" w:rsidP="00FF0155">
      <w:pPr>
        <w:pStyle w:val="ASN1"/>
        <w:ind w:left="993"/>
        <w:rPr>
          <w:b w:val="0"/>
          <w:bCs/>
          <w:noProof w:val="0"/>
          <w:color w:val="0070C1"/>
          <w:sz w:val="18"/>
          <w:szCs w:val="18"/>
          <w:lang w:eastAsia="ko-KR"/>
        </w:rPr>
      </w:pPr>
      <w:r w:rsidRPr="00DE4A01">
        <w:rPr>
          <w:b w:val="0"/>
          <w:bCs/>
          <w:noProof w:val="0"/>
          <w:color w:val="0070C1"/>
          <w:sz w:val="18"/>
          <w:szCs w:val="18"/>
          <w:lang w:eastAsia="ko-KR"/>
        </w:rPr>
        <w:t>Content-Type: application/xml;ty=16</w:t>
      </w:r>
    </w:p>
    <w:p w14:paraId="7C2A4D7E" w14:textId="0C0FA17B" w:rsidR="003A499B" w:rsidRPr="00DE4A01" w:rsidRDefault="003A499B" w:rsidP="00FF0155">
      <w:pPr>
        <w:pStyle w:val="ASN1"/>
        <w:ind w:left="993"/>
        <w:rPr>
          <w:b w:val="0"/>
          <w:bCs/>
          <w:noProof w:val="0"/>
          <w:color w:val="0070C1"/>
          <w:sz w:val="18"/>
          <w:szCs w:val="18"/>
          <w:lang w:eastAsia="ko-KR"/>
        </w:rPr>
      </w:pPr>
      <w:r w:rsidRPr="00DE4A01">
        <w:rPr>
          <w:b w:val="0"/>
          <w:bCs/>
          <w:noProof w:val="0"/>
          <w:color w:val="0070C1"/>
          <w:sz w:val="18"/>
          <w:szCs w:val="18"/>
          <w:lang w:eastAsia="ko-KR"/>
        </w:rPr>
        <w:t>X-M2M-RI: incse-88643</w:t>
      </w:r>
    </w:p>
    <w:p w14:paraId="4EB2A348" w14:textId="77777777" w:rsidR="008A55C8" w:rsidRPr="00DE4A01" w:rsidRDefault="008A55C8" w:rsidP="00FF0155">
      <w:pPr>
        <w:pStyle w:val="ASN1"/>
        <w:ind w:left="993"/>
        <w:rPr>
          <w:b w:val="0"/>
          <w:bCs/>
          <w:noProof w:val="0"/>
          <w:color w:val="0070C1"/>
          <w:sz w:val="18"/>
          <w:szCs w:val="18"/>
          <w:lang w:eastAsia="ko-KR"/>
        </w:rPr>
      </w:pPr>
    </w:p>
    <w:p w14:paraId="7DEBCA90" w14:textId="77777777" w:rsidR="003A499B" w:rsidRPr="00DE4A01" w:rsidRDefault="003A499B" w:rsidP="00FF0155">
      <w:pPr>
        <w:pStyle w:val="ASN1"/>
        <w:ind w:left="993"/>
        <w:rPr>
          <w:b w:val="0"/>
          <w:bCs/>
          <w:noProof w:val="0"/>
          <w:color w:val="0070C1"/>
          <w:sz w:val="18"/>
          <w:szCs w:val="18"/>
          <w:lang w:eastAsia="ko-KR"/>
        </w:rPr>
      </w:pPr>
      <w:r w:rsidRPr="00DE4A01">
        <w:rPr>
          <w:b w:val="0"/>
          <w:bCs/>
          <w:noProof w:val="0"/>
          <w:color w:val="0070C1"/>
          <w:sz w:val="18"/>
          <w:szCs w:val="18"/>
          <w:lang w:eastAsia="ko-KR"/>
        </w:rPr>
        <w:t>&lt;?xml version="1.0" encoding="UTF-8"?&gt;</w:t>
      </w:r>
    </w:p>
    <w:p w14:paraId="59C6F6D0" w14:textId="77777777" w:rsidR="003A499B" w:rsidRPr="00DE4A01" w:rsidRDefault="003A499B" w:rsidP="00FF0155">
      <w:pPr>
        <w:pStyle w:val="ASN1"/>
        <w:ind w:left="993"/>
        <w:rPr>
          <w:b w:val="0"/>
          <w:bCs/>
          <w:noProof w:val="0"/>
          <w:color w:val="0070C1"/>
          <w:sz w:val="18"/>
          <w:szCs w:val="18"/>
          <w:lang w:eastAsia="ko-KR"/>
        </w:rPr>
      </w:pPr>
      <w:r w:rsidRPr="00DE4A01">
        <w:rPr>
          <w:b w:val="0"/>
          <w:bCs/>
          <w:noProof w:val="0"/>
          <w:color w:val="0070C1"/>
          <w:sz w:val="18"/>
          <w:szCs w:val="18"/>
          <w:lang w:eastAsia="ko-KR"/>
        </w:rPr>
        <w:t>&lt;m2m:csr xmlns:m2m="http://www.onem2m.org/xml/protocols" rn="home_gateway"&gt;</w:t>
      </w:r>
    </w:p>
    <w:p w14:paraId="40F7772F" w14:textId="77777777" w:rsidR="003A499B" w:rsidRPr="00DE4A01" w:rsidRDefault="003A499B" w:rsidP="00FF0155">
      <w:pPr>
        <w:pStyle w:val="ASN1"/>
        <w:ind w:left="993"/>
        <w:rPr>
          <w:b w:val="0"/>
          <w:bCs/>
          <w:noProof w:val="0"/>
          <w:color w:val="0070C1"/>
          <w:sz w:val="18"/>
          <w:szCs w:val="18"/>
          <w:lang w:eastAsia="ko-KR"/>
        </w:rPr>
      </w:pPr>
      <w:r w:rsidRPr="00DE4A01">
        <w:rPr>
          <w:b w:val="0"/>
          <w:bCs/>
          <w:noProof w:val="0"/>
          <w:color w:val="0070C1"/>
          <w:sz w:val="18"/>
          <w:szCs w:val="18"/>
          <w:lang w:eastAsia="ko-KR"/>
        </w:rPr>
        <w:t>&lt;csi&gt;mn-cse&lt;/csi&gt;</w:t>
      </w:r>
    </w:p>
    <w:p w14:paraId="70A415F2" w14:textId="77777777" w:rsidR="003A499B" w:rsidRPr="00DE4A01" w:rsidRDefault="003A499B" w:rsidP="00FF0155">
      <w:pPr>
        <w:pStyle w:val="ASN1"/>
        <w:ind w:left="993"/>
        <w:rPr>
          <w:b w:val="0"/>
          <w:bCs/>
          <w:noProof w:val="0"/>
          <w:color w:val="0070C1"/>
          <w:sz w:val="18"/>
          <w:szCs w:val="18"/>
          <w:lang w:eastAsia="ko-KR"/>
        </w:rPr>
      </w:pPr>
      <w:r w:rsidRPr="00DE4A01">
        <w:rPr>
          <w:b w:val="0"/>
          <w:bCs/>
          <w:noProof w:val="0"/>
          <w:color w:val="0070C1"/>
          <w:sz w:val="18"/>
          <w:szCs w:val="18"/>
          <w:lang w:eastAsia="ko-KR"/>
        </w:rPr>
        <w:t xml:space="preserve">  &lt;cb&gt;mn.provider.com/mn-cse&lt;/cb&gt;</w:t>
      </w:r>
    </w:p>
    <w:p w14:paraId="61EAD6E1" w14:textId="77777777" w:rsidR="003A499B" w:rsidRPr="00DE4A01" w:rsidRDefault="003A499B" w:rsidP="00FF0155">
      <w:pPr>
        <w:pStyle w:val="ASN1"/>
        <w:ind w:left="993"/>
        <w:rPr>
          <w:b w:val="0"/>
          <w:bCs/>
          <w:noProof w:val="0"/>
          <w:color w:val="0070C1"/>
          <w:sz w:val="18"/>
          <w:szCs w:val="18"/>
          <w:lang w:eastAsia="ko-KR"/>
        </w:rPr>
      </w:pPr>
      <w:r w:rsidRPr="00DE4A01">
        <w:rPr>
          <w:b w:val="0"/>
          <w:bCs/>
          <w:noProof w:val="0"/>
          <w:color w:val="0070C1"/>
          <w:sz w:val="18"/>
          <w:szCs w:val="18"/>
          <w:lang w:eastAsia="ko-KR"/>
        </w:rPr>
        <w:t xml:space="preserve">  &lt;rr&gt;true&lt;/rr&gt;</w:t>
      </w:r>
    </w:p>
    <w:p w14:paraId="09425A39" w14:textId="77777777" w:rsidR="003A499B" w:rsidRPr="00DE4A01" w:rsidRDefault="003A499B" w:rsidP="00FF0155">
      <w:pPr>
        <w:pStyle w:val="ASN1"/>
        <w:ind w:left="993"/>
        <w:rPr>
          <w:rFonts w:cs="Courier New"/>
          <w:b w:val="0"/>
          <w:bCs/>
          <w:noProof w:val="0"/>
          <w:color w:val="0070C1"/>
          <w:sz w:val="18"/>
          <w:szCs w:val="15"/>
          <w:lang w:eastAsia="ko-KR"/>
        </w:rPr>
      </w:pPr>
      <w:r w:rsidRPr="00DE4A01">
        <w:rPr>
          <w:rFonts w:cs="Courier New"/>
          <w:b w:val="0"/>
          <w:bCs/>
          <w:noProof w:val="0"/>
          <w:color w:val="0070C1"/>
          <w:sz w:val="18"/>
          <w:szCs w:val="15"/>
          <w:lang w:eastAsia="ko-KR"/>
        </w:rPr>
        <w:tab/>
        <w:t xml:space="preserve"> &lt;poa&gt;http://mn.provider.com:8080&lt;/poa&gt;</w:t>
      </w:r>
    </w:p>
    <w:p w14:paraId="518BE013" w14:textId="77777777" w:rsidR="003A499B" w:rsidRPr="00DE4A01" w:rsidRDefault="003A499B" w:rsidP="00FF0155">
      <w:pPr>
        <w:pStyle w:val="ASN1"/>
        <w:ind w:left="993"/>
        <w:rPr>
          <w:b w:val="0"/>
          <w:bCs/>
          <w:noProof w:val="0"/>
          <w:color w:val="0070C1"/>
          <w:sz w:val="18"/>
          <w:szCs w:val="18"/>
          <w:lang w:eastAsia="ko-KR"/>
        </w:rPr>
      </w:pPr>
      <w:r w:rsidRPr="00DE4A01">
        <w:rPr>
          <w:b w:val="0"/>
          <w:bCs/>
          <w:noProof w:val="0"/>
          <w:color w:val="0070C1"/>
          <w:sz w:val="18"/>
          <w:szCs w:val="18"/>
          <w:lang w:eastAsia="ko-KR"/>
        </w:rPr>
        <w:t>&lt;cst&gt;2&lt;/cst&gt;</w:t>
      </w:r>
    </w:p>
    <w:p w14:paraId="7E20088C" w14:textId="77777777" w:rsidR="003A499B" w:rsidRPr="00DE4A01" w:rsidRDefault="003A499B" w:rsidP="00FF0155">
      <w:pPr>
        <w:pStyle w:val="ASN1"/>
        <w:ind w:left="993"/>
        <w:rPr>
          <w:b w:val="0"/>
          <w:bCs/>
          <w:noProof w:val="0"/>
          <w:color w:val="0070C1"/>
          <w:sz w:val="18"/>
          <w:szCs w:val="18"/>
          <w:lang w:eastAsia="ko-KR"/>
        </w:rPr>
      </w:pPr>
      <w:r w:rsidRPr="00DE4A01">
        <w:rPr>
          <w:b w:val="0"/>
          <w:bCs/>
          <w:noProof w:val="0"/>
          <w:color w:val="0070C1"/>
          <w:sz w:val="18"/>
          <w:szCs w:val="18"/>
          <w:lang w:eastAsia="ko-KR"/>
        </w:rPr>
        <w:t>&lt;acpi&gt;/in-cse/acp-666957710&lt;/acpi&gt;</w:t>
      </w:r>
    </w:p>
    <w:p w14:paraId="2DF4E649" w14:textId="77777777" w:rsidR="003A499B" w:rsidRPr="00DE4A01" w:rsidRDefault="003A499B" w:rsidP="00FF0155">
      <w:pPr>
        <w:pStyle w:val="ASN1"/>
        <w:ind w:left="993"/>
        <w:rPr>
          <w:b w:val="0"/>
          <w:bCs/>
          <w:noProof w:val="0"/>
          <w:color w:val="0070C1"/>
          <w:sz w:val="18"/>
          <w:szCs w:val="18"/>
          <w:lang w:eastAsia="ko-KR"/>
        </w:rPr>
      </w:pPr>
      <w:r w:rsidRPr="00DE4A01">
        <w:rPr>
          <w:b w:val="0"/>
          <w:bCs/>
          <w:noProof w:val="0"/>
          <w:color w:val="0070C1"/>
          <w:sz w:val="18"/>
          <w:szCs w:val="18"/>
          <w:lang w:eastAsia="ko-KR"/>
        </w:rPr>
        <w:t>&lt;/m2m:csr&gt;</w:t>
      </w:r>
    </w:p>
    <w:p w14:paraId="27334913" w14:textId="77777777" w:rsidR="003A499B" w:rsidRPr="00DE4A01" w:rsidRDefault="003A499B" w:rsidP="00FF0155">
      <w:pPr>
        <w:pStyle w:val="ASN1"/>
        <w:ind w:left="993"/>
        <w:rPr>
          <w:b w:val="0"/>
          <w:bCs/>
          <w:noProof w:val="0"/>
          <w:color w:val="0070C1"/>
          <w:sz w:val="18"/>
          <w:szCs w:val="18"/>
          <w:lang w:eastAsia="ko-KR"/>
        </w:rPr>
      </w:pPr>
    </w:p>
    <w:p w14:paraId="75872D79" w14:textId="77777777" w:rsidR="003A499B" w:rsidRPr="00DE4A01" w:rsidRDefault="003A499B" w:rsidP="00FF0155">
      <w:pPr>
        <w:pStyle w:val="ASN1"/>
        <w:ind w:left="993"/>
        <w:rPr>
          <w:b w:val="0"/>
          <w:bCs/>
          <w:noProof w:val="0"/>
          <w:sz w:val="18"/>
          <w:szCs w:val="18"/>
          <w:lang w:eastAsia="ko-KR"/>
        </w:rPr>
      </w:pPr>
      <w:r w:rsidRPr="00DE4A01">
        <w:rPr>
          <w:b w:val="0"/>
          <w:bCs/>
          <w:noProof w:val="0"/>
          <w:sz w:val="18"/>
          <w:szCs w:val="18"/>
          <w:lang w:eastAsia="ko-KR"/>
        </w:rPr>
        <w:t>HTTP Response:</w:t>
      </w:r>
    </w:p>
    <w:p w14:paraId="5DE87769" w14:textId="77777777" w:rsidR="003A499B" w:rsidRPr="00DE4A01" w:rsidRDefault="003A499B" w:rsidP="00FF0155">
      <w:pPr>
        <w:pStyle w:val="ASN1"/>
        <w:ind w:left="993"/>
        <w:rPr>
          <w:b w:val="0"/>
          <w:bCs/>
          <w:noProof w:val="0"/>
          <w:color w:val="0070C1"/>
          <w:sz w:val="18"/>
          <w:szCs w:val="18"/>
          <w:lang w:eastAsia="ko-KR"/>
        </w:rPr>
      </w:pPr>
    </w:p>
    <w:p w14:paraId="3A39EC1C" w14:textId="77777777" w:rsidR="003A499B" w:rsidRPr="00DE4A01" w:rsidRDefault="003A499B" w:rsidP="00FF0155">
      <w:pPr>
        <w:pStyle w:val="ASN1"/>
        <w:ind w:left="993"/>
        <w:rPr>
          <w:b w:val="0"/>
          <w:bCs/>
          <w:noProof w:val="0"/>
          <w:color w:val="0070C1"/>
          <w:sz w:val="18"/>
          <w:szCs w:val="18"/>
          <w:lang w:eastAsia="ko-KR"/>
        </w:rPr>
      </w:pPr>
      <w:r w:rsidRPr="00DE4A01">
        <w:rPr>
          <w:b w:val="0"/>
          <w:bCs/>
          <w:noProof w:val="0"/>
          <w:color w:val="0070C1"/>
          <w:sz w:val="18"/>
          <w:szCs w:val="18"/>
          <w:lang w:eastAsia="ko-KR"/>
        </w:rPr>
        <w:lastRenderedPageBreak/>
        <w:t>201 Created</w:t>
      </w:r>
    </w:p>
    <w:p w14:paraId="5B23B667" w14:textId="77777777" w:rsidR="003A499B" w:rsidRPr="00DE4A01" w:rsidRDefault="003A499B" w:rsidP="00FF0155">
      <w:pPr>
        <w:pStyle w:val="ASN1"/>
        <w:ind w:left="993"/>
        <w:rPr>
          <w:b w:val="0"/>
          <w:bCs/>
          <w:noProof w:val="0"/>
          <w:color w:val="0070C1"/>
          <w:sz w:val="18"/>
          <w:szCs w:val="18"/>
          <w:lang w:eastAsia="ko-KR"/>
        </w:rPr>
      </w:pPr>
      <w:r w:rsidRPr="00DE4A01">
        <w:rPr>
          <w:b w:val="0"/>
          <w:bCs/>
          <w:noProof w:val="0"/>
          <w:color w:val="0070C1"/>
          <w:sz w:val="18"/>
          <w:szCs w:val="18"/>
          <w:lang w:eastAsia="ko-KR"/>
        </w:rPr>
        <w:t>X-M2M-RSC: 2001</w:t>
      </w:r>
    </w:p>
    <w:p w14:paraId="04196B28" w14:textId="77777777" w:rsidR="003A499B" w:rsidRPr="00DE4A01" w:rsidRDefault="003A499B" w:rsidP="00FF0155">
      <w:pPr>
        <w:pStyle w:val="ASN1"/>
        <w:ind w:left="993"/>
        <w:rPr>
          <w:b w:val="0"/>
          <w:bCs/>
          <w:noProof w:val="0"/>
          <w:color w:val="0070C1"/>
          <w:sz w:val="18"/>
          <w:szCs w:val="18"/>
          <w:lang w:eastAsia="ko-KR"/>
        </w:rPr>
      </w:pPr>
      <w:r w:rsidRPr="00DE4A01">
        <w:rPr>
          <w:b w:val="0"/>
          <w:bCs/>
          <w:noProof w:val="0"/>
          <w:color w:val="0070C1"/>
          <w:sz w:val="18"/>
          <w:szCs w:val="18"/>
          <w:lang w:eastAsia="ko-KR"/>
        </w:rPr>
        <w:t>X-M2M-RI: incse-88643</w:t>
      </w:r>
    </w:p>
    <w:p w14:paraId="5E3099EC" w14:textId="77777777" w:rsidR="003A499B" w:rsidRPr="00DE4A01" w:rsidRDefault="003A499B" w:rsidP="00FF0155">
      <w:pPr>
        <w:pStyle w:val="ASN1"/>
        <w:ind w:left="993"/>
        <w:rPr>
          <w:b w:val="0"/>
          <w:bCs/>
          <w:noProof w:val="0"/>
          <w:color w:val="0070C1"/>
          <w:sz w:val="18"/>
          <w:szCs w:val="18"/>
          <w:lang w:eastAsia="ko-KR"/>
        </w:rPr>
      </w:pPr>
      <w:r w:rsidRPr="00DE4A01">
        <w:rPr>
          <w:b w:val="0"/>
          <w:bCs/>
          <w:noProof w:val="0"/>
          <w:color w:val="0070C1"/>
          <w:sz w:val="18"/>
          <w:szCs w:val="18"/>
          <w:lang w:eastAsia="ko-KR"/>
        </w:rPr>
        <w:t>Content-Location: /in-cse/csr-299409504</w:t>
      </w:r>
    </w:p>
    <w:p w14:paraId="098DDC03" w14:textId="77777777" w:rsidR="003A499B" w:rsidRPr="00DE4A01" w:rsidRDefault="003A499B" w:rsidP="00FF0155">
      <w:pPr>
        <w:pStyle w:val="ASN1"/>
        <w:ind w:left="993"/>
        <w:rPr>
          <w:b w:val="0"/>
          <w:bCs/>
          <w:noProof w:val="0"/>
          <w:color w:val="0070C1"/>
          <w:sz w:val="18"/>
          <w:szCs w:val="18"/>
          <w:lang w:eastAsia="ko-KR"/>
        </w:rPr>
      </w:pPr>
    </w:p>
    <w:p w14:paraId="223E1A6F" w14:textId="60898131" w:rsidR="003A499B" w:rsidRPr="00DE4A01" w:rsidRDefault="003A499B" w:rsidP="008A55C8">
      <w:pPr>
        <w:widowControl w:val="0"/>
      </w:pPr>
      <w:r w:rsidRPr="00DE4A01">
        <w:t>The following example shows the MN-CSE registration request and response using HTTP with JSON serialization:</w:t>
      </w:r>
    </w:p>
    <w:p w14:paraId="66B5AE59" w14:textId="77777777" w:rsidR="00C87CE1" w:rsidRPr="00DE4A01" w:rsidRDefault="00C87CE1" w:rsidP="00F82131">
      <w:pPr>
        <w:pStyle w:val="ASN1"/>
        <w:ind w:left="993"/>
        <w:rPr>
          <w:rFonts w:cs="Courier New"/>
          <w:b w:val="0"/>
          <w:bCs/>
          <w:noProof w:val="0"/>
          <w:sz w:val="18"/>
          <w:szCs w:val="18"/>
          <w:lang w:eastAsia="ko-KR"/>
        </w:rPr>
      </w:pPr>
    </w:p>
    <w:p w14:paraId="76569C3D" w14:textId="77777777" w:rsidR="003A499B" w:rsidRPr="00DE4A01" w:rsidRDefault="003A499B" w:rsidP="00F82131">
      <w:pPr>
        <w:pStyle w:val="ASN1"/>
        <w:ind w:left="993"/>
        <w:rPr>
          <w:rFonts w:cs="Courier New"/>
          <w:b w:val="0"/>
          <w:bCs/>
          <w:noProof w:val="0"/>
          <w:sz w:val="18"/>
          <w:szCs w:val="18"/>
          <w:lang w:eastAsia="ko-KR"/>
        </w:rPr>
      </w:pPr>
      <w:r w:rsidRPr="00DE4A01">
        <w:rPr>
          <w:rFonts w:cs="Courier New"/>
          <w:b w:val="0"/>
          <w:bCs/>
          <w:noProof w:val="0"/>
          <w:sz w:val="18"/>
          <w:szCs w:val="18"/>
          <w:lang w:eastAsia="ko-KR"/>
        </w:rPr>
        <w:t>HTTP Request:</w:t>
      </w:r>
    </w:p>
    <w:p w14:paraId="24EB01ED" w14:textId="77777777" w:rsidR="00C87CE1" w:rsidRPr="00DE4A01" w:rsidRDefault="00C87CE1" w:rsidP="00F82131">
      <w:pPr>
        <w:pStyle w:val="ASN1"/>
        <w:ind w:left="993"/>
        <w:rPr>
          <w:rFonts w:cs="Courier New"/>
          <w:b w:val="0"/>
          <w:bCs/>
          <w:noProof w:val="0"/>
          <w:sz w:val="18"/>
          <w:szCs w:val="18"/>
          <w:lang w:eastAsia="ko-KR"/>
        </w:rPr>
      </w:pPr>
    </w:p>
    <w:p w14:paraId="3D4C890D" w14:textId="77777777" w:rsidR="008A55C8" w:rsidRPr="00DE4A01" w:rsidRDefault="003A499B" w:rsidP="00F82131">
      <w:pPr>
        <w:pStyle w:val="ASN1"/>
        <w:ind w:left="993"/>
        <w:rPr>
          <w:rFonts w:cs="Courier New"/>
          <w:b w:val="0"/>
          <w:bCs/>
          <w:noProof w:val="0"/>
          <w:color w:val="0070C1"/>
          <w:sz w:val="18"/>
          <w:szCs w:val="18"/>
          <w:lang w:eastAsia="ko-KR"/>
        </w:rPr>
      </w:pPr>
      <w:r w:rsidRPr="00DE4A01">
        <w:rPr>
          <w:rFonts w:cs="Courier New"/>
          <w:b w:val="0"/>
          <w:bCs/>
          <w:noProof w:val="0"/>
          <w:color w:val="0070C1"/>
          <w:sz w:val="18"/>
          <w:szCs w:val="18"/>
          <w:lang w:eastAsia="ko-KR"/>
        </w:rPr>
        <w:t>POST /~/in-cse/server?rcn=0 HTTP/1.1</w:t>
      </w:r>
    </w:p>
    <w:p w14:paraId="0A71C9D2" w14:textId="77777777" w:rsidR="008A55C8" w:rsidRPr="00DE4A01" w:rsidRDefault="003A499B" w:rsidP="00F82131">
      <w:pPr>
        <w:pStyle w:val="ASN1"/>
        <w:ind w:left="993"/>
        <w:rPr>
          <w:rFonts w:cs="Courier New"/>
          <w:b w:val="0"/>
          <w:bCs/>
          <w:noProof w:val="0"/>
          <w:color w:val="0070C1"/>
          <w:sz w:val="18"/>
          <w:szCs w:val="18"/>
          <w:lang w:eastAsia="ko-KR"/>
        </w:rPr>
      </w:pPr>
      <w:r w:rsidRPr="00DE4A01">
        <w:rPr>
          <w:rFonts w:cs="Courier New"/>
          <w:b w:val="0"/>
          <w:bCs/>
          <w:noProof w:val="0"/>
          <w:color w:val="0070C1"/>
          <w:sz w:val="18"/>
          <w:szCs w:val="18"/>
          <w:lang w:eastAsia="ko-KR"/>
        </w:rPr>
        <w:t>Host: in.provider.com:8080</w:t>
      </w:r>
    </w:p>
    <w:p w14:paraId="3395E969" w14:textId="77777777" w:rsidR="008A55C8" w:rsidRPr="00DE4A01" w:rsidRDefault="003A499B" w:rsidP="00F82131">
      <w:pPr>
        <w:pStyle w:val="ASN1"/>
        <w:ind w:left="993"/>
        <w:rPr>
          <w:rFonts w:cs="Courier New"/>
          <w:b w:val="0"/>
          <w:bCs/>
          <w:noProof w:val="0"/>
          <w:color w:val="0070C1"/>
          <w:sz w:val="18"/>
          <w:szCs w:val="18"/>
          <w:lang w:eastAsia="ko-KR"/>
        </w:rPr>
      </w:pPr>
      <w:r w:rsidRPr="00DE4A01">
        <w:rPr>
          <w:rFonts w:cs="Courier New"/>
          <w:b w:val="0"/>
          <w:bCs/>
          <w:noProof w:val="0"/>
          <w:color w:val="0070C1"/>
          <w:sz w:val="18"/>
          <w:szCs w:val="18"/>
          <w:lang w:eastAsia="ko-KR"/>
        </w:rPr>
        <w:t>X-M2M-Origin: /mn-cse</w:t>
      </w:r>
    </w:p>
    <w:p w14:paraId="791223E5" w14:textId="33ABCAA2" w:rsidR="003A499B" w:rsidRPr="00DE4A01" w:rsidRDefault="003A499B" w:rsidP="00F82131">
      <w:pPr>
        <w:pStyle w:val="ASN1"/>
        <w:ind w:left="993"/>
        <w:rPr>
          <w:rFonts w:cs="Courier New"/>
          <w:b w:val="0"/>
          <w:bCs/>
          <w:noProof w:val="0"/>
          <w:color w:val="0070C1"/>
          <w:sz w:val="18"/>
          <w:szCs w:val="18"/>
          <w:lang w:eastAsia="ko-KR"/>
        </w:rPr>
      </w:pPr>
      <w:r w:rsidRPr="00DE4A01">
        <w:rPr>
          <w:rFonts w:cs="Courier New"/>
          <w:b w:val="0"/>
          <w:bCs/>
          <w:noProof w:val="0"/>
          <w:color w:val="0070C1"/>
          <w:sz w:val="18"/>
          <w:szCs w:val="18"/>
          <w:lang w:eastAsia="ko-KR"/>
        </w:rPr>
        <w:t>Content-Type: application/json;ty=16</w:t>
      </w:r>
    </w:p>
    <w:p w14:paraId="47F7F25D" w14:textId="37DEA20C" w:rsidR="003A499B" w:rsidRPr="00DE4A01" w:rsidRDefault="003A499B" w:rsidP="00F82131">
      <w:pPr>
        <w:pStyle w:val="ASN1"/>
        <w:ind w:left="993"/>
        <w:rPr>
          <w:rFonts w:cs="Courier New"/>
          <w:b w:val="0"/>
          <w:bCs/>
          <w:noProof w:val="0"/>
          <w:color w:val="0070C1"/>
          <w:sz w:val="18"/>
          <w:szCs w:val="18"/>
          <w:lang w:eastAsia="ko-KR"/>
        </w:rPr>
      </w:pPr>
      <w:r w:rsidRPr="00DE4A01">
        <w:rPr>
          <w:rFonts w:cs="Courier New"/>
          <w:b w:val="0"/>
          <w:bCs/>
          <w:noProof w:val="0"/>
          <w:color w:val="0070C1"/>
          <w:sz w:val="18"/>
          <w:szCs w:val="18"/>
          <w:lang w:eastAsia="ko-KR"/>
        </w:rPr>
        <w:t>X-M2M-RI: incse-88643</w:t>
      </w:r>
    </w:p>
    <w:p w14:paraId="72FB745B" w14:textId="77777777" w:rsidR="008A55C8" w:rsidRPr="00DE4A01" w:rsidRDefault="008A55C8" w:rsidP="00F82131">
      <w:pPr>
        <w:pStyle w:val="ASN1"/>
        <w:ind w:left="993"/>
        <w:rPr>
          <w:rFonts w:cs="Courier New"/>
          <w:b w:val="0"/>
          <w:bCs/>
          <w:noProof w:val="0"/>
          <w:color w:val="0070C1"/>
          <w:sz w:val="18"/>
          <w:szCs w:val="18"/>
          <w:lang w:eastAsia="ko-KR"/>
        </w:rPr>
      </w:pPr>
    </w:p>
    <w:p w14:paraId="0E19C277" w14:textId="77777777" w:rsidR="003A499B" w:rsidRPr="00DE4A01" w:rsidRDefault="003A499B" w:rsidP="00F82131">
      <w:pPr>
        <w:pStyle w:val="ASN1"/>
        <w:ind w:left="993"/>
        <w:rPr>
          <w:rFonts w:cs="Courier New"/>
          <w:b w:val="0"/>
          <w:bCs/>
          <w:noProof w:val="0"/>
          <w:color w:val="0070C1"/>
          <w:sz w:val="18"/>
          <w:szCs w:val="18"/>
          <w:lang w:eastAsia="ko-KR"/>
        </w:rPr>
      </w:pPr>
      <w:r w:rsidRPr="00DE4A01">
        <w:rPr>
          <w:rFonts w:cs="Courier New"/>
          <w:b w:val="0"/>
          <w:bCs/>
          <w:noProof w:val="0"/>
          <w:color w:val="0070C1"/>
          <w:sz w:val="18"/>
          <w:szCs w:val="18"/>
          <w:lang w:eastAsia="ko-KR"/>
        </w:rPr>
        <w:t>{</w:t>
      </w:r>
    </w:p>
    <w:p w14:paraId="0D45F932" w14:textId="570B6BCB" w:rsidR="003A499B" w:rsidRPr="00DE4A01" w:rsidRDefault="003A499B" w:rsidP="00F82131">
      <w:pPr>
        <w:pStyle w:val="ASN1"/>
        <w:ind w:left="993"/>
        <w:rPr>
          <w:rFonts w:cs="Courier New"/>
          <w:b w:val="0"/>
          <w:bCs/>
          <w:noProof w:val="0"/>
          <w:color w:val="0070C1"/>
          <w:sz w:val="18"/>
          <w:szCs w:val="18"/>
          <w:lang w:eastAsia="ko-KR"/>
        </w:rPr>
      </w:pPr>
      <w:r w:rsidRPr="00DE4A01">
        <w:rPr>
          <w:rFonts w:cs="Courier New"/>
          <w:b w:val="0"/>
          <w:bCs/>
          <w:noProof w:val="0"/>
          <w:color w:val="0070C1"/>
          <w:sz w:val="18"/>
          <w:szCs w:val="18"/>
          <w:lang w:eastAsia="ko-KR"/>
        </w:rPr>
        <w:t>"m2m:csr":</w:t>
      </w:r>
    </w:p>
    <w:p w14:paraId="50759BD9" w14:textId="77777777" w:rsidR="003A499B" w:rsidRPr="00DE4A01" w:rsidRDefault="003A499B" w:rsidP="00F82131">
      <w:pPr>
        <w:pStyle w:val="ASN1"/>
        <w:ind w:left="993"/>
        <w:rPr>
          <w:rFonts w:cs="Courier New"/>
          <w:b w:val="0"/>
          <w:bCs/>
          <w:noProof w:val="0"/>
          <w:color w:val="0070C1"/>
          <w:sz w:val="18"/>
          <w:szCs w:val="18"/>
          <w:lang w:eastAsia="ko-KR"/>
        </w:rPr>
      </w:pPr>
      <w:r w:rsidRPr="00DE4A01">
        <w:rPr>
          <w:rFonts w:cs="Courier New"/>
          <w:b w:val="0"/>
          <w:bCs/>
          <w:noProof w:val="0"/>
          <w:color w:val="0070C1"/>
          <w:sz w:val="18"/>
          <w:szCs w:val="18"/>
          <w:lang w:eastAsia="ko-KR"/>
        </w:rPr>
        <w:t>{</w:t>
      </w:r>
    </w:p>
    <w:p w14:paraId="4AE8C5DF" w14:textId="77777777" w:rsidR="003A499B" w:rsidRPr="00DE4A01" w:rsidRDefault="003A499B" w:rsidP="00F82131">
      <w:pPr>
        <w:pStyle w:val="ASN1"/>
        <w:ind w:left="993"/>
        <w:rPr>
          <w:rFonts w:cs="Courier New"/>
          <w:b w:val="0"/>
          <w:bCs/>
          <w:noProof w:val="0"/>
          <w:color w:val="0070C1"/>
          <w:sz w:val="18"/>
          <w:szCs w:val="18"/>
          <w:lang w:eastAsia="ko-KR"/>
        </w:rPr>
      </w:pPr>
      <w:r w:rsidRPr="00DE4A01">
        <w:rPr>
          <w:rFonts w:cs="Courier New"/>
          <w:b w:val="0"/>
          <w:bCs/>
          <w:noProof w:val="0"/>
          <w:color w:val="0070C1"/>
          <w:sz w:val="18"/>
          <w:szCs w:val="18"/>
          <w:lang w:eastAsia="ko-KR"/>
        </w:rPr>
        <w:t xml:space="preserve">  "rn": "home_gateway",</w:t>
      </w:r>
    </w:p>
    <w:p w14:paraId="5EFBE762" w14:textId="77777777" w:rsidR="003A499B" w:rsidRPr="00DE4A01" w:rsidRDefault="003A499B" w:rsidP="00F82131">
      <w:pPr>
        <w:pStyle w:val="ASN1"/>
        <w:ind w:left="993"/>
        <w:rPr>
          <w:rFonts w:cs="Courier New"/>
          <w:b w:val="0"/>
          <w:bCs/>
          <w:noProof w:val="0"/>
          <w:color w:val="0070C1"/>
          <w:sz w:val="18"/>
          <w:szCs w:val="18"/>
          <w:lang w:eastAsia="ko-KR"/>
        </w:rPr>
      </w:pPr>
      <w:r w:rsidRPr="00DE4A01">
        <w:rPr>
          <w:rFonts w:cs="Courier New"/>
          <w:b w:val="0"/>
          <w:bCs/>
          <w:noProof w:val="0"/>
          <w:color w:val="0070C1"/>
          <w:sz w:val="18"/>
          <w:szCs w:val="18"/>
          <w:lang w:eastAsia="ko-KR"/>
        </w:rPr>
        <w:tab/>
        <w:t xml:space="preserve"> "csi": "mn-cse",</w:t>
      </w:r>
    </w:p>
    <w:p w14:paraId="00E87F9C" w14:textId="77777777" w:rsidR="003A499B" w:rsidRPr="00DE4A01" w:rsidRDefault="003A499B" w:rsidP="00F82131">
      <w:pPr>
        <w:pStyle w:val="ASN1"/>
        <w:ind w:left="993"/>
        <w:rPr>
          <w:rFonts w:cs="Courier New"/>
          <w:b w:val="0"/>
          <w:bCs/>
          <w:noProof w:val="0"/>
          <w:color w:val="0070C1"/>
          <w:sz w:val="18"/>
          <w:szCs w:val="18"/>
          <w:lang w:eastAsia="ko-KR"/>
        </w:rPr>
      </w:pPr>
      <w:r w:rsidRPr="00DE4A01">
        <w:rPr>
          <w:rFonts w:cs="Courier New"/>
          <w:b w:val="0"/>
          <w:bCs/>
          <w:noProof w:val="0"/>
          <w:color w:val="0070C1"/>
          <w:sz w:val="18"/>
          <w:szCs w:val="18"/>
          <w:lang w:eastAsia="ko-KR"/>
        </w:rPr>
        <w:tab/>
        <w:t xml:space="preserve"> "cb": "mn.provider.com/mn-cse",</w:t>
      </w:r>
    </w:p>
    <w:p w14:paraId="72743173" w14:textId="77777777" w:rsidR="003A499B" w:rsidRPr="00DE4A01" w:rsidRDefault="003A499B" w:rsidP="00F82131">
      <w:pPr>
        <w:pStyle w:val="ASN1"/>
        <w:ind w:left="993"/>
        <w:rPr>
          <w:rFonts w:cs="Courier New"/>
          <w:b w:val="0"/>
          <w:bCs/>
          <w:noProof w:val="0"/>
          <w:color w:val="0070C1"/>
          <w:sz w:val="18"/>
          <w:szCs w:val="18"/>
          <w:lang w:eastAsia="ko-KR"/>
        </w:rPr>
      </w:pPr>
      <w:r w:rsidRPr="00DE4A01">
        <w:rPr>
          <w:rFonts w:cs="Courier New"/>
          <w:b w:val="0"/>
          <w:bCs/>
          <w:noProof w:val="0"/>
          <w:color w:val="0070C1"/>
          <w:sz w:val="18"/>
          <w:szCs w:val="18"/>
          <w:lang w:eastAsia="ko-KR"/>
        </w:rPr>
        <w:tab/>
        <w:t xml:space="preserve"> "rr": true,</w:t>
      </w:r>
    </w:p>
    <w:p w14:paraId="6E9A084E" w14:textId="77777777" w:rsidR="003A499B" w:rsidRPr="00DE4A01" w:rsidRDefault="003A499B" w:rsidP="00F82131">
      <w:pPr>
        <w:pStyle w:val="ASN1"/>
        <w:ind w:left="993"/>
        <w:rPr>
          <w:rFonts w:cs="Courier New"/>
          <w:b w:val="0"/>
          <w:bCs/>
          <w:noProof w:val="0"/>
          <w:color w:val="0070C1"/>
          <w:sz w:val="18"/>
          <w:szCs w:val="18"/>
          <w:lang w:eastAsia="ko-KR"/>
        </w:rPr>
      </w:pPr>
      <w:r w:rsidRPr="00DE4A01">
        <w:rPr>
          <w:rFonts w:cs="Courier New"/>
          <w:b w:val="0"/>
          <w:bCs/>
          <w:noProof w:val="0"/>
          <w:color w:val="0070C1"/>
          <w:sz w:val="18"/>
          <w:szCs w:val="18"/>
          <w:lang w:eastAsia="ko-KR"/>
        </w:rPr>
        <w:tab/>
        <w:t xml:space="preserve"> "poa": ["http://mn.provider.com:8080"],</w:t>
      </w:r>
    </w:p>
    <w:p w14:paraId="263D838F" w14:textId="77777777" w:rsidR="003A499B" w:rsidRPr="00DE4A01" w:rsidRDefault="003A499B" w:rsidP="00F82131">
      <w:pPr>
        <w:pStyle w:val="ASN1"/>
        <w:ind w:left="993"/>
        <w:rPr>
          <w:rFonts w:cs="Courier New"/>
          <w:b w:val="0"/>
          <w:bCs/>
          <w:noProof w:val="0"/>
          <w:color w:val="0070C1"/>
          <w:sz w:val="18"/>
          <w:szCs w:val="18"/>
          <w:lang w:eastAsia="ko-KR"/>
        </w:rPr>
      </w:pPr>
      <w:r w:rsidRPr="00DE4A01">
        <w:rPr>
          <w:rFonts w:cs="Courier New"/>
          <w:b w:val="0"/>
          <w:bCs/>
          <w:noProof w:val="0"/>
          <w:color w:val="0070C1"/>
          <w:sz w:val="18"/>
          <w:szCs w:val="18"/>
          <w:lang w:eastAsia="ko-KR"/>
        </w:rPr>
        <w:tab/>
        <w:t xml:space="preserve"> "cst": 2,</w:t>
      </w:r>
    </w:p>
    <w:p w14:paraId="20ECDC18" w14:textId="77777777" w:rsidR="003A499B" w:rsidRPr="00DE4A01" w:rsidRDefault="003A499B" w:rsidP="00F82131">
      <w:pPr>
        <w:pStyle w:val="ASN1"/>
        <w:ind w:left="993"/>
        <w:rPr>
          <w:rFonts w:cs="Courier New"/>
          <w:b w:val="0"/>
          <w:bCs/>
          <w:noProof w:val="0"/>
          <w:color w:val="0070C1"/>
          <w:sz w:val="18"/>
          <w:szCs w:val="18"/>
          <w:lang w:eastAsia="ko-KR"/>
        </w:rPr>
      </w:pPr>
      <w:r w:rsidRPr="00DE4A01">
        <w:rPr>
          <w:rFonts w:cs="Courier New"/>
          <w:b w:val="0"/>
          <w:bCs/>
          <w:noProof w:val="0"/>
          <w:color w:val="0070C1"/>
          <w:sz w:val="18"/>
          <w:szCs w:val="18"/>
          <w:lang w:eastAsia="ko-KR"/>
        </w:rPr>
        <w:tab/>
        <w:t xml:space="preserve"> "acpi": ["/in-cse/acp-666957710"]</w:t>
      </w:r>
    </w:p>
    <w:p w14:paraId="39C441B6" w14:textId="77777777" w:rsidR="003A499B" w:rsidRPr="00DE4A01" w:rsidRDefault="003A499B" w:rsidP="00F82131">
      <w:pPr>
        <w:pStyle w:val="ASN1"/>
        <w:ind w:left="993"/>
        <w:rPr>
          <w:rFonts w:cs="Courier New"/>
          <w:b w:val="0"/>
          <w:bCs/>
          <w:noProof w:val="0"/>
          <w:color w:val="0070C1"/>
          <w:sz w:val="18"/>
          <w:szCs w:val="18"/>
          <w:lang w:eastAsia="ko-KR"/>
        </w:rPr>
      </w:pPr>
      <w:r w:rsidRPr="00DE4A01">
        <w:rPr>
          <w:rFonts w:cs="Courier New"/>
          <w:b w:val="0"/>
          <w:bCs/>
          <w:noProof w:val="0"/>
          <w:color w:val="0070C1"/>
          <w:sz w:val="18"/>
          <w:szCs w:val="18"/>
          <w:lang w:eastAsia="ko-KR"/>
        </w:rPr>
        <w:t xml:space="preserve"> }</w:t>
      </w:r>
    </w:p>
    <w:p w14:paraId="3919B76A" w14:textId="77777777" w:rsidR="003A499B" w:rsidRPr="00DE4A01" w:rsidRDefault="003A499B" w:rsidP="00F82131">
      <w:pPr>
        <w:pStyle w:val="ASN1"/>
        <w:ind w:left="993"/>
        <w:rPr>
          <w:rFonts w:cs="Courier New"/>
          <w:b w:val="0"/>
          <w:bCs/>
          <w:noProof w:val="0"/>
          <w:color w:val="0070C1"/>
          <w:sz w:val="18"/>
          <w:szCs w:val="18"/>
          <w:lang w:eastAsia="ko-KR"/>
        </w:rPr>
      </w:pPr>
      <w:r w:rsidRPr="00DE4A01">
        <w:rPr>
          <w:rFonts w:cs="Courier New"/>
          <w:b w:val="0"/>
          <w:bCs/>
          <w:noProof w:val="0"/>
          <w:color w:val="0070C1"/>
          <w:sz w:val="18"/>
          <w:szCs w:val="18"/>
          <w:lang w:eastAsia="ko-KR"/>
        </w:rPr>
        <w:t>}</w:t>
      </w:r>
    </w:p>
    <w:p w14:paraId="2A9E1E3F" w14:textId="77777777" w:rsidR="003A499B" w:rsidRPr="00DE4A01" w:rsidRDefault="003A499B" w:rsidP="00F82131">
      <w:pPr>
        <w:pStyle w:val="ASN1"/>
        <w:ind w:left="993"/>
        <w:rPr>
          <w:rFonts w:cs="Courier New"/>
          <w:b w:val="0"/>
          <w:bCs/>
          <w:noProof w:val="0"/>
          <w:color w:val="0070C1"/>
          <w:sz w:val="18"/>
          <w:szCs w:val="18"/>
          <w:lang w:eastAsia="ko-KR"/>
        </w:rPr>
      </w:pPr>
    </w:p>
    <w:p w14:paraId="0EFB2E55" w14:textId="77777777" w:rsidR="003A499B" w:rsidRPr="00DE4A01" w:rsidRDefault="003A499B" w:rsidP="00F82131">
      <w:pPr>
        <w:pStyle w:val="ASN1"/>
        <w:ind w:left="993"/>
        <w:rPr>
          <w:rFonts w:cs="Courier New"/>
          <w:b w:val="0"/>
          <w:bCs/>
          <w:noProof w:val="0"/>
          <w:sz w:val="18"/>
          <w:szCs w:val="18"/>
          <w:lang w:eastAsia="ko-KR"/>
        </w:rPr>
      </w:pPr>
      <w:r w:rsidRPr="00DE4A01">
        <w:rPr>
          <w:rFonts w:cs="Courier New"/>
          <w:b w:val="0"/>
          <w:bCs/>
          <w:noProof w:val="0"/>
          <w:sz w:val="18"/>
          <w:szCs w:val="18"/>
          <w:lang w:eastAsia="ko-KR"/>
        </w:rPr>
        <w:t>HTTP Response:</w:t>
      </w:r>
    </w:p>
    <w:p w14:paraId="552D2561" w14:textId="77777777" w:rsidR="003A499B" w:rsidRPr="00DE4A01" w:rsidRDefault="003A499B" w:rsidP="00F82131">
      <w:pPr>
        <w:pStyle w:val="ASN1"/>
        <w:ind w:left="993"/>
        <w:rPr>
          <w:rFonts w:cs="Courier New"/>
          <w:b w:val="0"/>
          <w:bCs/>
          <w:noProof w:val="0"/>
          <w:sz w:val="18"/>
          <w:szCs w:val="18"/>
          <w:lang w:eastAsia="ko-KR"/>
        </w:rPr>
      </w:pPr>
    </w:p>
    <w:p w14:paraId="3FFFE469" w14:textId="77777777" w:rsidR="003A499B" w:rsidRPr="00DE4A01" w:rsidRDefault="003A499B" w:rsidP="00F82131">
      <w:pPr>
        <w:pStyle w:val="ASN1"/>
        <w:ind w:left="993"/>
        <w:rPr>
          <w:rFonts w:cs="Courier New"/>
          <w:b w:val="0"/>
          <w:bCs/>
          <w:noProof w:val="0"/>
          <w:color w:val="0070C1"/>
          <w:sz w:val="18"/>
          <w:szCs w:val="18"/>
          <w:lang w:eastAsia="ko-KR"/>
        </w:rPr>
      </w:pPr>
      <w:r w:rsidRPr="00DE4A01">
        <w:rPr>
          <w:rFonts w:cs="Courier New"/>
          <w:b w:val="0"/>
          <w:bCs/>
          <w:noProof w:val="0"/>
          <w:color w:val="0070C1"/>
          <w:sz w:val="18"/>
          <w:szCs w:val="18"/>
          <w:lang w:eastAsia="ko-KR"/>
        </w:rPr>
        <w:t>201 Created</w:t>
      </w:r>
    </w:p>
    <w:p w14:paraId="56EA78BE" w14:textId="77777777" w:rsidR="003A499B" w:rsidRPr="00DE4A01" w:rsidRDefault="003A499B" w:rsidP="00F82131">
      <w:pPr>
        <w:pStyle w:val="ASN1"/>
        <w:ind w:left="993"/>
        <w:rPr>
          <w:rFonts w:cs="Courier New"/>
          <w:b w:val="0"/>
          <w:bCs/>
          <w:noProof w:val="0"/>
          <w:color w:val="0070C1"/>
          <w:sz w:val="18"/>
          <w:szCs w:val="18"/>
          <w:lang w:eastAsia="ko-KR"/>
        </w:rPr>
      </w:pPr>
      <w:r w:rsidRPr="00DE4A01">
        <w:rPr>
          <w:rFonts w:cs="Courier New"/>
          <w:b w:val="0"/>
          <w:bCs/>
          <w:noProof w:val="0"/>
          <w:color w:val="0070C1"/>
          <w:sz w:val="18"/>
          <w:szCs w:val="18"/>
          <w:lang w:eastAsia="ko-KR"/>
        </w:rPr>
        <w:t>X-M2M-RSC: 2001</w:t>
      </w:r>
    </w:p>
    <w:p w14:paraId="7C2700BD" w14:textId="77777777" w:rsidR="003A499B" w:rsidRPr="00DE4A01" w:rsidRDefault="003A499B" w:rsidP="00F82131">
      <w:pPr>
        <w:pStyle w:val="ASN1"/>
        <w:ind w:left="993"/>
        <w:rPr>
          <w:rFonts w:cs="Courier New"/>
          <w:b w:val="0"/>
          <w:bCs/>
          <w:noProof w:val="0"/>
          <w:color w:val="0070C1"/>
          <w:sz w:val="18"/>
          <w:szCs w:val="18"/>
          <w:lang w:eastAsia="ko-KR"/>
        </w:rPr>
      </w:pPr>
      <w:r w:rsidRPr="00DE4A01">
        <w:rPr>
          <w:rFonts w:cs="Courier New"/>
          <w:b w:val="0"/>
          <w:bCs/>
          <w:noProof w:val="0"/>
          <w:color w:val="0070C1"/>
          <w:sz w:val="18"/>
          <w:szCs w:val="18"/>
          <w:lang w:eastAsia="ko-KR"/>
        </w:rPr>
        <w:t>X-M2M-RI: incse-88643</w:t>
      </w:r>
    </w:p>
    <w:p w14:paraId="7F544C31" w14:textId="77777777" w:rsidR="003A499B" w:rsidRPr="00DE4A01" w:rsidRDefault="003A499B" w:rsidP="00F82131">
      <w:pPr>
        <w:pStyle w:val="ASN1"/>
        <w:ind w:left="993"/>
        <w:rPr>
          <w:rFonts w:cs="Courier New"/>
          <w:b w:val="0"/>
          <w:bCs/>
          <w:noProof w:val="0"/>
          <w:color w:val="0070C1"/>
          <w:sz w:val="18"/>
          <w:szCs w:val="18"/>
          <w:lang w:eastAsia="ko-KR"/>
        </w:rPr>
      </w:pPr>
      <w:r w:rsidRPr="00DE4A01">
        <w:rPr>
          <w:rFonts w:cs="Courier New"/>
          <w:b w:val="0"/>
          <w:bCs/>
          <w:noProof w:val="0"/>
          <w:color w:val="0070C1"/>
          <w:sz w:val="18"/>
          <w:szCs w:val="18"/>
          <w:lang w:eastAsia="ko-KR"/>
        </w:rPr>
        <w:t>Content-Location: /in-cse/csr-299409504</w:t>
      </w:r>
    </w:p>
    <w:p w14:paraId="5FFBE59E" w14:textId="77777777" w:rsidR="003A499B" w:rsidRPr="00DE4A01" w:rsidRDefault="003A499B" w:rsidP="00F82131">
      <w:pPr>
        <w:pStyle w:val="ASN1"/>
        <w:ind w:left="993"/>
        <w:rPr>
          <w:rFonts w:cs="Courier New"/>
          <w:b w:val="0"/>
          <w:bCs/>
          <w:noProof w:val="0"/>
          <w:color w:val="0070C1"/>
          <w:sz w:val="18"/>
          <w:szCs w:val="18"/>
          <w:lang w:eastAsia="ko-KR"/>
        </w:rPr>
      </w:pPr>
    </w:p>
    <w:p w14:paraId="5DA4B4F0" w14:textId="00D7910A" w:rsidR="003A499B" w:rsidRPr="00DE4A01" w:rsidRDefault="003A499B" w:rsidP="008A55C8">
      <w:pPr>
        <w:pStyle w:val="Heading3"/>
      </w:pPr>
      <w:bookmarkStart w:id="151" w:name="_Toc476059907"/>
      <w:bookmarkStart w:id="152" w:name="_Toc516819938"/>
      <w:r w:rsidRPr="00DE4A01">
        <w:t>9.7.3</w:t>
      </w:r>
      <w:r w:rsidRPr="00DE4A01">
        <w:tab/>
        <w:t>Access control policy creation</w:t>
      </w:r>
      <w:bookmarkEnd w:id="151"/>
      <w:bookmarkEnd w:id="152"/>
    </w:p>
    <w:p w14:paraId="12BE5387" w14:textId="03CCC09D" w:rsidR="003A499B" w:rsidRPr="00DE4A01" w:rsidRDefault="003A499B" w:rsidP="003A499B">
      <w:r w:rsidRPr="00DE4A01">
        <w:t xml:space="preserve">When an </w:t>
      </w:r>
      <w:r w:rsidR="00C00A76" w:rsidRPr="00DE4A01">
        <w:t>ACP</w:t>
      </w:r>
      <w:r w:rsidRPr="00DE4A01">
        <w:t xml:space="preserve"> resource is created, a list of one or more allowed request originators must be specified in the</w:t>
      </w:r>
      <w:r w:rsidRPr="00DE4A01">
        <w:rPr>
          <w:i/>
        </w:rPr>
        <w:t xml:space="preserve"> acor </w:t>
      </w:r>
      <w:r w:rsidRPr="00DE4A01">
        <w:t xml:space="preserve">field and the allowed operations in the </w:t>
      </w:r>
      <w:r w:rsidRPr="00DE4A01">
        <w:rPr>
          <w:i/>
        </w:rPr>
        <w:t xml:space="preserve">acop </w:t>
      </w:r>
      <w:r w:rsidRPr="00DE4A01">
        <w:t>field.</w:t>
      </w:r>
    </w:p>
    <w:p w14:paraId="2A970A95" w14:textId="780F8A43" w:rsidR="003A499B" w:rsidRPr="00DE4A01" w:rsidRDefault="003A499B" w:rsidP="003A499B">
      <w:r w:rsidRPr="00DE4A01">
        <w:t xml:space="preserve">The value of </w:t>
      </w:r>
      <w:r w:rsidRPr="00DE4A01">
        <w:rPr>
          <w:i/>
        </w:rPr>
        <w:t xml:space="preserve">acop </w:t>
      </w:r>
      <w:r w:rsidRPr="00DE4A01">
        <w:t>is set to 63</w:t>
      </w:r>
      <w:r w:rsidR="00C12CDD">
        <w:t>,</w:t>
      </w:r>
      <w:r w:rsidRPr="00DE4A01">
        <w:t xml:space="preserve"> which indicates that the specified originator is granted privileges to conduct </w:t>
      </w:r>
      <w:r w:rsidRPr="00DE4A01">
        <w:rPr>
          <w:i/>
        </w:rPr>
        <w:t>CREATE, RETRIEVE, UPDATE, DELETE, DISCOVERY,</w:t>
      </w:r>
      <w:r w:rsidR="00C42597" w:rsidRPr="00DE4A01">
        <w:rPr>
          <w:i/>
        </w:rPr>
        <w:t xml:space="preserve"> </w:t>
      </w:r>
      <w:r w:rsidRPr="00DE4A01">
        <w:t>and</w:t>
      </w:r>
      <w:r w:rsidRPr="00DE4A01">
        <w:rPr>
          <w:i/>
        </w:rPr>
        <w:t xml:space="preserve"> NOTIFY </w:t>
      </w:r>
      <w:r w:rsidRPr="00DE4A01">
        <w:t>operations.</w:t>
      </w:r>
    </w:p>
    <w:p w14:paraId="7F7DB3DE" w14:textId="3C2653BF" w:rsidR="003A499B" w:rsidRPr="00DE4A01" w:rsidRDefault="003A499B" w:rsidP="003A499B">
      <w:r w:rsidRPr="00DE4A01">
        <w:t xml:space="preserve">The creation of </w:t>
      </w:r>
      <w:r w:rsidR="00C00A76" w:rsidRPr="00DE4A01">
        <w:t>ACP</w:t>
      </w:r>
      <w:r w:rsidRPr="00DE4A01">
        <w:t xml:space="preserve"> resource </w:t>
      </w:r>
      <w:r w:rsidRPr="00DE4A01">
        <w:rPr>
          <w:i/>
        </w:rPr>
        <w:t>gateway_acp</w:t>
      </w:r>
      <w:r w:rsidRPr="00DE4A01">
        <w:t xml:space="preserve"> in MN-CSE is implemented in the following procedure.</w:t>
      </w:r>
    </w:p>
    <w:p w14:paraId="146A3F44" w14:textId="13976174" w:rsidR="003A499B" w:rsidRPr="00DE4A01" w:rsidRDefault="003A499B" w:rsidP="003A499B">
      <w:r w:rsidRPr="00DE4A01">
        <w:t xml:space="preserve">The following example shows an </w:t>
      </w:r>
      <w:r w:rsidR="00C00A76" w:rsidRPr="00DE4A01">
        <w:t>ACP</w:t>
      </w:r>
      <w:r w:rsidRPr="00DE4A01">
        <w:t xml:space="preserve"> create request and response using HTTP with XML serialization.</w:t>
      </w:r>
    </w:p>
    <w:p w14:paraId="62EE7096" w14:textId="77777777" w:rsidR="00C87CE1" w:rsidRPr="00DE4A01" w:rsidRDefault="00C87CE1" w:rsidP="00F82131">
      <w:pPr>
        <w:pStyle w:val="ASN1"/>
        <w:ind w:left="993"/>
        <w:rPr>
          <w:rFonts w:cs="Courier New"/>
          <w:b w:val="0"/>
          <w:bCs/>
          <w:noProof w:val="0"/>
          <w:sz w:val="18"/>
          <w:szCs w:val="18"/>
          <w:lang w:eastAsia="ko-KR"/>
        </w:rPr>
      </w:pPr>
    </w:p>
    <w:p w14:paraId="4B09D1AB" w14:textId="77777777" w:rsidR="003A499B" w:rsidRPr="00DE4A01" w:rsidRDefault="003A499B" w:rsidP="00F82131">
      <w:pPr>
        <w:pStyle w:val="ASN1"/>
        <w:ind w:left="993"/>
        <w:rPr>
          <w:rFonts w:cs="Courier New"/>
          <w:b w:val="0"/>
          <w:bCs/>
          <w:noProof w:val="0"/>
          <w:sz w:val="18"/>
          <w:szCs w:val="18"/>
          <w:lang w:eastAsia="ko-KR"/>
        </w:rPr>
      </w:pPr>
      <w:r w:rsidRPr="00DE4A01">
        <w:rPr>
          <w:rFonts w:cs="Courier New"/>
          <w:b w:val="0"/>
          <w:bCs/>
          <w:noProof w:val="0"/>
          <w:sz w:val="18"/>
          <w:szCs w:val="18"/>
          <w:lang w:eastAsia="ko-KR"/>
        </w:rPr>
        <w:t>HTTP Request:</w:t>
      </w:r>
    </w:p>
    <w:p w14:paraId="706205AD" w14:textId="07941A3C" w:rsidR="00C87CE1" w:rsidRPr="00DE4A01" w:rsidRDefault="00C87CE1" w:rsidP="00F82131">
      <w:pPr>
        <w:pStyle w:val="ASN1"/>
        <w:ind w:left="993"/>
        <w:rPr>
          <w:rFonts w:cs="Courier New"/>
          <w:b w:val="0"/>
          <w:bCs/>
          <w:noProof w:val="0"/>
          <w:sz w:val="18"/>
          <w:szCs w:val="18"/>
          <w:lang w:eastAsia="ko-KR"/>
        </w:rPr>
      </w:pPr>
    </w:p>
    <w:p w14:paraId="70E84BBB" w14:textId="77777777" w:rsidR="008A55C8" w:rsidRPr="00DE4A01" w:rsidRDefault="003A499B" w:rsidP="00F82131">
      <w:pPr>
        <w:pStyle w:val="ASN1"/>
        <w:ind w:left="993"/>
        <w:rPr>
          <w:rFonts w:cs="Courier New"/>
          <w:b w:val="0"/>
          <w:bCs/>
          <w:noProof w:val="0"/>
          <w:color w:val="0070C1"/>
          <w:sz w:val="18"/>
          <w:szCs w:val="18"/>
          <w:lang w:eastAsia="ko-KR"/>
        </w:rPr>
      </w:pPr>
      <w:r w:rsidRPr="00DE4A01">
        <w:rPr>
          <w:rFonts w:cs="Courier New"/>
          <w:b w:val="0"/>
          <w:bCs/>
          <w:noProof w:val="0"/>
          <w:color w:val="0070C1"/>
          <w:sz w:val="18"/>
          <w:szCs w:val="18"/>
          <w:lang w:eastAsia="ko-KR"/>
        </w:rPr>
        <w:t>POST /~/mn-cse/home_gateway?rcn=0 HTTP/1.1</w:t>
      </w:r>
    </w:p>
    <w:p w14:paraId="514AF0FF" w14:textId="77777777" w:rsidR="008A55C8" w:rsidRPr="00DE4A01" w:rsidRDefault="003A499B" w:rsidP="00F82131">
      <w:pPr>
        <w:pStyle w:val="ASN1"/>
        <w:ind w:left="993"/>
        <w:rPr>
          <w:rFonts w:cs="Courier New"/>
          <w:b w:val="0"/>
          <w:bCs/>
          <w:noProof w:val="0"/>
          <w:color w:val="0070C1"/>
          <w:sz w:val="18"/>
          <w:szCs w:val="18"/>
          <w:lang w:eastAsia="ko-KR"/>
        </w:rPr>
      </w:pPr>
      <w:r w:rsidRPr="00DE4A01">
        <w:rPr>
          <w:rFonts w:cs="Courier New"/>
          <w:b w:val="0"/>
          <w:bCs/>
          <w:noProof w:val="0"/>
          <w:color w:val="0070C1"/>
          <w:sz w:val="18"/>
          <w:szCs w:val="18"/>
          <w:lang w:eastAsia="ko-KR"/>
        </w:rPr>
        <w:t>Host: mn.provider.com:8080</w:t>
      </w:r>
    </w:p>
    <w:p w14:paraId="47D478D3" w14:textId="77777777" w:rsidR="008A55C8" w:rsidRPr="00DE4A01" w:rsidRDefault="003A499B" w:rsidP="00F82131">
      <w:pPr>
        <w:pStyle w:val="ASN1"/>
        <w:ind w:left="993"/>
        <w:rPr>
          <w:rFonts w:cs="Courier New"/>
          <w:b w:val="0"/>
          <w:bCs/>
          <w:noProof w:val="0"/>
          <w:color w:val="0070C1"/>
          <w:sz w:val="18"/>
          <w:szCs w:val="18"/>
          <w:lang w:eastAsia="ko-KR"/>
        </w:rPr>
      </w:pPr>
      <w:r w:rsidRPr="00DE4A01">
        <w:rPr>
          <w:rFonts w:cs="Courier New"/>
          <w:b w:val="0"/>
          <w:bCs/>
          <w:noProof w:val="0"/>
          <w:color w:val="0070C1"/>
          <w:sz w:val="18"/>
          <w:szCs w:val="18"/>
          <w:lang w:eastAsia="ko-KR"/>
        </w:rPr>
        <w:t>X-M2M-Origin: Cgateway_ae</w:t>
      </w:r>
    </w:p>
    <w:p w14:paraId="4862CEAF" w14:textId="3D2C003C" w:rsidR="003A499B" w:rsidRPr="00DE4A01" w:rsidRDefault="003A499B" w:rsidP="00F82131">
      <w:pPr>
        <w:pStyle w:val="ASN1"/>
        <w:ind w:left="993"/>
        <w:rPr>
          <w:rFonts w:cs="Courier New"/>
          <w:b w:val="0"/>
          <w:bCs/>
          <w:noProof w:val="0"/>
          <w:color w:val="0070C1"/>
          <w:sz w:val="18"/>
          <w:szCs w:val="18"/>
          <w:lang w:eastAsia="ko-KR"/>
        </w:rPr>
      </w:pPr>
      <w:r w:rsidRPr="00DE4A01">
        <w:rPr>
          <w:rFonts w:cs="Courier New"/>
          <w:b w:val="0"/>
          <w:bCs/>
          <w:noProof w:val="0"/>
          <w:color w:val="0070C1"/>
          <w:sz w:val="18"/>
          <w:szCs w:val="18"/>
          <w:lang w:eastAsia="ko-KR"/>
        </w:rPr>
        <w:t>Content-Type: application/xml;ty=1</w:t>
      </w:r>
    </w:p>
    <w:p w14:paraId="119FEBE4" w14:textId="77777777" w:rsidR="003A499B" w:rsidRPr="00DE4A01" w:rsidRDefault="003A499B" w:rsidP="00F82131">
      <w:pPr>
        <w:pStyle w:val="ASN1"/>
        <w:ind w:left="993"/>
        <w:rPr>
          <w:rFonts w:cs="Courier New"/>
          <w:b w:val="0"/>
          <w:bCs/>
          <w:noProof w:val="0"/>
          <w:sz w:val="18"/>
          <w:szCs w:val="18"/>
          <w:lang w:eastAsia="ko-KR"/>
        </w:rPr>
      </w:pPr>
      <w:r w:rsidRPr="00DE4A01">
        <w:rPr>
          <w:rFonts w:cs="Courier New"/>
          <w:b w:val="0"/>
          <w:bCs/>
          <w:noProof w:val="0"/>
          <w:color w:val="0070C1"/>
          <w:sz w:val="18"/>
          <w:szCs w:val="18"/>
          <w:lang w:eastAsia="ko-KR"/>
        </w:rPr>
        <w:t>X-M2M-RI: mncse-62948</w:t>
      </w:r>
    </w:p>
    <w:p w14:paraId="3F2934EA" w14:textId="77777777" w:rsidR="003A499B" w:rsidRPr="00DE4A01" w:rsidRDefault="003A499B" w:rsidP="00F82131">
      <w:pPr>
        <w:pStyle w:val="ASN1"/>
        <w:ind w:left="993"/>
        <w:rPr>
          <w:rFonts w:cs="Courier New"/>
          <w:b w:val="0"/>
          <w:bCs/>
          <w:noProof w:val="0"/>
          <w:color w:val="0070C1"/>
          <w:sz w:val="18"/>
          <w:szCs w:val="18"/>
          <w:lang w:eastAsia="ko-KR"/>
        </w:rPr>
      </w:pPr>
    </w:p>
    <w:p w14:paraId="2ADFB97E" w14:textId="77777777" w:rsidR="003A499B" w:rsidRPr="00DE4A01" w:rsidRDefault="003A499B" w:rsidP="00F82131">
      <w:pPr>
        <w:pStyle w:val="ASN1"/>
        <w:ind w:left="993"/>
        <w:rPr>
          <w:b w:val="0"/>
          <w:bCs/>
          <w:noProof w:val="0"/>
          <w:color w:val="0070C1"/>
          <w:sz w:val="18"/>
          <w:szCs w:val="18"/>
          <w:lang w:eastAsia="ko-KR"/>
        </w:rPr>
      </w:pPr>
      <w:r w:rsidRPr="00DE4A01">
        <w:rPr>
          <w:b w:val="0"/>
          <w:bCs/>
          <w:noProof w:val="0"/>
          <w:color w:val="0070C1"/>
          <w:sz w:val="18"/>
          <w:szCs w:val="18"/>
          <w:lang w:eastAsia="ko-KR"/>
        </w:rPr>
        <w:t>&lt;m2m:acp xmlns:m2m="http://www.onem2m.org/xml/protocols" rn="gateway_acp"&gt;</w:t>
      </w:r>
    </w:p>
    <w:p w14:paraId="63DBF15C" w14:textId="6F29CEC2" w:rsidR="003A499B" w:rsidRPr="00DE4A01" w:rsidRDefault="003A499B" w:rsidP="00F82131">
      <w:pPr>
        <w:pStyle w:val="ASN1"/>
        <w:ind w:left="993"/>
        <w:rPr>
          <w:rFonts w:eastAsia="Courier New"/>
          <w:b w:val="0"/>
          <w:bCs/>
          <w:noProof w:val="0"/>
          <w:color w:val="0070C1"/>
          <w:sz w:val="18"/>
          <w:szCs w:val="18"/>
          <w:lang w:eastAsia="ko-KR"/>
        </w:rPr>
      </w:pPr>
      <w:r w:rsidRPr="00DE4A01">
        <w:rPr>
          <w:b w:val="0"/>
          <w:bCs/>
          <w:noProof w:val="0"/>
          <w:color w:val="0070C1"/>
          <w:sz w:val="18"/>
          <w:szCs w:val="18"/>
          <w:lang w:eastAsia="ko-KR"/>
        </w:rPr>
        <w:t xml:space="preserve"> </w:t>
      </w:r>
    </w:p>
    <w:p w14:paraId="07C7476B" w14:textId="77777777" w:rsidR="003A499B" w:rsidRPr="00DE4A01" w:rsidRDefault="003A499B" w:rsidP="00F82131">
      <w:pPr>
        <w:pStyle w:val="ASN1"/>
        <w:ind w:left="993"/>
        <w:rPr>
          <w:b w:val="0"/>
          <w:bCs/>
          <w:noProof w:val="0"/>
          <w:color w:val="0070C1"/>
          <w:sz w:val="18"/>
          <w:szCs w:val="18"/>
          <w:lang w:eastAsia="ko-KR"/>
        </w:rPr>
      </w:pPr>
      <w:r w:rsidRPr="00DE4A01">
        <w:rPr>
          <w:rFonts w:eastAsia="Courier New"/>
          <w:b w:val="0"/>
          <w:bCs/>
          <w:noProof w:val="0"/>
          <w:color w:val="0070C1"/>
          <w:sz w:val="18"/>
          <w:szCs w:val="18"/>
          <w:lang w:eastAsia="ko-KR"/>
        </w:rPr>
        <w:t xml:space="preserve">   </w:t>
      </w:r>
      <w:r w:rsidRPr="00DE4A01">
        <w:rPr>
          <w:b w:val="0"/>
          <w:bCs/>
          <w:noProof w:val="0"/>
          <w:color w:val="0070C1"/>
          <w:sz w:val="18"/>
          <w:szCs w:val="18"/>
          <w:lang w:eastAsia="ko-KR"/>
        </w:rPr>
        <w:t>&lt;pv&gt;</w:t>
      </w:r>
    </w:p>
    <w:p w14:paraId="030B840E" w14:textId="77777777" w:rsidR="003A499B" w:rsidRPr="00DE4A01" w:rsidRDefault="003A499B" w:rsidP="00F82131">
      <w:pPr>
        <w:pStyle w:val="ASN1"/>
        <w:ind w:left="993"/>
        <w:rPr>
          <w:rFonts w:eastAsia="Courier New"/>
          <w:b w:val="0"/>
          <w:bCs/>
          <w:noProof w:val="0"/>
          <w:color w:val="0070C1"/>
          <w:sz w:val="18"/>
          <w:szCs w:val="18"/>
          <w:lang w:eastAsia="ko-KR"/>
        </w:rPr>
      </w:pPr>
      <w:r w:rsidRPr="00DE4A01">
        <w:rPr>
          <w:b w:val="0"/>
          <w:bCs/>
          <w:noProof w:val="0"/>
          <w:color w:val="0070C1"/>
          <w:sz w:val="18"/>
          <w:szCs w:val="18"/>
          <w:lang w:eastAsia="ko-KR"/>
        </w:rPr>
        <w:t>&lt;acr&gt;</w:t>
      </w:r>
    </w:p>
    <w:p w14:paraId="6BD5B8B1" w14:textId="77777777" w:rsidR="003A499B" w:rsidRPr="00DE4A01" w:rsidRDefault="003A499B" w:rsidP="00F82131">
      <w:pPr>
        <w:pStyle w:val="ASN1"/>
        <w:ind w:left="993"/>
        <w:rPr>
          <w:rFonts w:eastAsia="Courier New"/>
          <w:b w:val="0"/>
          <w:bCs/>
          <w:noProof w:val="0"/>
          <w:color w:val="0070C1"/>
          <w:sz w:val="18"/>
          <w:szCs w:val="18"/>
          <w:lang w:eastAsia="ko-KR"/>
        </w:rPr>
      </w:pPr>
      <w:r w:rsidRPr="00DE4A01">
        <w:rPr>
          <w:rFonts w:eastAsia="Courier New"/>
          <w:b w:val="0"/>
          <w:bCs/>
          <w:noProof w:val="0"/>
          <w:color w:val="0070C1"/>
          <w:sz w:val="18"/>
          <w:szCs w:val="18"/>
          <w:lang w:eastAsia="ko-KR"/>
        </w:rPr>
        <w:t xml:space="preserve">            </w:t>
      </w:r>
      <w:r w:rsidRPr="00DE4A01">
        <w:rPr>
          <w:b w:val="0"/>
          <w:bCs/>
          <w:noProof w:val="0"/>
          <w:color w:val="0070C1"/>
          <w:sz w:val="18"/>
          <w:szCs w:val="18"/>
          <w:lang w:eastAsia="ko-KR"/>
        </w:rPr>
        <w:t>&lt;acor&gt;Cgateway_ae</w:t>
      </w:r>
      <w:r w:rsidRPr="00DE4A01" w:rsidDel="003B5CDD">
        <w:rPr>
          <w:b w:val="0"/>
          <w:bCs/>
          <w:noProof w:val="0"/>
          <w:color w:val="0070C1"/>
          <w:sz w:val="18"/>
          <w:szCs w:val="18"/>
          <w:lang w:eastAsia="ko-KR"/>
        </w:rPr>
        <w:t xml:space="preserve"> </w:t>
      </w:r>
      <w:r w:rsidRPr="00DE4A01">
        <w:rPr>
          <w:b w:val="0"/>
          <w:bCs/>
          <w:noProof w:val="0"/>
          <w:color w:val="0070C1"/>
          <w:sz w:val="18"/>
          <w:szCs w:val="18"/>
          <w:lang w:eastAsia="ko-KR"/>
        </w:rPr>
        <w:t>Clight_ae1 Clight_ae2 /in-cse/Csmartphone_ae&lt;/acor&gt;</w:t>
      </w:r>
    </w:p>
    <w:p w14:paraId="011B5392" w14:textId="77777777" w:rsidR="003A499B" w:rsidRPr="00DE4A01" w:rsidRDefault="003A499B" w:rsidP="00F82131">
      <w:pPr>
        <w:pStyle w:val="ASN1"/>
        <w:ind w:left="993"/>
        <w:rPr>
          <w:rFonts w:eastAsia="Courier New"/>
          <w:b w:val="0"/>
          <w:bCs/>
          <w:noProof w:val="0"/>
          <w:color w:val="0070C1"/>
          <w:sz w:val="18"/>
          <w:szCs w:val="18"/>
          <w:lang w:eastAsia="ko-KR"/>
        </w:rPr>
      </w:pPr>
      <w:r w:rsidRPr="00DE4A01">
        <w:rPr>
          <w:rFonts w:eastAsia="Courier New"/>
          <w:b w:val="0"/>
          <w:bCs/>
          <w:noProof w:val="0"/>
          <w:color w:val="0070C1"/>
          <w:sz w:val="18"/>
          <w:szCs w:val="18"/>
          <w:lang w:eastAsia="ko-KR"/>
        </w:rPr>
        <w:t xml:space="preserve">            </w:t>
      </w:r>
      <w:r w:rsidRPr="00DE4A01">
        <w:rPr>
          <w:b w:val="0"/>
          <w:bCs/>
          <w:noProof w:val="0"/>
          <w:color w:val="0070C1"/>
          <w:sz w:val="18"/>
          <w:szCs w:val="18"/>
          <w:lang w:eastAsia="ko-KR"/>
        </w:rPr>
        <w:t>&lt;acop&gt;63&lt;/acop&gt;</w:t>
      </w:r>
    </w:p>
    <w:p w14:paraId="1061B66C" w14:textId="77777777" w:rsidR="003A499B" w:rsidRPr="00DE4A01" w:rsidRDefault="003A499B" w:rsidP="00F82131">
      <w:pPr>
        <w:pStyle w:val="ASN1"/>
        <w:ind w:left="993"/>
        <w:rPr>
          <w:rFonts w:eastAsia="Courier New"/>
          <w:b w:val="0"/>
          <w:bCs/>
          <w:noProof w:val="0"/>
          <w:color w:val="0070C1"/>
          <w:sz w:val="18"/>
          <w:szCs w:val="18"/>
          <w:lang w:eastAsia="ko-KR"/>
        </w:rPr>
      </w:pPr>
      <w:r w:rsidRPr="00DE4A01">
        <w:rPr>
          <w:rFonts w:eastAsia="Courier New"/>
          <w:b w:val="0"/>
          <w:bCs/>
          <w:noProof w:val="0"/>
          <w:color w:val="0070C1"/>
          <w:sz w:val="18"/>
          <w:szCs w:val="18"/>
          <w:lang w:eastAsia="ko-KR"/>
        </w:rPr>
        <w:t xml:space="preserve">        </w:t>
      </w:r>
      <w:r w:rsidRPr="00DE4A01">
        <w:rPr>
          <w:b w:val="0"/>
          <w:bCs/>
          <w:noProof w:val="0"/>
          <w:color w:val="0070C1"/>
          <w:sz w:val="18"/>
          <w:szCs w:val="18"/>
          <w:lang w:eastAsia="ko-KR"/>
        </w:rPr>
        <w:t>&lt;/acr&gt;</w:t>
      </w:r>
    </w:p>
    <w:p w14:paraId="0FA0116C" w14:textId="77777777" w:rsidR="003A499B" w:rsidRPr="00DE4A01" w:rsidRDefault="003A499B" w:rsidP="00F82131">
      <w:pPr>
        <w:pStyle w:val="ASN1"/>
        <w:ind w:left="993"/>
        <w:rPr>
          <w:b w:val="0"/>
          <w:bCs/>
          <w:noProof w:val="0"/>
          <w:color w:val="0070C1"/>
          <w:sz w:val="18"/>
          <w:szCs w:val="18"/>
          <w:lang w:eastAsia="ko-KR"/>
        </w:rPr>
      </w:pPr>
      <w:r w:rsidRPr="00DE4A01">
        <w:rPr>
          <w:rFonts w:eastAsia="Courier New"/>
          <w:b w:val="0"/>
          <w:bCs/>
          <w:noProof w:val="0"/>
          <w:color w:val="0070C1"/>
          <w:sz w:val="18"/>
          <w:szCs w:val="18"/>
          <w:lang w:eastAsia="ko-KR"/>
        </w:rPr>
        <w:t xml:space="preserve">    </w:t>
      </w:r>
      <w:r w:rsidRPr="00DE4A01">
        <w:rPr>
          <w:b w:val="0"/>
          <w:bCs/>
          <w:noProof w:val="0"/>
          <w:color w:val="0070C1"/>
          <w:sz w:val="18"/>
          <w:szCs w:val="18"/>
          <w:lang w:eastAsia="ko-KR"/>
        </w:rPr>
        <w:t>&lt;/pv&gt;</w:t>
      </w:r>
    </w:p>
    <w:p w14:paraId="0AC92674" w14:textId="77777777" w:rsidR="003A499B" w:rsidRPr="00DE4A01" w:rsidRDefault="003A499B" w:rsidP="00F82131">
      <w:pPr>
        <w:pStyle w:val="ASN1"/>
        <w:ind w:left="993"/>
        <w:rPr>
          <w:rFonts w:eastAsia="Courier New"/>
          <w:b w:val="0"/>
          <w:bCs/>
          <w:noProof w:val="0"/>
          <w:color w:val="0070C1"/>
          <w:sz w:val="18"/>
          <w:szCs w:val="18"/>
          <w:lang w:eastAsia="ko-KR"/>
        </w:rPr>
      </w:pPr>
      <w:r w:rsidRPr="00DE4A01">
        <w:rPr>
          <w:b w:val="0"/>
          <w:bCs/>
          <w:noProof w:val="0"/>
          <w:color w:val="0070C1"/>
          <w:sz w:val="18"/>
          <w:szCs w:val="18"/>
          <w:lang w:eastAsia="ko-KR"/>
        </w:rPr>
        <w:t>&lt;pvs&gt;</w:t>
      </w:r>
    </w:p>
    <w:p w14:paraId="61D4F389" w14:textId="77777777" w:rsidR="003A499B" w:rsidRPr="00DE4A01" w:rsidRDefault="003A499B" w:rsidP="00F82131">
      <w:pPr>
        <w:pStyle w:val="ASN1"/>
        <w:ind w:left="993"/>
        <w:rPr>
          <w:rFonts w:eastAsia="Courier New"/>
          <w:b w:val="0"/>
          <w:bCs/>
          <w:noProof w:val="0"/>
          <w:color w:val="0070C1"/>
          <w:sz w:val="18"/>
          <w:szCs w:val="18"/>
          <w:lang w:eastAsia="ko-KR"/>
        </w:rPr>
      </w:pPr>
      <w:r w:rsidRPr="00DE4A01">
        <w:rPr>
          <w:rFonts w:eastAsia="Courier New"/>
          <w:b w:val="0"/>
          <w:bCs/>
          <w:noProof w:val="0"/>
          <w:color w:val="0070C1"/>
          <w:sz w:val="18"/>
          <w:szCs w:val="18"/>
          <w:lang w:eastAsia="ko-KR"/>
        </w:rPr>
        <w:t xml:space="preserve">        </w:t>
      </w:r>
      <w:r w:rsidRPr="00DE4A01">
        <w:rPr>
          <w:b w:val="0"/>
          <w:bCs/>
          <w:noProof w:val="0"/>
          <w:color w:val="0070C1"/>
          <w:sz w:val="18"/>
          <w:szCs w:val="18"/>
          <w:lang w:eastAsia="ko-KR"/>
        </w:rPr>
        <w:t>&lt;acr&gt;</w:t>
      </w:r>
    </w:p>
    <w:p w14:paraId="418FCA97" w14:textId="77777777" w:rsidR="003A499B" w:rsidRPr="00DE4A01" w:rsidRDefault="003A499B" w:rsidP="00F82131">
      <w:pPr>
        <w:pStyle w:val="ASN1"/>
        <w:ind w:left="993"/>
        <w:rPr>
          <w:rFonts w:eastAsia="Courier New"/>
          <w:b w:val="0"/>
          <w:bCs/>
          <w:noProof w:val="0"/>
          <w:color w:val="0070C1"/>
          <w:sz w:val="18"/>
          <w:szCs w:val="18"/>
          <w:lang w:eastAsia="ko-KR"/>
        </w:rPr>
      </w:pPr>
      <w:r w:rsidRPr="00DE4A01">
        <w:rPr>
          <w:rFonts w:eastAsia="Courier New"/>
          <w:b w:val="0"/>
          <w:bCs/>
          <w:noProof w:val="0"/>
          <w:color w:val="0070C1"/>
          <w:sz w:val="18"/>
          <w:szCs w:val="18"/>
          <w:lang w:eastAsia="ko-KR"/>
        </w:rPr>
        <w:lastRenderedPageBreak/>
        <w:t xml:space="preserve">            </w:t>
      </w:r>
      <w:r w:rsidRPr="00DE4A01">
        <w:rPr>
          <w:b w:val="0"/>
          <w:bCs/>
          <w:noProof w:val="0"/>
          <w:color w:val="0070C1"/>
          <w:sz w:val="18"/>
          <w:szCs w:val="18"/>
          <w:lang w:eastAsia="ko-KR"/>
        </w:rPr>
        <w:t>&lt;acor&gt;Cgateway_ae</w:t>
      </w:r>
      <w:r w:rsidRPr="00DE4A01" w:rsidDel="003B5CDD">
        <w:rPr>
          <w:b w:val="0"/>
          <w:bCs/>
          <w:noProof w:val="0"/>
          <w:color w:val="0070C1"/>
          <w:sz w:val="18"/>
          <w:szCs w:val="18"/>
          <w:lang w:eastAsia="ko-KR"/>
        </w:rPr>
        <w:t xml:space="preserve"> </w:t>
      </w:r>
      <w:r w:rsidRPr="00DE4A01">
        <w:rPr>
          <w:b w:val="0"/>
          <w:bCs/>
          <w:noProof w:val="0"/>
          <w:color w:val="0070C1"/>
          <w:sz w:val="18"/>
          <w:szCs w:val="18"/>
          <w:lang w:eastAsia="ko-KR"/>
        </w:rPr>
        <w:t>&lt;/acor&gt;</w:t>
      </w:r>
    </w:p>
    <w:p w14:paraId="445BCFBB" w14:textId="77777777" w:rsidR="003A499B" w:rsidRPr="00DE4A01" w:rsidRDefault="003A499B" w:rsidP="00F82131">
      <w:pPr>
        <w:pStyle w:val="ASN1"/>
        <w:ind w:left="993"/>
        <w:rPr>
          <w:rFonts w:eastAsia="Courier New"/>
          <w:b w:val="0"/>
          <w:bCs/>
          <w:noProof w:val="0"/>
          <w:color w:val="0070C1"/>
          <w:sz w:val="18"/>
          <w:szCs w:val="18"/>
          <w:lang w:eastAsia="ko-KR"/>
        </w:rPr>
      </w:pPr>
      <w:r w:rsidRPr="00DE4A01">
        <w:rPr>
          <w:rFonts w:eastAsia="Courier New"/>
          <w:b w:val="0"/>
          <w:bCs/>
          <w:noProof w:val="0"/>
          <w:color w:val="0070C1"/>
          <w:sz w:val="18"/>
          <w:szCs w:val="18"/>
          <w:lang w:eastAsia="ko-KR"/>
        </w:rPr>
        <w:t xml:space="preserve">            </w:t>
      </w:r>
      <w:r w:rsidRPr="00DE4A01">
        <w:rPr>
          <w:b w:val="0"/>
          <w:bCs/>
          <w:noProof w:val="0"/>
          <w:color w:val="0070C1"/>
          <w:sz w:val="18"/>
          <w:szCs w:val="18"/>
          <w:lang w:eastAsia="ko-KR"/>
        </w:rPr>
        <w:t>&lt;acop&gt;51&lt;/acop&gt;</w:t>
      </w:r>
    </w:p>
    <w:p w14:paraId="113D20B6" w14:textId="77777777" w:rsidR="003A499B" w:rsidRPr="00DE4A01" w:rsidRDefault="003A499B" w:rsidP="00F82131">
      <w:pPr>
        <w:pStyle w:val="ASN1"/>
        <w:ind w:left="993"/>
        <w:rPr>
          <w:rFonts w:eastAsia="Courier New"/>
          <w:b w:val="0"/>
          <w:bCs/>
          <w:noProof w:val="0"/>
          <w:color w:val="0070C1"/>
          <w:sz w:val="18"/>
          <w:szCs w:val="18"/>
          <w:lang w:eastAsia="ko-KR"/>
        </w:rPr>
      </w:pPr>
      <w:r w:rsidRPr="00DE4A01">
        <w:rPr>
          <w:rFonts w:eastAsia="Courier New"/>
          <w:b w:val="0"/>
          <w:bCs/>
          <w:noProof w:val="0"/>
          <w:color w:val="0070C1"/>
          <w:sz w:val="18"/>
          <w:szCs w:val="18"/>
          <w:lang w:eastAsia="ko-KR"/>
        </w:rPr>
        <w:t xml:space="preserve">        </w:t>
      </w:r>
      <w:r w:rsidRPr="00DE4A01">
        <w:rPr>
          <w:b w:val="0"/>
          <w:bCs/>
          <w:noProof w:val="0"/>
          <w:color w:val="0070C1"/>
          <w:sz w:val="18"/>
          <w:szCs w:val="18"/>
          <w:lang w:eastAsia="ko-KR"/>
        </w:rPr>
        <w:t>&lt;/acr&gt;</w:t>
      </w:r>
    </w:p>
    <w:p w14:paraId="711CAF8B" w14:textId="77777777" w:rsidR="003A499B" w:rsidRPr="00DE4A01" w:rsidRDefault="003A499B" w:rsidP="00F82131">
      <w:pPr>
        <w:pStyle w:val="ASN1"/>
        <w:ind w:left="993"/>
        <w:rPr>
          <w:rFonts w:cs="Courier New"/>
          <w:b w:val="0"/>
          <w:bCs/>
          <w:noProof w:val="0"/>
          <w:color w:val="0070C1"/>
          <w:sz w:val="18"/>
          <w:szCs w:val="18"/>
          <w:lang w:eastAsia="ko-KR"/>
        </w:rPr>
      </w:pPr>
      <w:r w:rsidRPr="00DE4A01">
        <w:rPr>
          <w:rFonts w:eastAsia="Courier New" w:cs="Courier New"/>
          <w:b w:val="0"/>
          <w:bCs/>
          <w:noProof w:val="0"/>
          <w:color w:val="0070C1"/>
          <w:sz w:val="18"/>
          <w:szCs w:val="18"/>
          <w:lang w:eastAsia="ko-KR"/>
        </w:rPr>
        <w:t xml:space="preserve">    </w:t>
      </w:r>
      <w:r w:rsidRPr="00DE4A01">
        <w:rPr>
          <w:rFonts w:cs="Courier New"/>
          <w:b w:val="0"/>
          <w:bCs/>
          <w:noProof w:val="0"/>
          <w:color w:val="0070C1"/>
          <w:sz w:val="18"/>
          <w:szCs w:val="18"/>
          <w:lang w:eastAsia="ko-KR"/>
        </w:rPr>
        <w:t>&lt;/pvs&gt;</w:t>
      </w:r>
    </w:p>
    <w:p w14:paraId="748767FF" w14:textId="77777777" w:rsidR="003A499B" w:rsidRPr="00DE4A01" w:rsidRDefault="003A499B" w:rsidP="00F82131">
      <w:pPr>
        <w:pStyle w:val="ASN1"/>
        <w:ind w:left="993"/>
        <w:rPr>
          <w:b w:val="0"/>
          <w:bCs/>
          <w:noProof w:val="0"/>
          <w:sz w:val="18"/>
          <w:szCs w:val="18"/>
        </w:rPr>
      </w:pPr>
      <w:r w:rsidRPr="00DE4A01">
        <w:rPr>
          <w:rFonts w:cs="Courier New"/>
          <w:b w:val="0"/>
          <w:bCs/>
          <w:noProof w:val="0"/>
          <w:color w:val="0070C1"/>
          <w:sz w:val="18"/>
          <w:szCs w:val="18"/>
          <w:lang w:eastAsia="ko-KR"/>
        </w:rPr>
        <w:t>&lt;/m2m:acp&gt;</w:t>
      </w:r>
    </w:p>
    <w:p w14:paraId="7B80C038" w14:textId="77777777" w:rsidR="00C87CE1" w:rsidRPr="00DE4A01" w:rsidRDefault="00C87CE1" w:rsidP="00F82131">
      <w:pPr>
        <w:pStyle w:val="ASN1"/>
        <w:ind w:left="993"/>
        <w:rPr>
          <w:rFonts w:cs="Courier New"/>
          <w:b w:val="0"/>
          <w:bCs/>
          <w:noProof w:val="0"/>
          <w:color w:val="0070C1"/>
          <w:sz w:val="18"/>
          <w:szCs w:val="18"/>
          <w:lang w:eastAsia="ko-KR"/>
        </w:rPr>
      </w:pPr>
    </w:p>
    <w:p w14:paraId="625DA6EC" w14:textId="77777777" w:rsidR="003A499B" w:rsidRPr="00DE4A01" w:rsidRDefault="003A499B" w:rsidP="00F82131">
      <w:pPr>
        <w:pStyle w:val="ASN1"/>
        <w:ind w:left="993"/>
        <w:rPr>
          <w:rFonts w:cs="Courier New"/>
          <w:b w:val="0"/>
          <w:bCs/>
          <w:noProof w:val="0"/>
          <w:sz w:val="18"/>
          <w:szCs w:val="18"/>
          <w:lang w:eastAsia="ko-KR"/>
        </w:rPr>
      </w:pPr>
      <w:r w:rsidRPr="00DE4A01">
        <w:rPr>
          <w:rFonts w:cs="Courier New"/>
          <w:b w:val="0"/>
          <w:bCs/>
          <w:noProof w:val="0"/>
          <w:sz w:val="18"/>
          <w:szCs w:val="18"/>
          <w:lang w:eastAsia="ko-KR"/>
        </w:rPr>
        <w:t>HTTP Response:</w:t>
      </w:r>
    </w:p>
    <w:p w14:paraId="155B26A6" w14:textId="77777777" w:rsidR="00C87CE1" w:rsidRPr="00DE4A01" w:rsidRDefault="00C87CE1" w:rsidP="00F82131">
      <w:pPr>
        <w:pStyle w:val="ASN1"/>
        <w:ind w:left="993"/>
        <w:rPr>
          <w:rFonts w:cs="Courier New"/>
          <w:b w:val="0"/>
          <w:bCs/>
          <w:noProof w:val="0"/>
          <w:color w:val="0070C1"/>
          <w:sz w:val="18"/>
          <w:szCs w:val="18"/>
          <w:lang w:eastAsia="ko-KR"/>
        </w:rPr>
      </w:pPr>
    </w:p>
    <w:p w14:paraId="618F1467" w14:textId="77777777" w:rsidR="003A499B" w:rsidRPr="00DE4A01" w:rsidRDefault="003A499B" w:rsidP="00F82131">
      <w:pPr>
        <w:pStyle w:val="ASN1"/>
        <w:ind w:left="993"/>
        <w:rPr>
          <w:rFonts w:cs="Courier New"/>
          <w:b w:val="0"/>
          <w:bCs/>
          <w:noProof w:val="0"/>
          <w:color w:val="0070C1"/>
          <w:sz w:val="18"/>
          <w:szCs w:val="18"/>
          <w:lang w:eastAsia="ko-KR"/>
        </w:rPr>
      </w:pPr>
      <w:r w:rsidRPr="00DE4A01">
        <w:rPr>
          <w:rFonts w:cs="Courier New"/>
          <w:b w:val="0"/>
          <w:bCs/>
          <w:noProof w:val="0"/>
          <w:color w:val="0070C1"/>
          <w:sz w:val="18"/>
          <w:szCs w:val="18"/>
          <w:lang w:eastAsia="ko-KR"/>
        </w:rPr>
        <w:t>201 Created</w:t>
      </w:r>
    </w:p>
    <w:p w14:paraId="490E9CEB" w14:textId="77777777" w:rsidR="003A499B" w:rsidRPr="00DE4A01" w:rsidRDefault="003A499B" w:rsidP="00F82131">
      <w:pPr>
        <w:pStyle w:val="ASN1"/>
        <w:ind w:left="993"/>
        <w:rPr>
          <w:rFonts w:cs="Courier New"/>
          <w:b w:val="0"/>
          <w:bCs/>
          <w:noProof w:val="0"/>
          <w:color w:val="0070C1"/>
          <w:sz w:val="18"/>
          <w:szCs w:val="18"/>
          <w:lang w:eastAsia="ko-KR"/>
        </w:rPr>
      </w:pPr>
      <w:r w:rsidRPr="00DE4A01">
        <w:rPr>
          <w:rFonts w:cs="Courier New"/>
          <w:b w:val="0"/>
          <w:bCs/>
          <w:noProof w:val="0"/>
          <w:color w:val="0070C1"/>
          <w:sz w:val="18"/>
          <w:szCs w:val="18"/>
          <w:lang w:eastAsia="ko-KR"/>
        </w:rPr>
        <w:t>X-M2M-RSC: 2001</w:t>
      </w:r>
    </w:p>
    <w:p w14:paraId="50A6B39E" w14:textId="77777777" w:rsidR="003A499B" w:rsidRPr="00DE4A01" w:rsidRDefault="003A499B" w:rsidP="00F82131">
      <w:pPr>
        <w:pStyle w:val="ASN1"/>
        <w:ind w:left="993"/>
        <w:rPr>
          <w:rFonts w:cs="Courier New"/>
          <w:b w:val="0"/>
          <w:bCs/>
          <w:noProof w:val="0"/>
          <w:color w:val="0070C1"/>
          <w:sz w:val="18"/>
          <w:szCs w:val="18"/>
          <w:lang w:eastAsia="ko-KR"/>
        </w:rPr>
      </w:pPr>
      <w:r w:rsidRPr="00DE4A01">
        <w:rPr>
          <w:rFonts w:cs="Courier New"/>
          <w:b w:val="0"/>
          <w:bCs/>
          <w:noProof w:val="0"/>
          <w:color w:val="0070C1"/>
          <w:sz w:val="18"/>
          <w:szCs w:val="18"/>
          <w:lang w:eastAsia="ko-KR"/>
        </w:rPr>
        <w:t>X-M2M-RI: mncse-62948</w:t>
      </w:r>
    </w:p>
    <w:p w14:paraId="2645A2D8" w14:textId="77777777" w:rsidR="003A499B" w:rsidRPr="00DE4A01" w:rsidRDefault="003A499B" w:rsidP="00F82131">
      <w:pPr>
        <w:pStyle w:val="ASN1"/>
        <w:ind w:left="993"/>
        <w:rPr>
          <w:rFonts w:cs="Courier New"/>
          <w:b w:val="0"/>
          <w:bCs/>
          <w:noProof w:val="0"/>
          <w:color w:val="0070C1"/>
          <w:sz w:val="18"/>
          <w:szCs w:val="18"/>
          <w:lang w:eastAsia="ko-KR"/>
        </w:rPr>
      </w:pPr>
      <w:r w:rsidRPr="00DE4A01">
        <w:rPr>
          <w:rFonts w:cs="Courier New"/>
          <w:b w:val="0"/>
          <w:bCs/>
          <w:noProof w:val="0"/>
          <w:color w:val="0070C1"/>
          <w:sz w:val="18"/>
          <w:szCs w:val="18"/>
          <w:lang w:eastAsia="ko-KR"/>
        </w:rPr>
        <w:t>Content-Location: /mn-cse/acp-805496226</w:t>
      </w:r>
    </w:p>
    <w:p w14:paraId="748A0F9A" w14:textId="77777777" w:rsidR="00C87CE1" w:rsidRPr="00DE4A01" w:rsidRDefault="00C87CE1" w:rsidP="00F82131">
      <w:pPr>
        <w:pStyle w:val="ASN1"/>
        <w:ind w:left="993"/>
        <w:rPr>
          <w:rFonts w:cs="Courier New"/>
          <w:b w:val="0"/>
          <w:bCs/>
          <w:noProof w:val="0"/>
          <w:color w:val="0070C1"/>
          <w:sz w:val="18"/>
          <w:szCs w:val="18"/>
          <w:lang w:eastAsia="ko-KR"/>
        </w:rPr>
      </w:pPr>
    </w:p>
    <w:p w14:paraId="0FE9D28E" w14:textId="0D607FD8" w:rsidR="003A499B" w:rsidRPr="00DE4A01" w:rsidRDefault="003A499B" w:rsidP="00C87CE1">
      <w:r w:rsidRPr="00DE4A01">
        <w:t xml:space="preserve">The following example shows an </w:t>
      </w:r>
      <w:r w:rsidR="00C00A76" w:rsidRPr="00DE4A01">
        <w:t>ACP</w:t>
      </w:r>
      <w:r w:rsidRPr="00DE4A01">
        <w:t xml:space="preserve"> create request and response us</w:t>
      </w:r>
      <w:r w:rsidR="008A55C8" w:rsidRPr="00DE4A01">
        <w:t>ing HTTP with XML serialization:</w:t>
      </w:r>
    </w:p>
    <w:p w14:paraId="6F8581E6" w14:textId="77777777" w:rsidR="00C87CE1" w:rsidRPr="00DE4A01" w:rsidRDefault="00C87CE1" w:rsidP="00F82131">
      <w:pPr>
        <w:spacing w:before="0"/>
        <w:rPr>
          <w:rFonts w:ascii="Courier New" w:eastAsia="Times New Roman" w:hAnsi="Courier New" w:cs="Courier New"/>
          <w:sz w:val="18"/>
          <w:szCs w:val="15"/>
          <w:lang w:eastAsia="ko-KR"/>
        </w:rPr>
      </w:pPr>
    </w:p>
    <w:p w14:paraId="183F53FA" w14:textId="77777777" w:rsidR="003A499B" w:rsidRPr="00DE4A01" w:rsidRDefault="003A499B" w:rsidP="00F82131">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Request:</w:t>
      </w:r>
    </w:p>
    <w:p w14:paraId="117ED431" w14:textId="77777777" w:rsidR="00C87CE1" w:rsidRPr="00DE4A01" w:rsidRDefault="00C87CE1" w:rsidP="00F82131">
      <w:pPr>
        <w:widowControl w:val="0"/>
        <w:spacing w:before="0"/>
        <w:ind w:left="1000"/>
        <w:rPr>
          <w:rFonts w:ascii="Courier New" w:eastAsia="Times New Roman" w:hAnsi="Courier New" w:cs="Courier New"/>
          <w:sz w:val="18"/>
          <w:szCs w:val="15"/>
          <w:lang w:eastAsia="ko-KR"/>
        </w:rPr>
      </w:pPr>
    </w:p>
    <w:p w14:paraId="30390AF5" w14:textId="77777777" w:rsidR="008A55C8"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POST /~/</w:t>
      </w:r>
      <w:r w:rsidRPr="00DE4A01">
        <w:rPr>
          <w:rFonts w:ascii="Courier New" w:hAnsi="Courier New" w:cs="Courier New"/>
          <w:color w:val="0070C1"/>
          <w:sz w:val="18"/>
          <w:szCs w:val="15"/>
          <w:lang w:eastAsia="ko-KR"/>
        </w:rPr>
        <w:t>mn-cse/home_gateway?rcn=0 HTTP/1.1</w:t>
      </w:r>
    </w:p>
    <w:p w14:paraId="6BBAA989" w14:textId="77777777" w:rsidR="008A55C8" w:rsidRPr="00DE4A01" w:rsidRDefault="003A499B" w:rsidP="00F82131">
      <w:pPr>
        <w:widowControl w:val="0"/>
        <w:spacing w:before="0"/>
        <w:ind w:left="1000"/>
        <w:rPr>
          <w:rFonts w:ascii="Courier New" w:eastAsia="Times New Roman" w:hAnsi="Courier New" w:cs="Courier New"/>
          <w:color w:val="0070C1"/>
          <w:sz w:val="18"/>
          <w:szCs w:val="15"/>
          <w:lang w:eastAsia="ko-KR"/>
        </w:rPr>
      </w:pPr>
      <w:r w:rsidRPr="00DE4A01">
        <w:rPr>
          <w:rFonts w:ascii="Courier New" w:hAnsi="Courier New" w:cs="Courier New"/>
          <w:color w:val="0070C1"/>
          <w:sz w:val="18"/>
          <w:szCs w:val="15"/>
          <w:lang w:eastAsia="ko-KR"/>
        </w:rPr>
        <w:t xml:space="preserve">Host: </w:t>
      </w:r>
      <w:r w:rsidRPr="00DE4A01">
        <w:rPr>
          <w:rFonts w:ascii="Courier New" w:eastAsia="Times New Roman" w:hAnsi="Courier New" w:cs="Courier New"/>
          <w:color w:val="0070C1"/>
          <w:sz w:val="18"/>
          <w:szCs w:val="15"/>
          <w:lang w:eastAsia="ko-KR"/>
        </w:rPr>
        <w:t>mn.provider.com:8080</w:t>
      </w:r>
    </w:p>
    <w:p w14:paraId="4ED961A9" w14:textId="77777777" w:rsidR="008A55C8"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Cgateway_ae</w:t>
      </w:r>
    </w:p>
    <w:p w14:paraId="289D5EFA" w14:textId="04846884"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Content-Type: application/json;ty=1</w:t>
      </w:r>
    </w:p>
    <w:p w14:paraId="385169B3"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mncse-62948</w:t>
      </w:r>
    </w:p>
    <w:p w14:paraId="2650B971" w14:textId="77777777" w:rsidR="003A499B" w:rsidRPr="00DE4A01" w:rsidRDefault="003A499B" w:rsidP="00F82131">
      <w:pPr>
        <w:widowControl w:val="0"/>
        <w:spacing w:before="0"/>
        <w:rPr>
          <w:rFonts w:ascii="Courier New" w:hAnsi="Courier New" w:cs="Courier New"/>
          <w:color w:val="0070C1"/>
          <w:sz w:val="18"/>
          <w:szCs w:val="15"/>
          <w:lang w:eastAsia="ko-KR"/>
        </w:rPr>
      </w:pPr>
    </w:p>
    <w:p w14:paraId="01E6ED7C"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133161D3" w14:textId="4A152F53"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"m2m:acp":</w:t>
      </w:r>
    </w:p>
    <w:p w14:paraId="6882A2D6" w14:textId="77777777"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76ADCBA6" w14:textId="77777777"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"rn": "gateway_acp",</w:t>
      </w:r>
    </w:p>
    <w:p w14:paraId="046A8C54" w14:textId="29C56349"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"pv":</w:t>
      </w:r>
    </w:p>
    <w:p w14:paraId="06963116" w14:textId="77777777" w:rsidR="003A499B" w:rsidRPr="00DE4A01" w:rsidRDefault="003A499B" w:rsidP="00F82131">
      <w:pPr>
        <w:widowControl w:val="0"/>
        <w:spacing w:before="0"/>
        <w:ind w:left="1000" w:firstLineChars="25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4AE5BFCE" w14:textId="147EC316"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r>
      <w:r w:rsidRPr="00DE4A01">
        <w:rPr>
          <w:rFonts w:ascii="Courier New" w:hAnsi="Courier New" w:cs="Courier New"/>
          <w:color w:val="0070C1"/>
          <w:sz w:val="18"/>
          <w:szCs w:val="15"/>
          <w:lang w:eastAsia="ko-KR"/>
        </w:rPr>
        <w:tab/>
        <w:t>"acr":[{</w:t>
      </w:r>
    </w:p>
    <w:p w14:paraId="6AFC1F1F" w14:textId="5E0ED51E" w:rsidR="003A499B" w:rsidRPr="00DE4A01" w:rsidRDefault="003A499B" w:rsidP="00F82131">
      <w:pPr>
        <w:widowControl w:val="0"/>
        <w:spacing w:before="0"/>
        <w:ind w:left="1000" w:firstLineChars="625" w:firstLine="1125"/>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"acor":</w:t>
      </w:r>
    </w:p>
    <w:p w14:paraId="6542C792" w14:textId="7A12CD97" w:rsidR="003A499B" w:rsidRPr="00DE4A01" w:rsidRDefault="003A499B" w:rsidP="00F82131">
      <w:pPr>
        <w:widowControl w:val="0"/>
        <w:spacing w:before="0"/>
        <w:ind w:left="1000" w:firstLineChars="625" w:firstLine="1125"/>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4DEF07AD" w14:textId="3E661710" w:rsidR="003A499B" w:rsidRPr="00DE4A01" w:rsidRDefault="003A499B" w:rsidP="00F82131">
      <w:pPr>
        <w:widowControl w:val="0"/>
        <w:spacing w:before="0"/>
        <w:ind w:left="1000" w:firstLineChars="975" w:firstLine="1755"/>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"Cgateway_ae",</w:t>
      </w:r>
    </w:p>
    <w:p w14:paraId="6606574E" w14:textId="6D8F885E" w:rsidR="003A499B" w:rsidRPr="00DE4A01" w:rsidRDefault="003A499B" w:rsidP="00F82131">
      <w:pPr>
        <w:widowControl w:val="0"/>
        <w:spacing w:before="0"/>
        <w:ind w:left="1000" w:firstLineChars="975" w:firstLine="1755"/>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"Clight_ae1",</w:t>
      </w:r>
    </w:p>
    <w:p w14:paraId="1C5034EA" w14:textId="366F69E5" w:rsidR="003A499B" w:rsidRPr="00DE4A01" w:rsidRDefault="003A499B" w:rsidP="00F82131">
      <w:pPr>
        <w:widowControl w:val="0"/>
        <w:spacing w:before="0"/>
        <w:ind w:left="1000" w:firstLineChars="975" w:firstLine="1755"/>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"Clight_ae2",</w:t>
      </w:r>
    </w:p>
    <w:p w14:paraId="4C0AA5DC" w14:textId="77777777" w:rsidR="003A499B" w:rsidRPr="00DE4A01" w:rsidRDefault="003A499B" w:rsidP="00F82131">
      <w:pPr>
        <w:widowControl w:val="0"/>
        <w:spacing w:before="0"/>
        <w:ind w:left="1000" w:firstLineChars="975" w:firstLine="1755"/>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"/in-cse/Csmartphone_ae"</w:t>
      </w:r>
    </w:p>
    <w:p w14:paraId="4F89D33F" w14:textId="6B3E57D2" w:rsidR="003A499B" w:rsidRPr="00DE4A01" w:rsidRDefault="003A499B" w:rsidP="00F82131">
      <w:pPr>
        <w:widowControl w:val="0"/>
        <w:spacing w:before="0"/>
        <w:ind w:firstLineChars="1207" w:firstLine="2173"/>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7579E80F" w14:textId="77777777" w:rsidR="003A499B" w:rsidRPr="00DE4A01" w:rsidRDefault="003A499B" w:rsidP="00F82131">
      <w:pPr>
        <w:widowControl w:val="0"/>
        <w:spacing w:before="0"/>
        <w:ind w:left="1841"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"acop":63</w:t>
      </w:r>
    </w:p>
    <w:p w14:paraId="60C86EEC" w14:textId="77777777" w:rsidR="003A499B" w:rsidRPr="00DE4A01" w:rsidRDefault="003A499B" w:rsidP="00F82131">
      <w:pPr>
        <w:widowControl w:val="0"/>
        <w:spacing w:before="0"/>
        <w:ind w:firstLineChars="1000" w:firstLine="18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04544E19" w14:textId="77777777" w:rsidR="003A499B" w:rsidRPr="00DE4A01" w:rsidRDefault="003A499B" w:rsidP="00F82131">
      <w:pPr>
        <w:widowControl w:val="0"/>
        <w:spacing w:before="0"/>
        <w:ind w:left="121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3144B9F3" w14:textId="51BC0721"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"pvs":</w:t>
      </w:r>
    </w:p>
    <w:p w14:paraId="349E60D7" w14:textId="77777777" w:rsidR="003A499B" w:rsidRPr="00DE4A01" w:rsidRDefault="003A499B" w:rsidP="00F82131">
      <w:pPr>
        <w:widowControl w:val="0"/>
        <w:spacing w:before="0"/>
        <w:ind w:left="1000" w:firstLineChars="25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3AF5EF79" w14:textId="356A4FEF"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r>
      <w:r w:rsidRPr="00DE4A01">
        <w:rPr>
          <w:rFonts w:ascii="Courier New" w:hAnsi="Courier New" w:cs="Courier New"/>
          <w:color w:val="0070C1"/>
          <w:sz w:val="18"/>
          <w:szCs w:val="15"/>
          <w:lang w:eastAsia="ko-KR"/>
        </w:rPr>
        <w:tab/>
        <w:t>"acr":[{</w:t>
      </w:r>
    </w:p>
    <w:p w14:paraId="07F0C6DB" w14:textId="4A896096" w:rsidR="003A499B" w:rsidRPr="00DE4A01" w:rsidRDefault="003A499B" w:rsidP="00F82131">
      <w:pPr>
        <w:widowControl w:val="0"/>
        <w:spacing w:before="0"/>
        <w:ind w:left="1000" w:firstLineChars="625" w:firstLine="1125"/>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"acor":</w:t>
      </w:r>
    </w:p>
    <w:p w14:paraId="3B09877E" w14:textId="134B2F64" w:rsidR="003A499B" w:rsidRPr="00DE4A01" w:rsidRDefault="003A499B" w:rsidP="00F82131">
      <w:pPr>
        <w:widowControl w:val="0"/>
        <w:spacing w:before="0"/>
        <w:ind w:left="1000" w:firstLineChars="625" w:firstLine="1125"/>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779FAEA2" w14:textId="4665BB16" w:rsidR="003A499B" w:rsidRPr="00DE4A01" w:rsidRDefault="003A499B" w:rsidP="00F82131">
      <w:pPr>
        <w:widowControl w:val="0"/>
        <w:spacing w:before="0"/>
        <w:ind w:left="1000" w:firstLineChars="975" w:firstLine="1755"/>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"Cgateway_ae"</w:t>
      </w:r>
    </w:p>
    <w:p w14:paraId="43FB7017" w14:textId="47C717D4" w:rsidR="003A499B" w:rsidRPr="00DE4A01" w:rsidRDefault="003A499B" w:rsidP="00F82131">
      <w:pPr>
        <w:widowControl w:val="0"/>
        <w:spacing w:before="0"/>
        <w:ind w:firstLineChars="1207" w:firstLine="2173"/>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20080A49" w14:textId="77777777" w:rsidR="003A499B" w:rsidRPr="00DE4A01" w:rsidRDefault="003A499B" w:rsidP="00F82131">
      <w:pPr>
        <w:widowControl w:val="0"/>
        <w:spacing w:before="0"/>
        <w:ind w:left="1841"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"acop":51</w:t>
      </w:r>
    </w:p>
    <w:p w14:paraId="6F7F4385" w14:textId="77777777" w:rsidR="003A499B" w:rsidRPr="00DE4A01" w:rsidRDefault="003A499B" w:rsidP="00F82131">
      <w:pPr>
        <w:widowControl w:val="0"/>
        <w:spacing w:before="0"/>
        <w:ind w:firstLineChars="850" w:firstLine="153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004E3D95" w14:textId="3BE9FBE1"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549D1EC5"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2AB25AC3" w14:textId="77777777" w:rsidR="003A499B" w:rsidRPr="00DE4A01" w:rsidRDefault="003A499B" w:rsidP="00F82131">
      <w:pPr>
        <w:widowControl w:val="0"/>
        <w:spacing w:before="0"/>
        <w:ind w:firstLineChars="400" w:firstLine="7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1750C1FC" w14:textId="77777777" w:rsidR="003A499B" w:rsidRPr="00DE4A01" w:rsidRDefault="003A499B" w:rsidP="00F82131">
      <w:pPr>
        <w:widowControl w:val="0"/>
        <w:spacing w:before="0"/>
        <w:rPr>
          <w:rFonts w:ascii="Courier New" w:hAnsi="Courier New" w:cs="Courier New"/>
          <w:color w:val="0070C1"/>
          <w:sz w:val="18"/>
          <w:szCs w:val="15"/>
          <w:lang w:eastAsia="ko-KR"/>
        </w:rPr>
      </w:pPr>
    </w:p>
    <w:p w14:paraId="41073EB9" w14:textId="77777777" w:rsidR="00C87CE1" w:rsidRPr="00DE4A01" w:rsidRDefault="00C87CE1" w:rsidP="00F82131">
      <w:pPr>
        <w:widowControl w:val="0"/>
        <w:spacing w:before="0"/>
        <w:ind w:leftChars="300" w:left="720"/>
        <w:rPr>
          <w:rFonts w:ascii="Courier New" w:eastAsia="Times New Roman" w:hAnsi="Courier New" w:cs="Courier New"/>
          <w:sz w:val="18"/>
          <w:szCs w:val="15"/>
          <w:lang w:eastAsia="ko-KR"/>
        </w:rPr>
      </w:pPr>
    </w:p>
    <w:p w14:paraId="102E9D8B" w14:textId="77777777" w:rsidR="003A499B" w:rsidRPr="00DE4A01" w:rsidRDefault="003A499B" w:rsidP="00F82131">
      <w:pPr>
        <w:widowControl w:val="0"/>
        <w:spacing w:before="0"/>
        <w:ind w:leftChars="300" w:left="72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Response:</w:t>
      </w:r>
    </w:p>
    <w:p w14:paraId="499F1CEA" w14:textId="77777777" w:rsidR="00C87CE1" w:rsidRPr="00DE4A01" w:rsidRDefault="00C87CE1" w:rsidP="00F82131">
      <w:pPr>
        <w:widowControl w:val="0"/>
        <w:spacing w:before="0"/>
        <w:ind w:leftChars="300" w:left="720"/>
        <w:rPr>
          <w:rFonts w:ascii="Courier New" w:eastAsia="Times New Roman" w:hAnsi="Courier New" w:cs="Courier New"/>
          <w:sz w:val="18"/>
          <w:szCs w:val="15"/>
          <w:lang w:eastAsia="ko-KR"/>
        </w:rPr>
      </w:pPr>
    </w:p>
    <w:p w14:paraId="3117BBB3" w14:textId="77777777" w:rsidR="003A499B" w:rsidRPr="00DE4A01" w:rsidRDefault="003A499B" w:rsidP="00F82131">
      <w:pPr>
        <w:widowControl w:val="0"/>
        <w:spacing w:before="0"/>
        <w:ind w:leftChars="300" w:left="7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201 Created</w:t>
      </w:r>
    </w:p>
    <w:p w14:paraId="76889977" w14:textId="77777777" w:rsidR="003A499B" w:rsidRPr="00DE4A01" w:rsidRDefault="003A499B" w:rsidP="00F82131">
      <w:pPr>
        <w:widowControl w:val="0"/>
        <w:spacing w:before="0"/>
        <w:ind w:leftChars="300" w:left="7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X-M2M-RSC: 2001</w:t>
      </w:r>
    </w:p>
    <w:p w14:paraId="71746975" w14:textId="77777777" w:rsidR="003A499B" w:rsidRPr="00DE4A01" w:rsidRDefault="003A499B" w:rsidP="00F82131">
      <w:pPr>
        <w:widowControl w:val="0"/>
        <w:spacing w:before="0"/>
        <w:ind w:leftChars="300" w:left="7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mncse-62948</w:t>
      </w:r>
    </w:p>
    <w:p w14:paraId="19FE97D4" w14:textId="77777777" w:rsidR="003A499B" w:rsidRPr="00DE4A01" w:rsidRDefault="003A499B" w:rsidP="00F82131">
      <w:pPr>
        <w:widowControl w:val="0"/>
        <w:spacing w:before="0"/>
        <w:ind w:leftChars="300" w:left="7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Content-Location: /mn-cse/acp-805496226</w:t>
      </w:r>
    </w:p>
    <w:p w14:paraId="2345F6D2" w14:textId="597FAA5A" w:rsidR="003A499B" w:rsidRPr="00DE4A01" w:rsidRDefault="003A499B" w:rsidP="008A55C8">
      <w:pPr>
        <w:rPr>
          <w:color w:val="000000"/>
        </w:rPr>
      </w:pPr>
      <w:r w:rsidRPr="00DE4A01">
        <w:t xml:space="preserve">The </w:t>
      </w:r>
      <w:r w:rsidR="00C00A76" w:rsidRPr="00DE4A01">
        <w:t>ACP</w:t>
      </w:r>
      <w:r w:rsidRPr="00DE4A01">
        <w:t xml:space="preserve"> resource is used to grant applications the access rights to conduct specific operations and access to specific resources. The list of applications could be obtained with a discovery procedure using filter criteria conditions. For more details about the discovery procedure, </w:t>
      </w:r>
      <w:r w:rsidR="008F1E7F" w:rsidRPr="00DE4A01">
        <w:t>see</w:t>
      </w:r>
      <w:r w:rsidRPr="00DE4A01">
        <w:t xml:space="preserve"> clause 9.7.9. Here it is required that the list of applications has been discovered before creating the </w:t>
      </w:r>
      <w:r w:rsidR="00C00A76" w:rsidRPr="00DE4A01">
        <w:t>ACP</w:t>
      </w:r>
      <w:r w:rsidRPr="00DE4A01">
        <w:t xml:space="preserve"> resource.</w:t>
      </w:r>
    </w:p>
    <w:p w14:paraId="4E1A9AEC" w14:textId="2560E48E" w:rsidR="003A499B" w:rsidRPr="00DE4A01" w:rsidRDefault="003A499B" w:rsidP="008A55C8">
      <w:pPr>
        <w:pStyle w:val="Heading3"/>
      </w:pPr>
      <w:bookmarkStart w:id="153" w:name="_Toc476059908"/>
      <w:bookmarkStart w:id="154" w:name="_Toc516819939"/>
      <w:r w:rsidRPr="00DE4A01">
        <w:lastRenderedPageBreak/>
        <w:t>9.7.4</w:t>
      </w:r>
      <w:r w:rsidRPr="00DE4A01">
        <w:tab/>
        <w:t>Application entities registration</w:t>
      </w:r>
      <w:bookmarkEnd w:id="153"/>
      <w:bookmarkEnd w:id="154"/>
    </w:p>
    <w:p w14:paraId="6DB63842" w14:textId="77777777" w:rsidR="003A499B" w:rsidRPr="00DE4A01" w:rsidRDefault="003A499B" w:rsidP="008A55C8">
      <w:pPr>
        <w:pStyle w:val="Heading4"/>
      </w:pPr>
      <w:bookmarkStart w:id="155" w:name="_Toc476059909"/>
      <w:r w:rsidRPr="00DE4A01">
        <w:t>9.7.4.1</w:t>
      </w:r>
      <w:r w:rsidRPr="00DE4A01">
        <w:tab/>
        <w:t>Light application ADN-AE1</w:t>
      </w:r>
      <w:bookmarkEnd w:id="155"/>
    </w:p>
    <w:p w14:paraId="029924BB" w14:textId="5CEC0CB1" w:rsidR="003A499B" w:rsidRPr="00DE4A01" w:rsidRDefault="003A499B" w:rsidP="003A499B">
      <w:r w:rsidRPr="00DE4A01">
        <w:t xml:space="preserve">The registration of ADN-AE1 with MN-CSE is shown in the following procedure. </w:t>
      </w:r>
      <w:r w:rsidR="008F1E7F" w:rsidRPr="00DE4A01">
        <w:t>T</w:t>
      </w:r>
      <w:r w:rsidRPr="00DE4A01">
        <w:t xml:space="preserve">he </w:t>
      </w:r>
      <w:r w:rsidR="00C00A76" w:rsidRPr="00DE4A01">
        <w:t>ACP</w:t>
      </w:r>
      <w:r w:rsidRPr="00DE4A01">
        <w:t xml:space="preserve"> identifier (unstructured SP-relative resourceID) which is assigned to ADN-AE1 is </w:t>
      </w:r>
      <w:r w:rsidRPr="00DE4A01">
        <w:rPr>
          <w:rFonts w:ascii="Courier New" w:hAnsi="Courier New" w:cs="Courier New"/>
          <w:color w:val="0070C1"/>
          <w:sz w:val="18"/>
          <w:szCs w:val="15"/>
          <w:lang w:eastAsia="ko-KR"/>
        </w:rPr>
        <w:t>/mn-cse/acp-805496226</w:t>
      </w:r>
      <w:r w:rsidRPr="00DE4A01">
        <w:t>.</w:t>
      </w:r>
    </w:p>
    <w:p w14:paraId="4822CB03" w14:textId="66399649" w:rsidR="003A499B" w:rsidRPr="00DE4A01" w:rsidRDefault="003A499B" w:rsidP="003A499B">
      <w:r w:rsidRPr="00DE4A01">
        <w:t>The following example shows an ADN-AE registration request and response usi</w:t>
      </w:r>
      <w:r w:rsidR="008A55C8" w:rsidRPr="00DE4A01">
        <w:t>ng HTTP with XML serialization:</w:t>
      </w:r>
    </w:p>
    <w:p w14:paraId="4DFE04F7" w14:textId="77777777" w:rsidR="00C87CE1" w:rsidRPr="00DE4A01" w:rsidRDefault="00C87CE1" w:rsidP="00F82131">
      <w:pPr>
        <w:widowControl w:val="0"/>
        <w:spacing w:before="0"/>
        <w:ind w:left="998"/>
        <w:rPr>
          <w:rFonts w:ascii="Courier New" w:eastAsia="Times New Roman" w:hAnsi="Courier New" w:cs="Courier New"/>
          <w:sz w:val="18"/>
          <w:szCs w:val="15"/>
          <w:lang w:eastAsia="ko-KR"/>
        </w:rPr>
      </w:pPr>
    </w:p>
    <w:p w14:paraId="79D30AF4" w14:textId="77777777" w:rsidR="003A499B" w:rsidRPr="00DE4A01" w:rsidRDefault="003A499B" w:rsidP="00F82131">
      <w:pPr>
        <w:widowControl w:val="0"/>
        <w:spacing w:before="0"/>
        <w:ind w:left="998"/>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Request:</w:t>
      </w:r>
    </w:p>
    <w:p w14:paraId="251155B1" w14:textId="77777777" w:rsidR="00C87CE1" w:rsidRPr="00DE4A01" w:rsidRDefault="00C87CE1" w:rsidP="00F82131">
      <w:pPr>
        <w:widowControl w:val="0"/>
        <w:spacing w:before="0"/>
        <w:ind w:left="998"/>
        <w:rPr>
          <w:rFonts w:ascii="Courier New" w:eastAsia="Times New Roman" w:hAnsi="Courier New" w:cs="Courier New"/>
          <w:sz w:val="18"/>
          <w:szCs w:val="15"/>
          <w:lang w:eastAsia="ko-KR"/>
        </w:rPr>
      </w:pPr>
    </w:p>
    <w:p w14:paraId="2C7BD9EA" w14:textId="77777777" w:rsidR="008A55C8" w:rsidRPr="00DE4A01" w:rsidRDefault="003A499B" w:rsidP="00F82131">
      <w:pPr>
        <w:widowControl w:val="0"/>
        <w:spacing w:before="0"/>
        <w:ind w:left="998"/>
        <w:rPr>
          <w:rFonts w:ascii="Courier New"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 xml:space="preserve">POST </w:t>
      </w:r>
      <w:r w:rsidRPr="00DE4A01">
        <w:rPr>
          <w:rFonts w:ascii="Courier New" w:hAnsi="Courier New" w:cs="Courier New"/>
          <w:color w:val="0070C1"/>
          <w:sz w:val="18"/>
          <w:szCs w:val="15"/>
          <w:lang w:eastAsia="ko-KR"/>
        </w:rPr>
        <w:t>/home_gateway?rcn=0 HTTP/1.1</w:t>
      </w:r>
    </w:p>
    <w:p w14:paraId="22BF2102" w14:textId="77777777" w:rsidR="008A55C8" w:rsidRPr="00DE4A01" w:rsidRDefault="003A499B" w:rsidP="00F82131">
      <w:pPr>
        <w:widowControl w:val="0"/>
        <w:spacing w:before="0"/>
        <w:ind w:left="998"/>
        <w:rPr>
          <w:rFonts w:ascii="Courier New" w:eastAsia="Times New Roman" w:hAnsi="Courier New" w:cs="Courier New"/>
          <w:color w:val="0070C1"/>
          <w:sz w:val="18"/>
          <w:szCs w:val="15"/>
          <w:lang w:eastAsia="ko-KR"/>
        </w:rPr>
      </w:pPr>
      <w:r w:rsidRPr="00DE4A01">
        <w:rPr>
          <w:rFonts w:ascii="Courier New" w:hAnsi="Courier New" w:cs="Courier New"/>
          <w:color w:val="0070C1"/>
          <w:sz w:val="18"/>
          <w:szCs w:val="15"/>
          <w:lang w:eastAsia="ko-KR"/>
        </w:rPr>
        <w:t xml:space="preserve">Host: </w:t>
      </w:r>
      <w:r w:rsidRPr="00DE4A01">
        <w:rPr>
          <w:rFonts w:ascii="Courier New" w:eastAsia="Times New Roman" w:hAnsi="Courier New" w:cs="Courier New"/>
          <w:color w:val="0070C1"/>
          <w:sz w:val="18"/>
          <w:szCs w:val="15"/>
          <w:lang w:eastAsia="ko-KR"/>
        </w:rPr>
        <w:t>mn.provider.com:8080</w:t>
      </w:r>
    </w:p>
    <w:p w14:paraId="2C76767F" w14:textId="77777777" w:rsidR="008A55C8" w:rsidRPr="00DE4A01" w:rsidRDefault="003A499B" w:rsidP="00F82131">
      <w:pPr>
        <w:widowControl w:val="0"/>
        <w:spacing w:before="0"/>
        <w:ind w:left="998"/>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C</w:t>
      </w:r>
    </w:p>
    <w:p w14:paraId="42C8B876" w14:textId="57ACA1EE" w:rsidR="003A499B" w:rsidRPr="00DE4A01" w:rsidRDefault="003A499B" w:rsidP="00F82131">
      <w:pPr>
        <w:widowControl w:val="0"/>
        <w:spacing w:before="0"/>
        <w:ind w:left="998"/>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Content-Type: application/xml;ty=2</w:t>
      </w:r>
    </w:p>
    <w:p w14:paraId="2959510C" w14:textId="14CCFF5B" w:rsidR="003A499B" w:rsidRPr="00DE4A01" w:rsidRDefault="003A499B" w:rsidP="00F82131">
      <w:pPr>
        <w:widowControl w:val="0"/>
        <w:spacing w:before="0"/>
        <w:ind w:left="998"/>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mncse-92345</w:t>
      </w:r>
    </w:p>
    <w:p w14:paraId="176CFC03" w14:textId="77777777" w:rsidR="008A55C8" w:rsidRPr="00DE4A01" w:rsidRDefault="008A55C8" w:rsidP="00F82131">
      <w:pPr>
        <w:widowControl w:val="0"/>
        <w:spacing w:before="0"/>
        <w:ind w:left="998"/>
        <w:rPr>
          <w:rFonts w:ascii="Courier New" w:hAnsi="Courier New" w:cs="Courier New"/>
          <w:color w:val="0070C1"/>
          <w:sz w:val="18"/>
          <w:szCs w:val="15"/>
          <w:lang w:eastAsia="ko-KR"/>
        </w:rPr>
      </w:pPr>
    </w:p>
    <w:p w14:paraId="62870C74" w14:textId="77777777" w:rsidR="003A499B" w:rsidRPr="00DE4A01" w:rsidRDefault="003A499B" w:rsidP="00F82131">
      <w:pPr>
        <w:widowControl w:val="0"/>
        <w:spacing w:before="0"/>
        <w:ind w:left="998"/>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&lt;?xml version="1.0" encoding="UTF-8"?&gt;</w:t>
      </w:r>
    </w:p>
    <w:p w14:paraId="71F5A8D6" w14:textId="77777777" w:rsidR="003A499B" w:rsidRPr="00DE4A01" w:rsidRDefault="003A499B" w:rsidP="00F82131">
      <w:pPr>
        <w:widowControl w:val="0"/>
        <w:spacing w:before="0"/>
        <w:ind w:left="998"/>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&lt;m2m:ae xmlns:m2m="http://www.onem2m.org/xml/protocols" rn="light_ae1"&gt;</w:t>
      </w:r>
    </w:p>
    <w:p w14:paraId="785B0CC1" w14:textId="0191C312" w:rsidR="003A499B" w:rsidRPr="00DE4A01" w:rsidRDefault="003A499B" w:rsidP="00F82131">
      <w:pPr>
        <w:widowControl w:val="0"/>
        <w:spacing w:before="0"/>
        <w:ind w:left="998" w:firstLine="210"/>
        <w:rPr>
          <w:rFonts w:ascii="Courier New" w:eastAsia="Courier New" w:hAnsi="Courier New" w:cs="Courier New"/>
          <w:color w:val="0070C1"/>
          <w:sz w:val="18"/>
          <w:szCs w:val="15"/>
          <w:lang w:eastAsia="ko-KR"/>
        </w:rPr>
      </w:pPr>
      <w:r w:rsidRPr="00DE4A01">
        <w:rPr>
          <w:rFonts w:ascii="Courier New" w:hAnsi="Courier New" w:cs="Courier New"/>
          <w:color w:val="0070C1"/>
          <w:sz w:val="18"/>
          <w:szCs w:val="15"/>
          <w:lang w:eastAsia="ko-KR"/>
        </w:rPr>
        <w:t>&lt;api&gt;A01.com.company.lightApp1&lt;/api&gt;</w:t>
      </w:r>
    </w:p>
    <w:p w14:paraId="5805416C" w14:textId="77777777" w:rsidR="003A499B" w:rsidRPr="00DE4A01" w:rsidRDefault="003A499B" w:rsidP="00F82131">
      <w:pPr>
        <w:widowControl w:val="0"/>
        <w:spacing w:before="0"/>
        <w:ind w:left="998"/>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&lt;rr&gt;true&lt;/rr&gt;</w:t>
      </w:r>
    </w:p>
    <w:p w14:paraId="5CABA912" w14:textId="77777777" w:rsidR="003A499B" w:rsidRPr="00DE4A01" w:rsidRDefault="003A499B" w:rsidP="00F82131">
      <w:pPr>
        <w:widowControl w:val="0"/>
        <w:spacing w:before="0"/>
        <w:ind w:left="998"/>
        <w:rPr>
          <w:rFonts w:ascii="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&lt;poa&gt;http://192.168.0.10:9090&lt;/poa&gt;</w:t>
      </w:r>
    </w:p>
    <w:p w14:paraId="4081F367" w14:textId="77777777" w:rsidR="003A499B" w:rsidRPr="00DE4A01" w:rsidRDefault="003A499B" w:rsidP="00F82131">
      <w:pPr>
        <w:widowControl w:val="0"/>
        <w:spacing w:before="0"/>
        <w:ind w:left="998"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&lt;acpi&gt;/mn-cse/acp-805496226&lt;/acpi&gt;</w:t>
      </w:r>
    </w:p>
    <w:p w14:paraId="5463846B" w14:textId="77777777" w:rsidR="003A499B" w:rsidRPr="00DE4A01" w:rsidRDefault="003A499B" w:rsidP="00F82131">
      <w:pPr>
        <w:widowControl w:val="0"/>
        <w:spacing w:before="0"/>
        <w:ind w:left="998"/>
      </w:pPr>
      <w:r w:rsidRPr="00DE4A01">
        <w:rPr>
          <w:rFonts w:ascii="Courier New" w:hAnsi="Courier New" w:cs="Courier New"/>
          <w:color w:val="0070C1"/>
          <w:sz w:val="18"/>
          <w:szCs w:val="15"/>
          <w:lang w:eastAsia="ko-KR"/>
        </w:rPr>
        <w:t>&lt;/m2m:ae&gt;</w:t>
      </w:r>
    </w:p>
    <w:p w14:paraId="754A2FF7" w14:textId="77777777" w:rsidR="003A499B" w:rsidRPr="00DE4A01" w:rsidRDefault="003A499B" w:rsidP="00F82131">
      <w:pPr>
        <w:widowControl w:val="0"/>
        <w:spacing w:before="0"/>
        <w:ind w:left="998"/>
        <w:rPr>
          <w:rFonts w:ascii="Courier New" w:hAnsi="Courier New" w:cs="Courier New"/>
          <w:sz w:val="18"/>
          <w:szCs w:val="15"/>
          <w:lang w:eastAsia="ko-KR"/>
        </w:rPr>
      </w:pPr>
      <w:r w:rsidRPr="00DE4A01">
        <w:rPr>
          <w:rFonts w:ascii="Courier New" w:eastAsia="Times New Roman" w:hAnsi="Courier New" w:cs="Courier New"/>
          <w:sz w:val="18"/>
          <w:szCs w:val="15"/>
          <w:lang w:eastAsia="ko-KR"/>
        </w:rPr>
        <w:t>HTTP Response:</w:t>
      </w:r>
    </w:p>
    <w:p w14:paraId="56A2B66E" w14:textId="77777777" w:rsidR="003A499B" w:rsidRPr="00DE4A01" w:rsidRDefault="003A499B" w:rsidP="00F82131">
      <w:pPr>
        <w:widowControl w:val="0"/>
        <w:spacing w:before="0"/>
        <w:ind w:left="998"/>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201 Created</w:t>
      </w:r>
    </w:p>
    <w:p w14:paraId="3B3D6EA1" w14:textId="77777777" w:rsidR="003A499B" w:rsidRPr="00DE4A01" w:rsidRDefault="003A499B" w:rsidP="00F82131">
      <w:pPr>
        <w:widowControl w:val="0"/>
        <w:spacing w:before="0"/>
        <w:ind w:left="998"/>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X-M2M-RSC: 2001</w:t>
      </w:r>
    </w:p>
    <w:p w14:paraId="3EC9FA12" w14:textId="77777777" w:rsidR="003A499B" w:rsidRPr="00DE4A01" w:rsidRDefault="003A499B" w:rsidP="00F82131">
      <w:pPr>
        <w:widowControl w:val="0"/>
        <w:spacing w:before="0"/>
        <w:ind w:left="998"/>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X-M2M-RI: mncse-92345</w:t>
      </w:r>
    </w:p>
    <w:p w14:paraId="658B4760" w14:textId="77777777" w:rsidR="003A499B" w:rsidRPr="00DE4A01" w:rsidRDefault="003A499B" w:rsidP="00F82131">
      <w:pPr>
        <w:widowControl w:val="0"/>
        <w:spacing w:before="0"/>
        <w:ind w:left="998"/>
        <w:rPr>
          <w:rFonts w:ascii="Courier New"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Content-Location: /mn-cse/</w:t>
      </w:r>
      <w:r w:rsidRPr="00DE4A01">
        <w:rPr>
          <w:rFonts w:ascii="Courier New" w:hAnsi="Courier New" w:cs="Courier New"/>
          <w:color w:val="0070C1"/>
          <w:sz w:val="18"/>
          <w:szCs w:val="15"/>
          <w:lang w:eastAsia="ko-KR"/>
        </w:rPr>
        <w:t>ae-CAE340304071</w:t>
      </w:r>
    </w:p>
    <w:p w14:paraId="2511389A" w14:textId="77777777" w:rsidR="00C87CE1" w:rsidRPr="00DE4A01" w:rsidRDefault="00C87CE1" w:rsidP="00F82131">
      <w:pPr>
        <w:widowControl w:val="0"/>
        <w:spacing w:before="0"/>
        <w:ind w:left="998"/>
        <w:rPr>
          <w:rFonts w:ascii="Courier New" w:eastAsia="Times New Roman" w:hAnsi="Courier New" w:cs="Courier New"/>
          <w:color w:val="0070C1"/>
          <w:sz w:val="18"/>
          <w:szCs w:val="15"/>
          <w:lang w:eastAsia="ko-KR"/>
        </w:rPr>
      </w:pPr>
    </w:p>
    <w:p w14:paraId="05DD479B" w14:textId="4967371B" w:rsidR="003A499B" w:rsidRPr="00DE4A01" w:rsidRDefault="003A499B" w:rsidP="003A499B">
      <w:r w:rsidRPr="00DE4A01">
        <w:t>The following example shows an ADN-AE registration request and response usi</w:t>
      </w:r>
      <w:r w:rsidR="008A55C8" w:rsidRPr="00DE4A01">
        <w:t>ng HTTP with JSON serialization:</w:t>
      </w:r>
    </w:p>
    <w:p w14:paraId="20B5227F" w14:textId="77777777" w:rsidR="00C87CE1" w:rsidRPr="00DE4A01" w:rsidRDefault="00C87CE1" w:rsidP="00F82131">
      <w:pPr>
        <w:widowControl w:val="0"/>
        <w:spacing w:before="0"/>
        <w:ind w:left="1000"/>
        <w:rPr>
          <w:rFonts w:ascii="Courier New" w:eastAsia="Times New Roman" w:hAnsi="Courier New" w:cs="Courier New"/>
          <w:sz w:val="18"/>
          <w:szCs w:val="15"/>
          <w:lang w:eastAsia="ko-KR"/>
        </w:rPr>
      </w:pPr>
    </w:p>
    <w:p w14:paraId="1510AD40" w14:textId="77777777" w:rsidR="003A499B" w:rsidRPr="00DE4A01" w:rsidRDefault="003A499B" w:rsidP="00F82131">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Request:</w:t>
      </w:r>
    </w:p>
    <w:p w14:paraId="5FF91E9A" w14:textId="77777777" w:rsidR="00C87CE1" w:rsidRPr="00DE4A01" w:rsidRDefault="00C87CE1" w:rsidP="00F82131">
      <w:pPr>
        <w:widowControl w:val="0"/>
        <w:spacing w:before="0"/>
        <w:ind w:left="1000"/>
        <w:rPr>
          <w:rFonts w:ascii="Courier New" w:eastAsia="Times New Roman" w:hAnsi="Courier New" w:cs="Courier New"/>
          <w:sz w:val="18"/>
          <w:szCs w:val="15"/>
          <w:lang w:eastAsia="ko-KR"/>
        </w:rPr>
      </w:pPr>
    </w:p>
    <w:p w14:paraId="5275E042" w14:textId="77777777" w:rsidR="008A55C8"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 xml:space="preserve">POST </w:t>
      </w:r>
      <w:r w:rsidRPr="00DE4A01">
        <w:rPr>
          <w:rFonts w:ascii="Courier New" w:hAnsi="Courier New" w:cs="Courier New"/>
          <w:color w:val="0070C1"/>
          <w:sz w:val="18"/>
          <w:szCs w:val="15"/>
          <w:lang w:eastAsia="ko-KR"/>
        </w:rPr>
        <w:t>/home_gateway?rcn=0 HTTP/1.1</w:t>
      </w:r>
    </w:p>
    <w:p w14:paraId="4C4AC1C6" w14:textId="77777777" w:rsidR="008A55C8" w:rsidRPr="00DE4A01" w:rsidRDefault="003A499B" w:rsidP="00F82131">
      <w:pPr>
        <w:widowControl w:val="0"/>
        <w:spacing w:before="0"/>
        <w:ind w:left="1000"/>
        <w:rPr>
          <w:rFonts w:ascii="Courier New" w:eastAsia="Times New Roman" w:hAnsi="Courier New" w:cs="Courier New"/>
          <w:color w:val="0070C1"/>
          <w:sz w:val="18"/>
          <w:szCs w:val="15"/>
          <w:lang w:eastAsia="ko-KR"/>
        </w:rPr>
      </w:pPr>
      <w:r w:rsidRPr="00DE4A01">
        <w:rPr>
          <w:rFonts w:ascii="Courier New" w:hAnsi="Courier New" w:cs="Courier New"/>
          <w:color w:val="0070C1"/>
          <w:sz w:val="18"/>
          <w:szCs w:val="15"/>
          <w:lang w:eastAsia="ko-KR"/>
        </w:rPr>
        <w:t xml:space="preserve">Host: </w:t>
      </w:r>
      <w:r w:rsidRPr="00DE4A01">
        <w:rPr>
          <w:rFonts w:ascii="Courier New" w:eastAsia="Times New Roman" w:hAnsi="Courier New" w:cs="Courier New"/>
          <w:color w:val="0070C1"/>
          <w:sz w:val="18"/>
          <w:szCs w:val="15"/>
          <w:lang w:eastAsia="ko-KR"/>
        </w:rPr>
        <w:t>mn.provider.com:8080</w:t>
      </w:r>
    </w:p>
    <w:p w14:paraId="3CE65FA3" w14:textId="77777777" w:rsidR="008A55C8"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C</w:t>
      </w:r>
    </w:p>
    <w:p w14:paraId="2CFD5488" w14:textId="6CEFD6DD"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Content-Type: application/json;ty=2</w:t>
      </w:r>
    </w:p>
    <w:p w14:paraId="0DA0A04E" w14:textId="4812D6A5" w:rsidR="003A499B" w:rsidRPr="00DE4A01" w:rsidRDefault="003A499B" w:rsidP="00F82131">
      <w:pPr>
        <w:widowControl w:val="0"/>
        <w:spacing w:before="0"/>
        <w:ind w:left="852" w:firstLineChars="100" w:firstLine="18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mncse-92345</w:t>
      </w:r>
    </w:p>
    <w:p w14:paraId="66327AF8"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39A4637F" w14:textId="4FF5305A"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"m2m:ae":</w:t>
      </w:r>
    </w:p>
    <w:p w14:paraId="7289CC16" w14:textId="77777777"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2B6756BD" w14:textId="77777777"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"rn": "light_ae1",</w:t>
      </w:r>
    </w:p>
    <w:p w14:paraId="3677561F" w14:textId="77777777"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"api": "A01.com.company.lightApp1",</w:t>
      </w:r>
    </w:p>
    <w:p w14:paraId="1B2FA55A" w14:textId="77777777"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"rr": true,</w:t>
      </w:r>
    </w:p>
    <w:p w14:paraId="0DE7291E" w14:textId="77777777"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"poa": ["http://192.168.0.10:9090"],</w:t>
      </w:r>
    </w:p>
    <w:p w14:paraId="782118F2" w14:textId="77777777"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"acpi": ["/mn-cse/acp-805496226"]</w:t>
      </w:r>
    </w:p>
    <w:p w14:paraId="28C6ECD5"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w:t>
      </w:r>
    </w:p>
    <w:p w14:paraId="72787706"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77801105" w14:textId="77777777" w:rsidR="00C87CE1" w:rsidRPr="00DE4A01" w:rsidRDefault="00C87CE1" w:rsidP="00F82131">
      <w:pPr>
        <w:widowControl w:val="0"/>
        <w:spacing w:before="0"/>
        <w:ind w:left="1000"/>
        <w:rPr>
          <w:rFonts w:ascii="Courier New" w:eastAsia="Times New Roman" w:hAnsi="Courier New" w:cs="Courier New"/>
          <w:sz w:val="18"/>
          <w:szCs w:val="15"/>
          <w:lang w:eastAsia="ko-KR"/>
        </w:rPr>
      </w:pPr>
    </w:p>
    <w:p w14:paraId="193818DD" w14:textId="77777777" w:rsidR="003A499B" w:rsidRPr="00DE4A01" w:rsidRDefault="003A499B" w:rsidP="00F82131">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Response:</w:t>
      </w:r>
    </w:p>
    <w:p w14:paraId="7317EA2F" w14:textId="77777777" w:rsidR="00C87CE1" w:rsidRPr="00DE4A01" w:rsidRDefault="00C87CE1" w:rsidP="00F82131">
      <w:pPr>
        <w:widowControl w:val="0"/>
        <w:spacing w:before="0"/>
        <w:ind w:left="1000"/>
        <w:rPr>
          <w:rFonts w:ascii="Courier New" w:hAnsi="Courier New" w:cs="Courier New"/>
          <w:sz w:val="18"/>
          <w:szCs w:val="15"/>
          <w:lang w:eastAsia="ko-KR"/>
        </w:rPr>
      </w:pPr>
    </w:p>
    <w:p w14:paraId="6ACDBF03" w14:textId="77777777" w:rsidR="003A499B" w:rsidRPr="00DE4A01" w:rsidRDefault="003A499B" w:rsidP="00F82131">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201 Created</w:t>
      </w:r>
    </w:p>
    <w:p w14:paraId="7225CAFA" w14:textId="77777777" w:rsidR="003A499B" w:rsidRPr="00DE4A01" w:rsidRDefault="003A499B" w:rsidP="00F82131">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X-M2M-RSC: 2001</w:t>
      </w:r>
    </w:p>
    <w:p w14:paraId="2EE8C073" w14:textId="77777777" w:rsidR="003A499B" w:rsidRPr="00DE4A01" w:rsidRDefault="003A499B" w:rsidP="00F82131">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X-M2M-RI: mncse-92345</w:t>
      </w:r>
    </w:p>
    <w:p w14:paraId="322BB759"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Content-Location: /mn-cse/</w:t>
      </w:r>
      <w:r w:rsidRPr="00DE4A01">
        <w:rPr>
          <w:rFonts w:ascii="Courier New" w:hAnsi="Courier New" w:cs="Courier New"/>
          <w:color w:val="0070C1"/>
          <w:sz w:val="18"/>
          <w:szCs w:val="15"/>
          <w:lang w:eastAsia="ko-KR"/>
        </w:rPr>
        <w:t>ae-CAE340304071</w:t>
      </w:r>
    </w:p>
    <w:p w14:paraId="0719E814" w14:textId="77777777" w:rsidR="00C87CE1" w:rsidRPr="00DE4A01" w:rsidRDefault="00C87CE1" w:rsidP="00F82131">
      <w:pPr>
        <w:widowControl w:val="0"/>
        <w:spacing w:before="0"/>
        <w:ind w:left="1000"/>
        <w:rPr>
          <w:rFonts w:ascii="Courier New" w:eastAsia="Times New Roman" w:hAnsi="Courier New" w:cs="Courier New"/>
          <w:color w:val="0070C1"/>
          <w:sz w:val="18"/>
          <w:szCs w:val="15"/>
          <w:lang w:eastAsia="ko-KR"/>
        </w:rPr>
      </w:pPr>
    </w:p>
    <w:p w14:paraId="06B7D01B" w14:textId="77777777" w:rsidR="003A499B" w:rsidRPr="00DE4A01" w:rsidRDefault="003A499B" w:rsidP="008A55C8">
      <w:pPr>
        <w:pStyle w:val="Heading4"/>
      </w:pPr>
      <w:bookmarkStart w:id="156" w:name="_Toc476059910"/>
      <w:r w:rsidRPr="00DE4A01">
        <w:t>9.7.4.2</w:t>
      </w:r>
      <w:r w:rsidRPr="00DE4A01">
        <w:tab/>
        <w:t>Light application ADN-AE2</w:t>
      </w:r>
      <w:bookmarkEnd w:id="156"/>
    </w:p>
    <w:p w14:paraId="54B745C4" w14:textId="4C4566A0" w:rsidR="003A499B" w:rsidRPr="00DE4A01" w:rsidRDefault="003A499B" w:rsidP="003A499B">
      <w:r w:rsidRPr="00DE4A01">
        <w:t xml:space="preserve">The registration of ADN-AE2 with MN-CSE is shown in the following procedure. </w:t>
      </w:r>
      <w:r w:rsidR="008F1E7F" w:rsidRPr="00DE4A01">
        <w:t>T</w:t>
      </w:r>
      <w:r w:rsidRPr="00DE4A01">
        <w:t xml:space="preserve">he </w:t>
      </w:r>
      <w:r w:rsidR="00C00A76" w:rsidRPr="00DE4A01">
        <w:t>ACP</w:t>
      </w:r>
      <w:r w:rsidRPr="00DE4A01">
        <w:t xml:space="preserve"> identifier (unstructured SP-relative resourceID) which is assigned to ADN-AE2 is </w:t>
      </w:r>
      <w:r w:rsidRPr="00DE4A01">
        <w:rPr>
          <w:rFonts w:ascii="Courier New" w:hAnsi="Courier New" w:cs="Courier New"/>
          <w:color w:val="0070C1"/>
          <w:sz w:val="18"/>
          <w:szCs w:val="15"/>
          <w:lang w:eastAsia="ko-KR"/>
        </w:rPr>
        <w:t>/mn-cse/acp-805496226</w:t>
      </w:r>
      <w:r w:rsidRPr="00DE4A01">
        <w:t>.</w:t>
      </w:r>
    </w:p>
    <w:p w14:paraId="15FC659E" w14:textId="1D7ED6E1" w:rsidR="003A499B" w:rsidRPr="00DE4A01" w:rsidRDefault="003A499B" w:rsidP="003A499B">
      <w:r w:rsidRPr="00DE4A01">
        <w:t>The following example shows an ADN-AE registration request and response using HTTP with XML serialization.</w:t>
      </w:r>
    </w:p>
    <w:p w14:paraId="07E8F31A" w14:textId="77777777" w:rsidR="00C87CE1" w:rsidRPr="00DE4A01" w:rsidRDefault="00C87CE1" w:rsidP="00F82131">
      <w:pPr>
        <w:widowControl w:val="0"/>
        <w:spacing w:before="0"/>
        <w:ind w:left="1000"/>
        <w:rPr>
          <w:rFonts w:ascii="Courier New" w:eastAsia="Times New Roman" w:hAnsi="Courier New" w:cs="Courier New"/>
          <w:sz w:val="18"/>
          <w:szCs w:val="15"/>
          <w:lang w:eastAsia="ko-KR"/>
        </w:rPr>
      </w:pPr>
    </w:p>
    <w:p w14:paraId="0ED32A14" w14:textId="77777777" w:rsidR="003A499B" w:rsidRPr="00DE4A01" w:rsidRDefault="003A499B" w:rsidP="00F82131">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lastRenderedPageBreak/>
        <w:t>HTTP Request:</w:t>
      </w:r>
    </w:p>
    <w:p w14:paraId="0EC2E9E4" w14:textId="77777777" w:rsidR="00C87CE1" w:rsidRPr="00DE4A01" w:rsidRDefault="00C87CE1" w:rsidP="00F82131">
      <w:pPr>
        <w:widowControl w:val="0"/>
        <w:spacing w:before="0"/>
        <w:ind w:left="1000"/>
        <w:rPr>
          <w:rFonts w:ascii="Courier New" w:eastAsia="Times New Roman" w:hAnsi="Courier New" w:cs="Courier New"/>
          <w:sz w:val="18"/>
          <w:szCs w:val="15"/>
          <w:lang w:eastAsia="ko-KR"/>
        </w:rPr>
      </w:pPr>
    </w:p>
    <w:p w14:paraId="51E1BA98" w14:textId="77777777" w:rsidR="00DB022C"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 xml:space="preserve">POST </w:t>
      </w:r>
      <w:r w:rsidRPr="00DE4A01">
        <w:rPr>
          <w:rFonts w:ascii="Courier New" w:hAnsi="Courier New" w:cs="Courier New"/>
          <w:color w:val="0070C1"/>
          <w:sz w:val="18"/>
          <w:szCs w:val="15"/>
          <w:lang w:eastAsia="ko-KR"/>
        </w:rPr>
        <w:t>/home_gateway?rcn=0 HTTP/1.1</w:t>
      </w:r>
    </w:p>
    <w:p w14:paraId="1A56915A" w14:textId="77777777" w:rsidR="00DB022C" w:rsidRPr="00DE4A01" w:rsidRDefault="003A499B" w:rsidP="00F82131">
      <w:pPr>
        <w:widowControl w:val="0"/>
        <w:spacing w:before="0"/>
        <w:ind w:left="1000"/>
        <w:rPr>
          <w:rFonts w:ascii="Courier New" w:eastAsia="Times New Roman" w:hAnsi="Courier New" w:cs="Courier New"/>
          <w:color w:val="0070C1"/>
          <w:sz w:val="18"/>
          <w:szCs w:val="15"/>
          <w:lang w:eastAsia="ko-KR"/>
        </w:rPr>
      </w:pPr>
      <w:r w:rsidRPr="00DE4A01">
        <w:rPr>
          <w:rFonts w:ascii="Courier New" w:hAnsi="Courier New" w:cs="Courier New"/>
          <w:color w:val="0070C1"/>
          <w:sz w:val="18"/>
          <w:szCs w:val="15"/>
          <w:lang w:eastAsia="ko-KR"/>
        </w:rPr>
        <w:t xml:space="preserve">Host: </w:t>
      </w:r>
      <w:r w:rsidRPr="00DE4A01">
        <w:rPr>
          <w:rFonts w:ascii="Courier New" w:eastAsia="Times New Roman" w:hAnsi="Courier New" w:cs="Courier New"/>
          <w:color w:val="0070C1"/>
          <w:sz w:val="18"/>
          <w:szCs w:val="15"/>
          <w:lang w:eastAsia="ko-KR"/>
        </w:rPr>
        <w:t>mn.provider.com:8080</w:t>
      </w:r>
    </w:p>
    <w:p w14:paraId="3050B2B6" w14:textId="77777777" w:rsidR="00DB022C"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C</w:t>
      </w:r>
    </w:p>
    <w:p w14:paraId="26B7906F" w14:textId="22E4AE4F"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Content-Type: application/xml;ty=2</w:t>
      </w:r>
    </w:p>
    <w:p w14:paraId="6B2CC677" w14:textId="39FFDD66"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mncse-18346</w:t>
      </w:r>
    </w:p>
    <w:p w14:paraId="27DD5D96" w14:textId="77777777" w:rsidR="00DB022C" w:rsidRPr="00DE4A01" w:rsidRDefault="00DB022C" w:rsidP="00F82131">
      <w:pPr>
        <w:widowControl w:val="0"/>
        <w:spacing w:before="0"/>
        <w:ind w:left="1000"/>
        <w:rPr>
          <w:rFonts w:ascii="Courier New" w:hAnsi="Courier New" w:cs="Courier New"/>
          <w:color w:val="0070C1"/>
          <w:sz w:val="18"/>
          <w:szCs w:val="15"/>
          <w:lang w:eastAsia="ko-KR"/>
        </w:rPr>
      </w:pPr>
    </w:p>
    <w:p w14:paraId="2FC6C2C2"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&lt;?xml version="1.0" encoding="UTF-8"?&gt;</w:t>
      </w:r>
    </w:p>
    <w:p w14:paraId="772A6C4F"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&lt;m2m:ae xmlns:m2m="http://www.onem2m.org/xml/protocols" rn="light_ae2"&gt;</w:t>
      </w:r>
    </w:p>
    <w:p w14:paraId="3189F8C1" w14:textId="77777777"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&lt;api&gt;A01.com.company.lightApp2&lt;/api&gt;</w:t>
      </w:r>
    </w:p>
    <w:p w14:paraId="1518C6E1" w14:textId="77777777" w:rsidR="003A499B" w:rsidRPr="00DE4A01" w:rsidRDefault="003A499B" w:rsidP="00F82131">
      <w:pPr>
        <w:widowControl w:val="0"/>
        <w:spacing w:before="0"/>
        <w:ind w:left="1074" w:firstLine="136"/>
        <w:rPr>
          <w:rFonts w:ascii="Courier New" w:eastAsia="Courier New" w:hAnsi="Courier New" w:cs="Courier New"/>
          <w:color w:val="0070C1"/>
          <w:sz w:val="18"/>
          <w:szCs w:val="15"/>
          <w:lang w:eastAsia="ko-KR"/>
        </w:rPr>
      </w:pPr>
      <w:r w:rsidRPr="00DE4A01">
        <w:rPr>
          <w:rFonts w:ascii="Courier New" w:hAnsi="Courier New" w:cs="Courier New"/>
          <w:color w:val="0070C1"/>
          <w:sz w:val="18"/>
          <w:szCs w:val="15"/>
          <w:lang w:eastAsia="ko-KR"/>
        </w:rPr>
        <w:t>&lt;rr&gt;true&lt;/rr&gt;</w:t>
      </w:r>
    </w:p>
    <w:p w14:paraId="72925324" w14:textId="77777777"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&lt;poa&gt;http://192.168.0.20:9090&lt;/poa&gt;</w:t>
      </w:r>
    </w:p>
    <w:p w14:paraId="728C8F20" w14:textId="77777777"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&lt;acpi&gt;/mn-cse/acp-805496226&lt;/acpi&gt;</w:t>
      </w:r>
    </w:p>
    <w:p w14:paraId="155BB2FE" w14:textId="77777777" w:rsidR="003A499B" w:rsidRPr="00DE4A01" w:rsidRDefault="003A499B" w:rsidP="00F82131">
      <w:pPr>
        <w:widowControl w:val="0"/>
        <w:spacing w:before="0"/>
        <w:ind w:left="1000"/>
      </w:pPr>
      <w:r w:rsidRPr="00DE4A01">
        <w:rPr>
          <w:rFonts w:ascii="Courier New" w:hAnsi="Courier New" w:cs="Courier New"/>
          <w:color w:val="0070C1"/>
          <w:sz w:val="18"/>
          <w:szCs w:val="15"/>
          <w:lang w:eastAsia="ko-KR"/>
        </w:rPr>
        <w:t>&lt;/m2m:ae&gt;</w:t>
      </w:r>
    </w:p>
    <w:p w14:paraId="3515A62E" w14:textId="77777777" w:rsidR="00C87CE1" w:rsidRPr="00DE4A01" w:rsidRDefault="00C87CE1" w:rsidP="00F82131">
      <w:pPr>
        <w:widowControl w:val="0"/>
        <w:spacing w:before="0"/>
        <w:ind w:left="1000"/>
        <w:rPr>
          <w:rFonts w:ascii="Courier New" w:eastAsia="Times New Roman" w:hAnsi="Courier New" w:cs="Courier New"/>
          <w:sz w:val="18"/>
          <w:szCs w:val="15"/>
          <w:lang w:eastAsia="ko-KR"/>
        </w:rPr>
      </w:pPr>
    </w:p>
    <w:p w14:paraId="4B796A79" w14:textId="77777777" w:rsidR="003A499B" w:rsidRPr="00DE4A01" w:rsidRDefault="003A499B" w:rsidP="00F82131">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Response:</w:t>
      </w:r>
    </w:p>
    <w:p w14:paraId="1A94F673" w14:textId="77777777" w:rsidR="00C87CE1" w:rsidRPr="00DE4A01" w:rsidRDefault="00C87CE1" w:rsidP="00F82131">
      <w:pPr>
        <w:widowControl w:val="0"/>
        <w:spacing w:before="0"/>
        <w:ind w:left="1000"/>
        <w:rPr>
          <w:rFonts w:ascii="Courier New" w:hAnsi="Courier New" w:cs="Courier New"/>
          <w:sz w:val="18"/>
          <w:szCs w:val="15"/>
          <w:lang w:eastAsia="ko-KR"/>
        </w:rPr>
      </w:pPr>
    </w:p>
    <w:p w14:paraId="0A89C9AE"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201 Created</w:t>
      </w:r>
    </w:p>
    <w:p w14:paraId="630ADB6B"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X-M2M-RSC: 2001</w:t>
      </w:r>
    </w:p>
    <w:p w14:paraId="32909574"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mncse-18346</w:t>
      </w:r>
    </w:p>
    <w:p w14:paraId="6FC24719"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Content-Location: /mn-cse/ae-CAE340304042</w:t>
      </w:r>
    </w:p>
    <w:p w14:paraId="5FBF550B" w14:textId="4A2E7AD6" w:rsidR="00C87CE1" w:rsidRPr="00DE4A01" w:rsidRDefault="003A499B" w:rsidP="00C87CE1">
      <w:r w:rsidRPr="00DE4A01">
        <w:t>The following example shows an ADN-AE registration request and response usin</w:t>
      </w:r>
      <w:r w:rsidR="00DB022C" w:rsidRPr="00DE4A01">
        <w:t>g HTTP with JSON serialization:</w:t>
      </w:r>
    </w:p>
    <w:p w14:paraId="742B3689" w14:textId="77777777" w:rsidR="00C87CE1" w:rsidRPr="00DE4A01" w:rsidRDefault="00C87CE1" w:rsidP="00F82131">
      <w:pPr>
        <w:widowControl w:val="0"/>
        <w:spacing w:before="0"/>
        <w:ind w:left="1000"/>
        <w:rPr>
          <w:rFonts w:ascii="Courier New" w:eastAsia="Times New Roman" w:hAnsi="Courier New" w:cs="Courier New"/>
          <w:sz w:val="18"/>
          <w:szCs w:val="15"/>
          <w:lang w:eastAsia="ko-KR"/>
        </w:rPr>
      </w:pPr>
    </w:p>
    <w:p w14:paraId="0178690A" w14:textId="77777777" w:rsidR="003A499B" w:rsidRPr="00DE4A01" w:rsidRDefault="003A499B" w:rsidP="00F82131">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Request:</w:t>
      </w:r>
    </w:p>
    <w:p w14:paraId="38D81AF5" w14:textId="77777777" w:rsidR="00C87CE1" w:rsidRPr="00DE4A01" w:rsidRDefault="00C87CE1" w:rsidP="00F82131">
      <w:pPr>
        <w:widowControl w:val="0"/>
        <w:spacing w:before="0"/>
        <w:ind w:left="1000"/>
        <w:rPr>
          <w:rFonts w:ascii="Courier New" w:eastAsia="Times New Roman" w:hAnsi="Courier New" w:cs="Courier New"/>
          <w:sz w:val="18"/>
          <w:szCs w:val="15"/>
          <w:lang w:eastAsia="ko-KR"/>
        </w:rPr>
      </w:pPr>
    </w:p>
    <w:p w14:paraId="1F755C9E" w14:textId="77777777" w:rsidR="00DB022C"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 xml:space="preserve">POST </w:t>
      </w:r>
      <w:r w:rsidRPr="00DE4A01">
        <w:rPr>
          <w:rFonts w:ascii="Courier New" w:hAnsi="Courier New" w:cs="Courier New"/>
          <w:color w:val="0070C1"/>
          <w:sz w:val="18"/>
          <w:szCs w:val="15"/>
          <w:lang w:eastAsia="ko-KR"/>
        </w:rPr>
        <w:t>/home_gateway?rcn=0 HTTP/1.1</w:t>
      </w:r>
    </w:p>
    <w:p w14:paraId="5E0EECFF" w14:textId="77777777" w:rsidR="00DB022C" w:rsidRPr="00DE4A01" w:rsidRDefault="003A499B" w:rsidP="00F82131">
      <w:pPr>
        <w:widowControl w:val="0"/>
        <w:spacing w:before="0"/>
        <w:ind w:left="1000"/>
        <w:rPr>
          <w:rFonts w:ascii="Courier New" w:eastAsia="Times New Roman" w:hAnsi="Courier New" w:cs="Courier New"/>
          <w:color w:val="0070C1"/>
          <w:sz w:val="18"/>
          <w:szCs w:val="15"/>
          <w:lang w:eastAsia="ko-KR"/>
        </w:rPr>
      </w:pPr>
      <w:r w:rsidRPr="00DE4A01">
        <w:rPr>
          <w:rFonts w:ascii="Courier New" w:hAnsi="Courier New" w:cs="Courier New"/>
          <w:color w:val="0070C1"/>
          <w:sz w:val="18"/>
          <w:szCs w:val="15"/>
          <w:lang w:eastAsia="ko-KR"/>
        </w:rPr>
        <w:t xml:space="preserve">Host: </w:t>
      </w:r>
      <w:r w:rsidRPr="00DE4A01">
        <w:rPr>
          <w:rFonts w:ascii="Courier New" w:eastAsia="Times New Roman" w:hAnsi="Courier New" w:cs="Courier New"/>
          <w:color w:val="0070C1"/>
          <w:sz w:val="18"/>
          <w:szCs w:val="15"/>
          <w:lang w:eastAsia="ko-KR"/>
        </w:rPr>
        <w:t>mn.provider.com:8080</w:t>
      </w:r>
    </w:p>
    <w:p w14:paraId="42A3AF44" w14:textId="187A5D44" w:rsidR="00DB022C"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C</w:t>
      </w:r>
    </w:p>
    <w:p w14:paraId="7022AD19" w14:textId="1C879561"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Content-Type: application/json;ty=2</w:t>
      </w:r>
    </w:p>
    <w:p w14:paraId="27D326F6" w14:textId="77777777" w:rsidR="00DB022C"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mncse-18346</w:t>
      </w:r>
    </w:p>
    <w:p w14:paraId="7D5799E3" w14:textId="6A8A65E2"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24B79985" w14:textId="2606258B"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"m2m:ae":</w:t>
      </w:r>
    </w:p>
    <w:p w14:paraId="32894721" w14:textId="77777777"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577A7F39" w14:textId="77777777"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"rn": "light_ae2",</w:t>
      </w:r>
    </w:p>
    <w:p w14:paraId="116F9D6E" w14:textId="77777777"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"api": "A01.com.company.lightApp2",</w:t>
      </w:r>
    </w:p>
    <w:p w14:paraId="01F731C6" w14:textId="77777777"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"rr": true,</w:t>
      </w:r>
    </w:p>
    <w:p w14:paraId="033D1DE0" w14:textId="77777777"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"poa": ["http://192.168.0.20:9090"],</w:t>
      </w:r>
    </w:p>
    <w:p w14:paraId="5AAFBC8B" w14:textId="77777777"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"acpi": ["/mn-cse/acp-805496226"]</w:t>
      </w:r>
    </w:p>
    <w:p w14:paraId="22E10ABE"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w:t>
      </w:r>
    </w:p>
    <w:p w14:paraId="2E65DC96"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14CC3DDD" w14:textId="77777777" w:rsidR="003A499B" w:rsidRPr="00DE4A01" w:rsidRDefault="003A499B" w:rsidP="00F82131">
      <w:pPr>
        <w:widowControl w:val="0"/>
        <w:spacing w:before="0"/>
        <w:ind w:left="1000"/>
        <w:rPr>
          <w:rFonts w:ascii="Courier New" w:eastAsia="Times New Roman" w:hAnsi="Courier New" w:cs="Courier New"/>
          <w:sz w:val="18"/>
          <w:szCs w:val="15"/>
          <w:lang w:eastAsia="ko-KR"/>
        </w:rPr>
      </w:pPr>
    </w:p>
    <w:p w14:paraId="7A6DF2D1" w14:textId="77777777" w:rsidR="003A499B" w:rsidRPr="00DE4A01" w:rsidRDefault="003A499B" w:rsidP="00F82131">
      <w:pPr>
        <w:widowControl w:val="0"/>
        <w:spacing w:before="0"/>
        <w:ind w:left="1000"/>
        <w:rPr>
          <w:rFonts w:ascii="Courier New" w:hAnsi="Courier New" w:cs="Courier New"/>
          <w:sz w:val="18"/>
          <w:szCs w:val="15"/>
          <w:lang w:eastAsia="ko-KR"/>
        </w:rPr>
      </w:pPr>
      <w:r w:rsidRPr="00DE4A01">
        <w:rPr>
          <w:rFonts w:ascii="Courier New" w:eastAsia="Times New Roman" w:hAnsi="Courier New" w:cs="Courier New"/>
          <w:sz w:val="18"/>
          <w:szCs w:val="15"/>
          <w:lang w:eastAsia="ko-KR"/>
        </w:rPr>
        <w:t>HTTP Response:</w:t>
      </w:r>
    </w:p>
    <w:p w14:paraId="67092A38" w14:textId="77777777" w:rsidR="003A499B" w:rsidRPr="00DE4A01" w:rsidRDefault="003A499B" w:rsidP="00F82131">
      <w:pPr>
        <w:widowControl w:val="0"/>
        <w:spacing w:before="0"/>
        <w:ind w:left="1000"/>
        <w:rPr>
          <w:rFonts w:ascii="Courier New" w:hAnsi="Courier New" w:cs="Courier New"/>
          <w:sz w:val="18"/>
          <w:szCs w:val="15"/>
          <w:lang w:eastAsia="ko-KR"/>
        </w:rPr>
      </w:pPr>
    </w:p>
    <w:p w14:paraId="65A58E91"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201 Created</w:t>
      </w:r>
    </w:p>
    <w:p w14:paraId="1B5B43EB"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X-M2M-RSC: 2001</w:t>
      </w:r>
    </w:p>
    <w:p w14:paraId="17494FC9"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mncse-18346</w:t>
      </w:r>
    </w:p>
    <w:p w14:paraId="72869B72" w14:textId="77777777" w:rsidR="003A499B" w:rsidRPr="00DE4A01" w:rsidRDefault="003A499B" w:rsidP="00F82131">
      <w:pPr>
        <w:spacing w:before="0"/>
        <w:ind w:left="852" w:firstLineChars="100" w:firstLine="180"/>
      </w:pPr>
      <w:r w:rsidRPr="00DE4A01">
        <w:rPr>
          <w:rFonts w:ascii="Courier New" w:hAnsi="Courier New" w:cs="Courier New"/>
          <w:color w:val="0070C1"/>
          <w:sz w:val="18"/>
          <w:szCs w:val="15"/>
          <w:lang w:eastAsia="ko-KR"/>
        </w:rPr>
        <w:t>Content-Location: /mn-cse/ae-CAE340304042</w:t>
      </w:r>
    </w:p>
    <w:p w14:paraId="310664EB" w14:textId="77777777" w:rsidR="003A499B" w:rsidRPr="00DE4A01" w:rsidRDefault="003A499B" w:rsidP="003A499B">
      <w:pPr>
        <w:pStyle w:val="Heading4"/>
        <w:ind w:left="864" w:hanging="864"/>
      </w:pPr>
      <w:bookmarkStart w:id="157" w:name="_Toc476059911"/>
      <w:r w:rsidRPr="00DE4A01">
        <w:t>9.7.4.3</w:t>
      </w:r>
      <w:r w:rsidRPr="00DE4A01">
        <w:tab/>
        <w:t>Home gateway application MN-AE</w:t>
      </w:r>
      <w:bookmarkEnd w:id="157"/>
    </w:p>
    <w:p w14:paraId="5D5A52A0" w14:textId="4B87DC98" w:rsidR="003A499B" w:rsidRPr="00DE4A01" w:rsidRDefault="003A499B" w:rsidP="003A499B">
      <w:r w:rsidRPr="00DE4A01">
        <w:t xml:space="preserve">The registration of MN-AE with MN-CSE is shown in the following procedure. </w:t>
      </w:r>
      <w:r w:rsidR="008F1E7F" w:rsidRPr="00DE4A01">
        <w:t>T</w:t>
      </w:r>
      <w:r w:rsidRPr="00DE4A01">
        <w:t xml:space="preserve">he </w:t>
      </w:r>
      <w:r w:rsidR="00C00A76" w:rsidRPr="00DE4A01">
        <w:t>ACP</w:t>
      </w:r>
      <w:r w:rsidRPr="00DE4A01">
        <w:t xml:space="preserve"> identifier (unstructured SP-relative resourceID) which is assigned to MN-AE is </w:t>
      </w:r>
      <w:r w:rsidRPr="00DE4A01">
        <w:rPr>
          <w:rFonts w:ascii="Courier New" w:hAnsi="Courier New" w:cs="Courier New"/>
          <w:color w:val="0070C1"/>
          <w:sz w:val="18"/>
          <w:szCs w:val="15"/>
          <w:lang w:eastAsia="ko-KR"/>
        </w:rPr>
        <w:t>/mn-cse/acp-805496226</w:t>
      </w:r>
      <w:r w:rsidRPr="00DE4A01">
        <w:t>.</w:t>
      </w:r>
    </w:p>
    <w:p w14:paraId="6D20BA5C" w14:textId="04D7905C" w:rsidR="003A499B" w:rsidRPr="00DE4A01" w:rsidRDefault="003A499B" w:rsidP="003A499B">
      <w:pPr>
        <w:widowControl w:val="0"/>
      </w:pPr>
      <w:r w:rsidRPr="00DE4A01">
        <w:t>The following example shows an MN-AE registration request and response usi</w:t>
      </w:r>
      <w:r w:rsidR="00C87CE1" w:rsidRPr="00DE4A01">
        <w:t>ng HTTP with XML serialization:</w:t>
      </w:r>
    </w:p>
    <w:p w14:paraId="558F0624" w14:textId="77777777" w:rsidR="00C87CE1" w:rsidRPr="00DE4A01" w:rsidRDefault="00C87CE1" w:rsidP="00F82131">
      <w:pPr>
        <w:widowControl w:val="0"/>
        <w:spacing w:before="0"/>
        <w:ind w:left="1000"/>
        <w:rPr>
          <w:rFonts w:ascii="Courier New" w:eastAsia="Times New Roman" w:hAnsi="Courier New" w:cs="Courier New"/>
          <w:sz w:val="18"/>
          <w:szCs w:val="15"/>
          <w:lang w:eastAsia="ko-KR"/>
        </w:rPr>
      </w:pPr>
    </w:p>
    <w:p w14:paraId="0997B373" w14:textId="77777777" w:rsidR="003A499B" w:rsidRPr="00DE4A01" w:rsidRDefault="003A499B" w:rsidP="00F82131">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Request:</w:t>
      </w:r>
    </w:p>
    <w:p w14:paraId="6AEB6473" w14:textId="77777777" w:rsidR="00C87CE1" w:rsidRPr="00DE4A01" w:rsidRDefault="00C87CE1" w:rsidP="00F82131">
      <w:pPr>
        <w:widowControl w:val="0"/>
        <w:spacing w:before="0"/>
        <w:ind w:left="1000"/>
        <w:rPr>
          <w:rFonts w:ascii="Courier New" w:eastAsia="Times New Roman" w:hAnsi="Courier New" w:cs="Courier New"/>
          <w:sz w:val="18"/>
          <w:szCs w:val="15"/>
          <w:lang w:eastAsia="ko-KR"/>
        </w:rPr>
      </w:pPr>
    </w:p>
    <w:p w14:paraId="183C59DC" w14:textId="77777777" w:rsidR="00DB022C"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 xml:space="preserve">POST </w:t>
      </w:r>
      <w:r w:rsidRPr="00DE4A01">
        <w:rPr>
          <w:rFonts w:ascii="Courier New" w:hAnsi="Courier New" w:cs="Courier New"/>
          <w:color w:val="0070C1"/>
          <w:sz w:val="18"/>
          <w:szCs w:val="15"/>
          <w:lang w:eastAsia="ko-KR"/>
        </w:rPr>
        <w:t>/home_gateway?rcn=0 HTTP/1.1</w:t>
      </w:r>
    </w:p>
    <w:p w14:paraId="55B53505" w14:textId="77777777" w:rsidR="00DB022C" w:rsidRPr="00DE4A01" w:rsidRDefault="003A499B" w:rsidP="00F82131">
      <w:pPr>
        <w:widowControl w:val="0"/>
        <w:spacing w:before="0"/>
        <w:ind w:left="1000"/>
        <w:rPr>
          <w:rFonts w:ascii="Courier New" w:eastAsia="Times New Roman" w:hAnsi="Courier New" w:cs="Courier New"/>
          <w:color w:val="0070C1"/>
          <w:sz w:val="18"/>
          <w:szCs w:val="15"/>
          <w:lang w:eastAsia="ko-KR"/>
        </w:rPr>
      </w:pPr>
      <w:r w:rsidRPr="00DE4A01">
        <w:rPr>
          <w:rFonts w:ascii="Courier New" w:hAnsi="Courier New" w:cs="Courier New"/>
          <w:color w:val="0070C1"/>
          <w:sz w:val="18"/>
          <w:szCs w:val="15"/>
          <w:lang w:eastAsia="ko-KR"/>
        </w:rPr>
        <w:t xml:space="preserve">Host: </w:t>
      </w:r>
      <w:r w:rsidRPr="00DE4A01">
        <w:rPr>
          <w:rFonts w:ascii="Courier New" w:eastAsia="Times New Roman" w:hAnsi="Courier New" w:cs="Courier New"/>
          <w:color w:val="0070C1"/>
          <w:sz w:val="18"/>
          <w:szCs w:val="15"/>
          <w:lang w:eastAsia="ko-KR"/>
        </w:rPr>
        <w:t>mn.provider.com:8080</w:t>
      </w:r>
    </w:p>
    <w:p w14:paraId="1EBC7158" w14:textId="77777777" w:rsidR="00DB022C"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C</w:t>
      </w:r>
    </w:p>
    <w:p w14:paraId="7848E916" w14:textId="3E54F4B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Content-Type: application/xml;ty=2</w:t>
      </w:r>
    </w:p>
    <w:p w14:paraId="2022F46B"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mncse-19347</w:t>
      </w:r>
    </w:p>
    <w:p w14:paraId="7807776C"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p>
    <w:p w14:paraId="517D602C"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&lt;?xml version="1.0" encoding="UTF-8"?&gt;</w:t>
      </w:r>
    </w:p>
    <w:p w14:paraId="51DF4E3A"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&lt;m2m:ae xmlns:m2m="http://www.onem2m.org/xml/protocols" rn="gateway_ae"&gt;</w:t>
      </w:r>
    </w:p>
    <w:p w14:paraId="7EC8E387" w14:textId="77777777"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&lt;api&gt;A01.com.company.gatewayApp&lt;/api&gt;</w:t>
      </w:r>
    </w:p>
    <w:p w14:paraId="7BCDB7C9" w14:textId="77777777"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lastRenderedPageBreak/>
        <w:t>&lt;rr&gt;false&lt;/rr&gt;</w:t>
      </w:r>
    </w:p>
    <w:p w14:paraId="1E10A311" w14:textId="77777777"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&lt;acpi&gt;/mn-cse/acp-805496226&lt;/acpi&gt;</w:t>
      </w:r>
    </w:p>
    <w:p w14:paraId="7F4C7F31"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&lt;/m2m:ae&gt;</w:t>
      </w:r>
    </w:p>
    <w:p w14:paraId="34B86799"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p>
    <w:p w14:paraId="216B2888" w14:textId="77777777" w:rsidR="003A499B" w:rsidRPr="00DE4A01" w:rsidRDefault="003A499B" w:rsidP="00F82131">
      <w:pPr>
        <w:widowControl w:val="0"/>
        <w:spacing w:before="0"/>
        <w:ind w:left="1000"/>
        <w:rPr>
          <w:rFonts w:ascii="Courier New" w:hAnsi="Courier New" w:cs="Courier New"/>
          <w:sz w:val="18"/>
          <w:szCs w:val="15"/>
          <w:lang w:eastAsia="ko-KR"/>
        </w:rPr>
      </w:pPr>
      <w:r w:rsidRPr="00DE4A01">
        <w:rPr>
          <w:rFonts w:ascii="Courier New" w:eastAsia="Times New Roman" w:hAnsi="Courier New" w:cs="Courier New"/>
          <w:sz w:val="18"/>
          <w:szCs w:val="15"/>
          <w:lang w:eastAsia="ko-KR"/>
        </w:rPr>
        <w:t>HTTP Response:</w:t>
      </w:r>
    </w:p>
    <w:p w14:paraId="26FEBBFB" w14:textId="77777777" w:rsidR="003A499B" w:rsidRPr="00DE4A01" w:rsidRDefault="003A499B" w:rsidP="00F82131">
      <w:pPr>
        <w:widowControl w:val="0"/>
        <w:spacing w:before="0"/>
        <w:ind w:left="1000"/>
        <w:rPr>
          <w:rFonts w:ascii="Courier New" w:hAnsi="Courier New" w:cs="Courier New"/>
          <w:sz w:val="18"/>
          <w:szCs w:val="15"/>
          <w:lang w:eastAsia="ko-KR"/>
        </w:rPr>
      </w:pPr>
    </w:p>
    <w:p w14:paraId="157E461B"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201 Created</w:t>
      </w:r>
    </w:p>
    <w:p w14:paraId="28543CF2"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X-M2M-RSC: 2001</w:t>
      </w:r>
    </w:p>
    <w:p w14:paraId="42B2E02A"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mncse-19347</w:t>
      </w:r>
    </w:p>
    <w:p w14:paraId="634E7356"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Content-Location: /mn-cse/ae-CAE340303271</w:t>
      </w:r>
    </w:p>
    <w:p w14:paraId="53ABA067"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p>
    <w:p w14:paraId="7A357A6A" w14:textId="70D32C35" w:rsidR="003A499B" w:rsidRPr="00DE4A01" w:rsidRDefault="003A499B" w:rsidP="003A499B">
      <w:r w:rsidRPr="00DE4A01">
        <w:t>The following example shows an MN-AE registration request and response usin</w:t>
      </w:r>
      <w:r w:rsidR="00DB022C" w:rsidRPr="00DE4A01">
        <w:t>g HTTP with JSON serialization:</w:t>
      </w:r>
    </w:p>
    <w:p w14:paraId="5CC9BD29" w14:textId="77777777" w:rsidR="00C87CE1" w:rsidRPr="00DE4A01" w:rsidRDefault="00C87CE1" w:rsidP="00F82131">
      <w:pPr>
        <w:widowControl w:val="0"/>
        <w:spacing w:before="0"/>
        <w:ind w:left="1000"/>
        <w:rPr>
          <w:rFonts w:ascii="Courier New" w:eastAsia="Times New Roman" w:hAnsi="Courier New" w:cs="Courier New"/>
          <w:sz w:val="18"/>
          <w:szCs w:val="15"/>
          <w:lang w:eastAsia="ko-KR"/>
        </w:rPr>
      </w:pPr>
    </w:p>
    <w:p w14:paraId="70A61D08" w14:textId="77777777" w:rsidR="003A499B" w:rsidRPr="00DE4A01" w:rsidRDefault="003A499B" w:rsidP="00F82131">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Request:</w:t>
      </w:r>
    </w:p>
    <w:p w14:paraId="426AC063" w14:textId="77777777" w:rsidR="00C87CE1" w:rsidRPr="00DE4A01" w:rsidRDefault="00C87CE1" w:rsidP="00F82131">
      <w:pPr>
        <w:widowControl w:val="0"/>
        <w:spacing w:before="0"/>
        <w:ind w:left="1000"/>
        <w:rPr>
          <w:rFonts w:ascii="Courier New" w:eastAsia="Times New Roman" w:hAnsi="Courier New" w:cs="Courier New"/>
          <w:sz w:val="18"/>
          <w:szCs w:val="15"/>
          <w:lang w:eastAsia="ko-KR"/>
        </w:rPr>
      </w:pPr>
    </w:p>
    <w:p w14:paraId="5E989586" w14:textId="77777777" w:rsidR="00DB022C"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 xml:space="preserve">POST </w:t>
      </w:r>
      <w:r w:rsidRPr="00DE4A01">
        <w:rPr>
          <w:rFonts w:ascii="Courier New" w:hAnsi="Courier New" w:cs="Courier New"/>
          <w:color w:val="0070C1"/>
          <w:sz w:val="18"/>
          <w:szCs w:val="15"/>
          <w:lang w:eastAsia="ko-KR"/>
        </w:rPr>
        <w:t>/home_gateway?rcn=0 HTTP/1.1</w:t>
      </w:r>
    </w:p>
    <w:p w14:paraId="7EB3FB3D" w14:textId="77777777" w:rsidR="00DB022C" w:rsidRPr="00DE4A01" w:rsidRDefault="003A499B" w:rsidP="00F82131">
      <w:pPr>
        <w:widowControl w:val="0"/>
        <w:spacing w:before="0"/>
        <w:ind w:left="1000"/>
        <w:rPr>
          <w:rFonts w:ascii="Courier New" w:eastAsia="Times New Roman" w:hAnsi="Courier New" w:cs="Courier New"/>
          <w:color w:val="0070C1"/>
          <w:sz w:val="18"/>
          <w:szCs w:val="15"/>
          <w:lang w:eastAsia="ko-KR"/>
        </w:rPr>
      </w:pPr>
      <w:r w:rsidRPr="00DE4A01">
        <w:rPr>
          <w:rFonts w:ascii="Courier New" w:hAnsi="Courier New" w:cs="Courier New"/>
          <w:color w:val="0070C1"/>
          <w:sz w:val="18"/>
          <w:szCs w:val="15"/>
          <w:lang w:eastAsia="ko-KR"/>
        </w:rPr>
        <w:t xml:space="preserve">Host: </w:t>
      </w:r>
      <w:r w:rsidRPr="00DE4A01">
        <w:rPr>
          <w:rFonts w:ascii="Courier New" w:eastAsia="Times New Roman" w:hAnsi="Courier New" w:cs="Courier New"/>
          <w:color w:val="0070C1"/>
          <w:sz w:val="18"/>
          <w:szCs w:val="15"/>
          <w:lang w:eastAsia="ko-KR"/>
        </w:rPr>
        <w:t>mn.provider.com:8080</w:t>
      </w:r>
    </w:p>
    <w:p w14:paraId="1F68544A" w14:textId="77777777" w:rsidR="00DB022C"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C</w:t>
      </w:r>
    </w:p>
    <w:p w14:paraId="40207845" w14:textId="0076648B"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Content-Type: application/json;ty=2</w:t>
      </w:r>
    </w:p>
    <w:p w14:paraId="38B2BCD8" w14:textId="77777777" w:rsidR="003A499B" w:rsidRPr="00DE4A01" w:rsidRDefault="003A499B" w:rsidP="00F82131">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mncse-19347</w:t>
      </w:r>
    </w:p>
    <w:p w14:paraId="3C0372C6" w14:textId="77777777" w:rsidR="003A499B" w:rsidRPr="00DE4A01" w:rsidRDefault="003A499B" w:rsidP="00F82131">
      <w:pPr>
        <w:widowControl w:val="0"/>
        <w:spacing w:before="0"/>
        <w:ind w:leftChars="500" w:left="1200"/>
        <w:rPr>
          <w:rFonts w:ascii="Courier New" w:hAnsi="Courier New" w:cs="Courier New"/>
          <w:color w:val="0070C1"/>
          <w:sz w:val="18"/>
          <w:szCs w:val="15"/>
          <w:lang w:eastAsia="ko-KR"/>
        </w:rPr>
      </w:pPr>
    </w:p>
    <w:p w14:paraId="6B56FAA2"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02D9F77D" w14:textId="36269261"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"m2m:ae":</w:t>
      </w:r>
    </w:p>
    <w:p w14:paraId="7EF839C4" w14:textId="77777777"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13CD1FBA" w14:textId="77777777"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"rn": "gateway_ae",</w:t>
      </w:r>
    </w:p>
    <w:p w14:paraId="3F46CF01" w14:textId="77777777"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"api": "A01.com.company.gatewayApp",</w:t>
      </w:r>
    </w:p>
    <w:p w14:paraId="1A802831" w14:textId="77777777"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"rr": false,</w:t>
      </w:r>
    </w:p>
    <w:p w14:paraId="41929693" w14:textId="77777777"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"acpi": ["/mn-cse/acp-805496226"]</w:t>
      </w:r>
    </w:p>
    <w:p w14:paraId="2FA756C7"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w:t>
      </w:r>
    </w:p>
    <w:p w14:paraId="41B8CDCF"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69BC5CE8" w14:textId="77777777" w:rsidR="003A499B" w:rsidRPr="00DE4A01" w:rsidRDefault="003A499B" w:rsidP="00F82131">
      <w:pPr>
        <w:widowControl w:val="0"/>
        <w:spacing w:before="0"/>
        <w:ind w:left="1000"/>
        <w:rPr>
          <w:rFonts w:ascii="Courier New" w:eastAsia="Times New Roman" w:hAnsi="Courier New" w:cs="Courier New"/>
          <w:sz w:val="18"/>
          <w:szCs w:val="15"/>
          <w:lang w:eastAsia="ko-KR"/>
        </w:rPr>
      </w:pPr>
    </w:p>
    <w:p w14:paraId="7A4520E5" w14:textId="77777777" w:rsidR="003A499B" w:rsidRPr="00DE4A01" w:rsidRDefault="003A499B" w:rsidP="00F82131">
      <w:pPr>
        <w:widowControl w:val="0"/>
        <w:spacing w:before="0"/>
        <w:ind w:left="1000"/>
        <w:rPr>
          <w:rFonts w:ascii="Courier New" w:hAnsi="Courier New" w:cs="Courier New"/>
          <w:sz w:val="18"/>
          <w:szCs w:val="15"/>
          <w:lang w:eastAsia="ko-KR"/>
        </w:rPr>
      </w:pPr>
      <w:r w:rsidRPr="00DE4A01">
        <w:rPr>
          <w:rFonts w:ascii="Courier New" w:eastAsia="Times New Roman" w:hAnsi="Courier New" w:cs="Courier New"/>
          <w:sz w:val="18"/>
          <w:szCs w:val="15"/>
          <w:lang w:eastAsia="ko-KR"/>
        </w:rPr>
        <w:t>HTTP Response:</w:t>
      </w:r>
    </w:p>
    <w:p w14:paraId="490BF19E" w14:textId="77777777" w:rsidR="003A499B" w:rsidRPr="00DE4A01" w:rsidRDefault="003A499B" w:rsidP="00F82131">
      <w:pPr>
        <w:widowControl w:val="0"/>
        <w:spacing w:before="0"/>
        <w:ind w:left="1000"/>
        <w:rPr>
          <w:rFonts w:ascii="Courier New" w:hAnsi="Courier New" w:cs="Courier New"/>
          <w:sz w:val="18"/>
          <w:szCs w:val="15"/>
          <w:lang w:eastAsia="ko-KR"/>
        </w:rPr>
      </w:pPr>
    </w:p>
    <w:p w14:paraId="6A41211F"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201 Created</w:t>
      </w:r>
    </w:p>
    <w:p w14:paraId="5FA0A396"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X-M2M-RSC: 2001</w:t>
      </w:r>
    </w:p>
    <w:p w14:paraId="30B09EF7"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mncse-19347</w:t>
      </w:r>
    </w:p>
    <w:p w14:paraId="02CF2BAC"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Content-Location: /mn-cse/ae-CAE340303271</w:t>
      </w:r>
    </w:p>
    <w:p w14:paraId="60CB12F7" w14:textId="77777777" w:rsidR="003A499B" w:rsidRPr="00DE4A01" w:rsidRDefault="003A499B" w:rsidP="00F82131">
      <w:pPr>
        <w:widowControl w:val="0"/>
        <w:spacing w:before="0"/>
        <w:ind w:leftChars="500" w:left="1200"/>
        <w:rPr>
          <w:rFonts w:ascii="Courier New" w:hAnsi="Courier New" w:cs="Courier New"/>
          <w:color w:val="0070C1"/>
          <w:sz w:val="18"/>
          <w:szCs w:val="15"/>
          <w:lang w:eastAsia="ko-KR"/>
        </w:rPr>
      </w:pPr>
    </w:p>
    <w:p w14:paraId="69A37163" w14:textId="00CA60F1" w:rsidR="003A499B" w:rsidRPr="00DE4A01" w:rsidRDefault="003A499B" w:rsidP="00DB022C">
      <w:pPr>
        <w:pStyle w:val="Heading4"/>
      </w:pPr>
      <w:bookmarkStart w:id="158" w:name="_Toc476059912"/>
      <w:r w:rsidRPr="00DE4A01">
        <w:t>9.7.4.4</w:t>
      </w:r>
      <w:r w:rsidRPr="00DE4A01">
        <w:tab/>
        <w:t>Smartphone application IN-AE</w:t>
      </w:r>
      <w:bookmarkEnd w:id="158"/>
    </w:p>
    <w:p w14:paraId="3E41C3C6" w14:textId="408A47C2" w:rsidR="003A499B" w:rsidRPr="00DE4A01" w:rsidRDefault="003A499B" w:rsidP="003A499B">
      <w:r w:rsidRPr="00DE4A01">
        <w:t xml:space="preserve">The registration of IN-AE with IN-CSE is shown in the following procedure. </w:t>
      </w:r>
      <w:r w:rsidR="008F1E7F" w:rsidRPr="00DE4A01">
        <w:t>T</w:t>
      </w:r>
      <w:r w:rsidRPr="00DE4A01">
        <w:t xml:space="preserve">he </w:t>
      </w:r>
      <w:r w:rsidR="00C00A76" w:rsidRPr="00DE4A01">
        <w:t>ACP</w:t>
      </w:r>
      <w:r w:rsidRPr="00DE4A01">
        <w:t xml:space="preserve"> identifier (unstructured SP-relative resourceID) which is assigned to IN-AE is </w:t>
      </w:r>
      <w:r w:rsidRPr="00DE4A01">
        <w:rPr>
          <w:rFonts w:ascii="Courier New" w:hAnsi="Courier New" w:cs="Courier New"/>
          <w:color w:val="0070C1"/>
          <w:sz w:val="18"/>
          <w:szCs w:val="15"/>
          <w:lang w:eastAsia="ko-KR"/>
        </w:rPr>
        <w:t>/in-cse/acp-666957710</w:t>
      </w:r>
      <w:r w:rsidRPr="00DE4A01">
        <w:t>.</w:t>
      </w:r>
    </w:p>
    <w:p w14:paraId="7C00507A" w14:textId="13EFAA35" w:rsidR="003A499B" w:rsidRPr="00DE4A01" w:rsidRDefault="003A499B" w:rsidP="00DB022C">
      <w:r w:rsidRPr="00DE4A01">
        <w:t>The following example shows an IN-AE registration request and response using HTTP with XML serialization</w:t>
      </w:r>
      <w:r w:rsidR="00DB022C" w:rsidRPr="00DE4A01">
        <w:t>:</w:t>
      </w:r>
    </w:p>
    <w:p w14:paraId="14635E6C" w14:textId="77777777" w:rsidR="00C87CE1" w:rsidRPr="00DE4A01" w:rsidRDefault="00C87CE1" w:rsidP="00F82131">
      <w:pPr>
        <w:widowControl w:val="0"/>
        <w:spacing w:before="0"/>
        <w:ind w:left="1000"/>
        <w:rPr>
          <w:rFonts w:ascii="Courier New" w:eastAsia="Times New Roman" w:hAnsi="Courier New" w:cs="Courier New"/>
          <w:sz w:val="18"/>
          <w:szCs w:val="15"/>
          <w:lang w:eastAsia="ko-KR"/>
        </w:rPr>
      </w:pPr>
    </w:p>
    <w:p w14:paraId="331C5873" w14:textId="77777777" w:rsidR="003A499B" w:rsidRPr="00DE4A01" w:rsidRDefault="003A499B" w:rsidP="00F82131">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Request:</w:t>
      </w:r>
    </w:p>
    <w:p w14:paraId="432A2183" w14:textId="77777777" w:rsidR="00C87CE1" w:rsidRPr="00DE4A01" w:rsidRDefault="00C87CE1" w:rsidP="00F82131">
      <w:pPr>
        <w:widowControl w:val="0"/>
        <w:spacing w:before="0"/>
        <w:ind w:left="1000"/>
        <w:rPr>
          <w:rFonts w:ascii="Courier New" w:eastAsia="Times New Roman" w:hAnsi="Courier New" w:cs="Courier New"/>
          <w:sz w:val="18"/>
          <w:szCs w:val="15"/>
          <w:lang w:eastAsia="ko-KR"/>
        </w:rPr>
      </w:pPr>
    </w:p>
    <w:p w14:paraId="5FA21D3E" w14:textId="77777777" w:rsidR="00DB022C"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 xml:space="preserve">POST </w:t>
      </w:r>
      <w:r w:rsidRPr="00DE4A01">
        <w:rPr>
          <w:rFonts w:ascii="Courier New" w:hAnsi="Courier New" w:cs="Courier New"/>
          <w:color w:val="0070C1"/>
          <w:sz w:val="18"/>
          <w:szCs w:val="15"/>
          <w:lang w:eastAsia="ko-KR"/>
        </w:rPr>
        <w:t>/server?rcn=0 HTTP/1.1</w:t>
      </w:r>
    </w:p>
    <w:p w14:paraId="1013A7A7" w14:textId="77777777" w:rsidR="00DB022C" w:rsidRPr="00DE4A01" w:rsidRDefault="003A499B" w:rsidP="00F82131">
      <w:pPr>
        <w:widowControl w:val="0"/>
        <w:spacing w:before="0"/>
        <w:ind w:left="1000"/>
        <w:rPr>
          <w:rFonts w:ascii="Courier New" w:eastAsia="Times New Roman" w:hAnsi="Courier New" w:cs="Courier New"/>
          <w:color w:val="0070C1"/>
          <w:sz w:val="18"/>
          <w:szCs w:val="15"/>
          <w:lang w:eastAsia="ko-KR"/>
        </w:rPr>
      </w:pPr>
      <w:r w:rsidRPr="00DE4A01">
        <w:rPr>
          <w:rFonts w:ascii="Courier New" w:hAnsi="Courier New" w:cs="Courier New"/>
          <w:color w:val="0070C1"/>
          <w:sz w:val="18"/>
          <w:szCs w:val="15"/>
          <w:lang w:eastAsia="ko-KR"/>
        </w:rPr>
        <w:t xml:space="preserve">Host: </w:t>
      </w:r>
      <w:r w:rsidRPr="00DE4A01">
        <w:rPr>
          <w:rFonts w:ascii="Courier New" w:eastAsia="Times New Roman" w:hAnsi="Courier New" w:cs="Courier New"/>
          <w:color w:val="0070C1"/>
          <w:sz w:val="18"/>
          <w:szCs w:val="15"/>
          <w:lang w:eastAsia="ko-KR"/>
        </w:rPr>
        <w:t>mn.provider.com:8080</w:t>
      </w:r>
    </w:p>
    <w:p w14:paraId="53E8059F" w14:textId="77777777" w:rsidR="00DB022C"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C</w:t>
      </w:r>
    </w:p>
    <w:p w14:paraId="202A51F0" w14:textId="072C97A1"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Content-Type: application/xml;ty=2</w:t>
      </w:r>
    </w:p>
    <w:p w14:paraId="129629CD" w14:textId="6C6166BA"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incse-16346</w:t>
      </w:r>
    </w:p>
    <w:p w14:paraId="27FFCD45" w14:textId="77777777" w:rsidR="00DB022C" w:rsidRPr="00DE4A01" w:rsidRDefault="00DB022C" w:rsidP="00F82131">
      <w:pPr>
        <w:widowControl w:val="0"/>
        <w:spacing w:before="0"/>
        <w:ind w:left="1000"/>
        <w:rPr>
          <w:rFonts w:ascii="Courier New" w:hAnsi="Courier New" w:cs="Courier New"/>
          <w:color w:val="0070C1"/>
          <w:sz w:val="18"/>
          <w:szCs w:val="15"/>
          <w:lang w:eastAsia="ko-KR"/>
        </w:rPr>
      </w:pPr>
    </w:p>
    <w:p w14:paraId="25CE4722"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&lt;?xml version="1.0" encoding="UTF-8"?&gt;</w:t>
      </w:r>
    </w:p>
    <w:p w14:paraId="758BBCE3"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&lt;m2m:ae xmlns:m2m="http://www.onem2m.org/xml/protocols" rn="smartphone_ae"&gt;</w:t>
      </w:r>
    </w:p>
    <w:p w14:paraId="0CDA52FE" w14:textId="77777777" w:rsidR="003A499B" w:rsidRPr="00DE4A01" w:rsidRDefault="003A499B" w:rsidP="00F82131">
      <w:pPr>
        <w:widowControl w:val="0"/>
        <w:spacing w:before="0"/>
        <w:ind w:left="1000" w:firstLine="210"/>
        <w:rPr>
          <w:rFonts w:ascii="Courier New" w:eastAsia="Courier New" w:hAnsi="Courier New" w:cs="Courier New"/>
          <w:color w:val="0070C1"/>
          <w:sz w:val="18"/>
          <w:szCs w:val="15"/>
          <w:lang w:eastAsia="ko-KR"/>
        </w:rPr>
      </w:pPr>
      <w:r w:rsidRPr="00DE4A01">
        <w:rPr>
          <w:rFonts w:ascii="Courier New" w:hAnsi="Courier New" w:cs="Courier New"/>
          <w:color w:val="0070C1"/>
          <w:sz w:val="18"/>
          <w:szCs w:val="15"/>
          <w:lang w:eastAsia="ko-KR"/>
        </w:rPr>
        <w:t>&lt;api&gt;A01.com.company.lightControlApp&lt;/api&gt;</w:t>
      </w:r>
    </w:p>
    <w:p w14:paraId="2EAE9DEF" w14:textId="77777777"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&lt;rr&gt;false&lt;/rr&gt;</w:t>
      </w:r>
    </w:p>
    <w:p w14:paraId="7BEDB47C" w14:textId="77777777"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&lt;acpi&gt;/in-cse/acp-666957710&lt;/acpi&gt;</w:t>
      </w:r>
    </w:p>
    <w:p w14:paraId="6931F101" w14:textId="77777777" w:rsidR="003A499B" w:rsidRPr="00DE4A01" w:rsidRDefault="003A499B" w:rsidP="00F82131">
      <w:pPr>
        <w:widowControl w:val="0"/>
        <w:spacing w:before="0"/>
        <w:ind w:left="1000"/>
      </w:pPr>
      <w:r w:rsidRPr="00DE4A01">
        <w:rPr>
          <w:rFonts w:ascii="Courier New" w:hAnsi="Courier New" w:cs="Courier New"/>
          <w:color w:val="0070C1"/>
          <w:sz w:val="18"/>
          <w:szCs w:val="15"/>
          <w:lang w:eastAsia="ko-KR"/>
        </w:rPr>
        <w:t>&lt;/m2m:ae&gt;</w:t>
      </w:r>
    </w:p>
    <w:p w14:paraId="425474FB" w14:textId="77777777" w:rsidR="00C87CE1" w:rsidRPr="00DE4A01" w:rsidRDefault="00C87CE1" w:rsidP="00F82131">
      <w:pPr>
        <w:widowControl w:val="0"/>
        <w:spacing w:before="0"/>
        <w:ind w:left="1000"/>
        <w:rPr>
          <w:rFonts w:ascii="Courier New" w:eastAsia="Times New Roman" w:hAnsi="Courier New" w:cs="Courier New"/>
          <w:sz w:val="18"/>
          <w:szCs w:val="15"/>
          <w:lang w:eastAsia="ko-KR"/>
        </w:rPr>
      </w:pPr>
    </w:p>
    <w:p w14:paraId="2796E006" w14:textId="77777777" w:rsidR="003A499B" w:rsidRPr="00DE4A01" w:rsidRDefault="003A499B" w:rsidP="00F82131">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Response:</w:t>
      </w:r>
    </w:p>
    <w:p w14:paraId="3D18AB95" w14:textId="77777777" w:rsidR="00C87CE1" w:rsidRPr="00DE4A01" w:rsidRDefault="00C87CE1" w:rsidP="00F82131">
      <w:pPr>
        <w:widowControl w:val="0"/>
        <w:spacing w:before="0"/>
        <w:ind w:left="1000"/>
        <w:rPr>
          <w:rFonts w:ascii="Courier New" w:eastAsia="Times New Roman" w:hAnsi="Courier New" w:cs="Courier New"/>
          <w:sz w:val="18"/>
          <w:szCs w:val="15"/>
          <w:lang w:eastAsia="ko-KR"/>
        </w:rPr>
      </w:pPr>
    </w:p>
    <w:p w14:paraId="0F995190"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201 Created</w:t>
      </w:r>
    </w:p>
    <w:p w14:paraId="07DACCEB"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X-M2M-RSC: 2001</w:t>
      </w:r>
    </w:p>
    <w:p w14:paraId="6FF41169"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incse-16346</w:t>
      </w:r>
    </w:p>
    <w:p w14:paraId="014CD246"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Content-Location: /in-cse/ae-CAE340304178</w:t>
      </w:r>
    </w:p>
    <w:p w14:paraId="7B2B74E8"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p>
    <w:p w14:paraId="4D30F24D" w14:textId="111BB25C" w:rsidR="003A499B" w:rsidRPr="00DE4A01" w:rsidRDefault="003A499B" w:rsidP="003A499B">
      <w:r w:rsidRPr="00DE4A01">
        <w:t>The following example shows an IN-AE registration request and response usin</w:t>
      </w:r>
      <w:r w:rsidR="00DB022C" w:rsidRPr="00DE4A01">
        <w:t>g HTTP with JSON serialization:</w:t>
      </w:r>
    </w:p>
    <w:p w14:paraId="72DD1C6B" w14:textId="77777777" w:rsidR="00C87CE1" w:rsidRPr="00DE4A01" w:rsidRDefault="00C87CE1" w:rsidP="00F82131">
      <w:pPr>
        <w:widowControl w:val="0"/>
        <w:spacing w:before="0"/>
        <w:ind w:left="1000"/>
        <w:rPr>
          <w:rFonts w:ascii="Courier New" w:eastAsia="Times New Roman" w:hAnsi="Courier New" w:cs="Courier New"/>
          <w:sz w:val="18"/>
          <w:szCs w:val="15"/>
          <w:lang w:eastAsia="ko-KR"/>
        </w:rPr>
      </w:pPr>
    </w:p>
    <w:p w14:paraId="69CC4950" w14:textId="77777777" w:rsidR="003A499B" w:rsidRPr="00DE4A01" w:rsidRDefault="003A499B" w:rsidP="00F82131">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Request:</w:t>
      </w:r>
    </w:p>
    <w:p w14:paraId="27982FAE" w14:textId="77777777" w:rsidR="00C87CE1" w:rsidRPr="00DE4A01" w:rsidRDefault="00C87CE1" w:rsidP="00F82131">
      <w:pPr>
        <w:widowControl w:val="0"/>
        <w:spacing w:before="0"/>
        <w:ind w:left="1000"/>
        <w:rPr>
          <w:rFonts w:ascii="Courier New" w:eastAsia="Times New Roman" w:hAnsi="Courier New" w:cs="Courier New"/>
          <w:sz w:val="18"/>
          <w:szCs w:val="15"/>
          <w:lang w:eastAsia="ko-KR"/>
        </w:rPr>
      </w:pPr>
    </w:p>
    <w:p w14:paraId="10E65CA9" w14:textId="77777777" w:rsidR="00DB022C"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 xml:space="preserve">POST </w:t>
      </w:r>
      <w:r w:rsidRPr="00DE4A01">
        <w:rPr>
          <w:rFonts w:ascii="Courier New" w:hAnsi="Courier New" w:cs="Courier New"/>
          <w:color w:val="0070C1"/>
          <w:sz w:val="18"/>
          <w:szCs w:val="15"/>
          <w:lang w:eastAsia="ko-KR"/>
        </w:rPr>
        <w:t>/server?rcn=0 HTTP/1.1</w:t>
      </w:r>
    </w:p>
    <w:p w14:paraId="1BED4520" w14:textId="77777777" w:rsidR="00DB022C" w:rsidRPr="00DE4A01" w:rsidRDefault="003A499B" w:rsidP="00F82131">
      <w:pPr>
        <w:widowControl w:val="0"/>
        <w:spacing w:before="0"/>
        <w:ind w:left="1000"/>
        <w:rPr>
          <w:rFonts w:ascii="Courier New" w:eastAsia="Times New Roman" w:hAnsi="Courier New" w:cs="Courier New"/>
          <w:color w:val="0070C1"/>
          <w:sz w:val="18"/>
          <w:szCs w:val="15"/>
          <w:lang w:eastAsia="ko-KR"/>
        </w:rPr>
      </w:pPr>
      <w:r w:rsidRPr="00DE4A01">
        <w:rPr>
          <w:rFonts w:ascii="Courier New" w:hAnsi="Courier New" w:cs="Courier New"/>
          <w:color w:val="0070C1"/>
          <w:sz w:val="18"/>
          <w:szCs w:val="15"/>
          <w:lang w:eastAsia="ko-KR"/>
        </w:rPr>
        <w:t xml:space="preserve">Host: </w:t>
      </w:r>
      <w:r w:rsidRPr="00DE4A01">
        <w:rPr>
          <w:rFonts w:ascii="Courier New" w:eastAsia="Times New Roman" w:hAnsi="Courier New" w:cs="Courier New"/>
          <w:color w:val="0070C1"/>
          <w:sz w:val="18"/>
          <w:szCs w:val="15"/>
          <w:lang w:eastAsia="ko-KR"/>
        </w:rPr>
        <w:t>mn.provider.com:8080</w:t>
      </w:r>
    </w:p>
    <w:p w14:paraId="414899FC" w14:textId="77777777" w:rsidR="00DB022C"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C</w:t>
      </w:r>
    </w:p>
    <w:p w14:paraId="025F63C0" w14:textId="1948262D"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Content-Type: application/json;ty=2</w:t>
      </w:r>
    </w:p>
    <w:p w14:paraId="20827480" w14:textId="6FAEE59A"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incse-16346</w:t>
      </w:r>
    </w:p>
    <w:p w14:paraId="4CBEC76D" w14:textId="77777777" w:rsidR="00DB022C" w:rsidRPr="00DE4A01" w:rsidRDefault="00DB022C" w:rsidP="00F82131">
      <w:pPr>
        <w:widowControl w:val="0"/>
        <w:spacing w:before="0"/>
        <w:ind w:left="1000"/>
        <w:rPr>
          <w:rFonts w:ascii="Courier New" w:hAnsi="Courier New" w:cs="Courier New"/>
          <w:color w:val="0070C1"/>
          <w:sz w:val="18"/>
          <w:szCs w:val="15"/>
          <w:lang w:eastAsia="ko-KR"/>
        </w:rPr>
      </w:pPr>
    </w:p>
    <w:p w14:paraId="47BC0B5F"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140D2730" w14:textId="23AB44DA"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"m2m:ae":</w:t>
      </w:r>
    </w:p>
    <w:p w14:paraId="57A51096" w14:textId="77777777"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727A3483" w14:textId="77777777"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"rn": "smartphone_ae",</w:t>
      </w:r>
    </w:p>
    <w:p w14:paraId="553D869E" w14:textId="77777777"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"api": "A01.com.company.lightControlApp",</w:t>
      </w:r>
    </w:p>
    <w:p w14:paraId="34622D25" w14:textId="77777777"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"rr": false,</w:t>
      </w:r>
    </w:p>
    <w:p w14:paraId="356AC4CD" w14:textId="77777777"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"acpi": ["/in-cse/acp-666957710"]</w:t>
      </w:r>
    </w:p>
    <w:p w14:paraId="5C0CB693"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w:t>
      </w:r>
    </w:p>
    <w:p w14:paraId="6EC517E4"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1469F4F7" w14:textId="77777777" w:rsidR="00C87CE1" w:rsidRPr="00DE4A01" w:rsidRDefault="00C87CE1" w:rsidP="00F82131">
      <w:pPr>
        <w:widowControl w:val="0"/>
        <w:spacing w:before="0"/>
        <w:ind w:left="1000"/>
        <w:rPr>
          <w:rFonts w:ascii="Courier New" w:eastAsia="Times New Roman" w:hAnsi="Courier New" w:cs="Courier New"/>
          <w:sz w:val="18"/>
          <w:szCs w:val="15"/>
          <w:lang w:eastAsia="ko-KR"/>
        </w:rPr>
      </w:pPr>
    </w:p>
    <w:p w14:paraId="1CB1D0A9" w14:textId="77777777" w:rsidR="003A499B" w:rsidRPr="00DE4A01" w:rsidRDefault="003A499B" w:rsidP="00F82131">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Response:</w:t>
      </w:r>
    </w:p>
    <w:p w14:paraId="3FE75789" w14:textId="77777777" w:rsidR="00C87CE1" w:rsidRPr="00DE4A01" w:rsidRDefault="00C87CE1" w:rsidP="00F82131">
      <w:pPr>
        <w:widowControl w:val="0"/>
        <w:spacing w:before="0"/>
        <w:ind w:left="1000"/>
        <w:rPr>
          <w:rFonts w:ascii="Courier New" w:eastAsia="Times New Roman" w:hAnsi="Courier New" w:cs="Courier New"/>
          <w:sz w:val="18"/>
          <w:szCs w:val="15"/>
          <w:lang w:eastAsia="ko-KR"/>
        </w:rPr>
      </w:pPr>
    </w:p>
    <w:p w14:paraId="1B95D49C"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201 Created</w:t>
      </w:r>
    </w:p>
    <w:p w14:paraId="5E0A15E6"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X-M2M-RSC: 2001</w:t>
      </w:r>
    </w:p>
    <w:p w14:paraId="43F6FF5B"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incse-16346</w:t>
      </w:r>
    </w:p>
    <w:p w14:paraId="75AF27FD"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Content-Location: /in-cse/ae-CAE340304178</w:t>
      </w:r>
    </w:p>
    <w:p w14:paraId="5B9DFE42"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p>
    <w:p w14:paraId="6A4E20BB" w14:textId="5E07E51E" w:rsidR="003A499B" w:rsidRPr="00DE4A01" w:rsidRDefault="00DB022C" w:rsidP="00DB022C">
      <w:pPr>
        <w:pStyle w:val="Heading3"/>
        <w:rPr>
          <w:color w:val="000000"/>
        </w:rPr>
      </w:pPr>
      <w:bookmarkStart w:id="159" w:name="_Toc476059913"/>
      <w:bookmarkStart w:id="160" w:name="_Toc516819940"/>
      <w:r w:rsidRPr="00DE4A01">
        <w:rPr>
          <w:color w:val="000000"/>
        </w:rPr>
        <w:t>9.7.5</w:t>
      </w:r>
      <w:r w:rsidR="003A499B" w:rsidRPr="00DE4A01">
        <w:rPr>
          <w:color w:val="000000"/>
        </w:rPr>
        <w:tab/>
      </w:r>
      <w:r w:rsidR="003A499B" w:rsidRPr="00DE4A01">
        <w:t>Containers creation</w:t>
      </w:r>
      <w:bookmarkEnd w:id="159"/>
      <w:bookmarkEnd w:id="160"/>
    </w:p>
    <w:p w14:paraId="524A931A" w14:textId="77777777" w:rsidR="003A499B" w:rsidRPr="00DE4A01" w:rsidRDefault="003A499B" w:rsidP="00DB022C">
      <w:pPr>
        <w:pStyle w:val="Heading4"/>
      </w:pPr>
      <w:bookmarkStart w:id="161" w:name="_Toc476059914"/>
      <w:r w:rsidRPr="00DE4A01">
        <w:t>9.7.5.1</w:t>
      </w:r>
      <w:r w:rsidRPr="00DE4A01">
        <w:tab/>
        <w:t>Create a container of ADN-AE1</w:t>
      </w:r>
      <w:bookmarkEnd w:id="161"/>
    </w:p>
    <w:p w14:paraId="11FA3F3D" w14:textId="77777777" w:rsidR="003A499B" w:rsidRPr="00DE4A01" w:rsidRDefault="003A499B" w:rsidP="003A499B">
      <w:r w:rsidRPr="00DE4A01">
        <w:t>The creation of a container resource for ADN-AE1 is shown in the following procedure.</w:t>
      </w:r>
    </w:p>
    <w:p w14:paraId="4858C520" w14:textId="7C7D1511" w:rsidR="003A499B" w:rsidRPr="00DE4A01" w:rsidRDefault="003A499B" w:rsidP="00DB022C">
      <w:r w:rsidRPr="00DE4A01">
        <w:t>The following example shows a container create request and response using HTTP with XML serialization</w:t>
      </w:r>
      <w:r w:rsidR="00DB022C" w:rsidRPr="00DE4A01">
        <w:t>:</w:t>
      </w:r>
    </w:p>
    <w:p w14:paraId="4AE205D8" w14:textId="77777777" w:rsidR="00C87CE1" w:rsidRPr="00DE4A01" w:rsidRDefault="00C87CE1" w:rsidP="00F82131">
      <w:pPr>
        <w:spacing w:before="0"/>
        <w:ind w:left="716" w:firstLine="284"/>
        <w:rPr>
          <w:rFonts w:ascii="Courier New" w:eastAsia="Times New Roman" w:hAnsi="Courier New" w:cs="Courier New"/>
          <w:sz w:val="18"/>
          <w:szCs w:val="15"/>
          <w:lang w:eastAsia="ko-KR"/>
        </w:rPr>
      </w:pPr>
    </w:p>
    <w:p w14:paraId="108F3EC9" w14:textId="77777777" w:rsidR="003A499B" w:rsidRPr="00DE4A01" w:rsidRDefault="003A499B" w:rsidP="00F82131">
      <w:pPr>
        <w:spacing w:before="0"/>
        <w:ind w:left="716" w:firstLine="284"/>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Request:</w:t>
      </w:r>
    </w:p>
    <w:p w14:paraId="5C0711B3" w14:textId="77777777" w:rsidR="00C87CE1" w:rsidRPr="00DE4A01" w:rsidRDefault="00C87CE1" w:rsidP="00F82131">
      <w:pPr>
        <w:spacing w:before="0"/>
        <w:ind w:left="716" w:firstLine="284"/>
        <w:rPr>
          <w:rFonts w:ascii="Courier New" w:eastAsia="Times New Roman" w:hAnsi="Courier New" w:cs="Courier New"/>
          <w:sz w:val="18"/>
          <w:szCs w:val="15"/>
          <w:lang w:eastAsia="ko-KR"/>
        </w:rPr>
      </w:pPr>
    </w:p>
    <w:p w14:paraId="4E073174" w14:textId="77777777" w:rsidR="00DB022C"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POST /home_gateway/</w:t>
      </w:r>
      <w:r w:rsidRPr="00DE4A01">
        <w:rPr>
          <w:rFonts w:ascii="Courier New" w:hAnsi="Courier New" w:cs="Courier New"/>
          <w:color w:val="0070C1"/>
          <w:sz w:val="18"/>
          <w:szCs w:val="15"/>
          <w:lang w:eastAsia="ko-KR"/>
        </w:rPr>
        <w:t>light_ae1?rcn=0 HTTP/1.1</w:t>
      </w:r>
    </w:p>
    <w:p w14:paraId="0D7001D7" w14:textId="77777777" w:rsidR="00DB022C" w:rsidRPr="00DE4A01" w:rsidRDefault="003A499B" w:rsidP="00F82131">
      <w:pPr>
        <w:widowControl w:val="0"/>
        <w:spacing w:before="0"/>
        <w:ind w:left="1000"/>
        <w:rPr>
          <w:rFonts w:ascii="Courier New" w:eastAsia="Times New Roman" w:hAnsi="Courier New" w:cs="Courier New"/>
          <w:color w:val="0070C1"/>
          <w:sz w:val="18"/>
          <w:szCs w:val="15"/>
          <w:lang w:eastAsia="ko-KR"/>
        </w:rPr>
      </w:pPr>
      <w:r w:rsidRPr="00DE4A01">
        <w:rPr>
          <w:rFonts w:ascii="Courier New" w:hAnsi="Courier New" w:cs="Courier New"/>
          <w:color w:val="0070C1"/>
          <w:sz w:val="18"/>
          <w:szCs w:val="15"/>
          <w:lang w:eastAsia="ko-KR"/>
        </w:rPr>
        <w:t xml:space="preserve">Host: </w:t>
      </w:r>
      <w:r w:rsidRPr="00DE4A01">
        <w:rPr>
          <w:rFonts w:ascii="Courier New" w:eastAsia="Times New Roman" w:hAnsi="Courier New" w:cs="Courier New"/>
          <w:color w:val="0070C1"/>
          <w:sz w:val="18"/>
          <w:szCs w:val="15"/>
          <w:lang w:eastAsia="ko-KR"/>
        </w:rPr>
        <w:t>mn.provider.com:8080</w:t>
      </w:r>
    </w:p>
    <w:p w14:paraId="299EE597" w14:textId="77777777" w:rsidR="00DB022C"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Clight_ae1</w:t>
      </w:r>
    </w:p>
    <w:p w14:paraId="6268568C" w14:textId="4FDA8E8C"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Content-Type: application/xml;ty=3</w:t>
      </w:r>
    </w:p>
    <w:p w14:paraId="57CD152B" w14:textId="7C16DE29"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mncse/13345</w:t>
      </w:r>
    </w:p>
    <w:p w14:paraId="1455C734" w14:textId="77777777" w:rsidR="00DB022C" w:rsidRPr="00DE4A01" w:rsidRDefault="00DB022C" w:rsidP="00F82131">
      <w:pPr>
        <w:widowControl w:val="0"/>
        <w:spacing w:before="0"/>
        <w:ind w:left="1000"/>
        <w:rPr>
          <w:rFonts w:ascii="Courier New" w:hAnsi="Courier New" w:cs="Courier New"/>
          <w:color w:val="0070C1"/>
          <w:sz w:val="18"/>
          <w:szCs w:val="15"/>
          <w:lang w:eastAsia="ko-KR"/>
        </w:rPr>
      </w:pPr>
    </w:p>
    <w:p w14:paraId="71B20A6E" w14:textId="77777777" w:rsidR="003A499B" w:rsidRPr="00DE4A01" w:rsidRDefault="003A499B" w:rsidP="00F82131">
      <w:pPr>
        <w:widowControl w:val="0"/>
        <w:spacing w:before="0"/>
        <w:ind w:left="716"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&lt;m2m:cnt xmlns:m2m="http://www.onem2m.org/xml/protocols" rn="light"&gt;</w:t>
      </w:r>
    </w:p>
    <w:p w14:paraId="564708CF"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&lt;/m2m:cnt&gt;</w:t>
      </w:r>
    </w:p>
    <w:p w14:paraId="04F982A9" w14:textId="77777777" w:rsidR="00C87CE1" w:rsidRPr="00DE4A01" w:rsidRDefault="00C87CE1" w:rsidP="00F82131">
      <w:pPr>
        <w:widowControl w:val="0"/>
        <w:spacing w:before="0"/>
        <w:ind w:left="1000"/>
        <w:rPr>
          <w:rFonts w:ascii="Courier New" w:eastAsia="Times New Roman" w:hAnsi="Courier New" w:cs="Courier New"/>
          <w:sz w:val="18"/>
          <w:szCs w:val="15"/>
          <w:lang w:eastAsia="ko-KR"/>
        </w:rPr>
      </w:pPr>
    </w:p>
    <w:p w14:paraId="23E81AC1" w14:textId="77777777" w:rsidR="003A499B" w:rsidRPr="00DE4A01" w:rsidRDefault="003A499B" w:rsidP="00F82131">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Response:</w:t>
      </w:r>
    </w:p>
    <w:p w14:paraId="731638DA" w14:textId="77777777" w:rsidR="00C87CE1" w:rsidRPr="00DE4A01" w:rsidRDefault="00C87CE1" w:rsidP="00F82131">
      <w:pPr>
        <w:widowControl w:val="0"/>
        <w:spacing w:before="0"/>
        <w:ind w:left="1000"/>
        <w:rPr>
          <w:rFonts w:ascii="Courier New" w:hAnsi="Courier New" w:cs="Courier New"/>
          <w:sz w:val="18"/>
          <w:szCs w:val="15"/>
          <w:lang w:eastAsia="ko-KR"/>
        </w:rPr>
      </w:pPr>
    </w:p>
    <w:p w14:paraId="1D5570F9"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201 Created</w:t>
      </w:r>
    </w:p>
    <w:p w14:paraId="71DBC012"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X-M2M-RSC: 2001</w:t>
      </w:r>
    </w:p>
    <w:p w14:paraId="1664548C"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mncse-13345</w:t>
      </w:r>
    </w:p>
    <w:p w14:paraId="220C48D1"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Content-Location: /mn-cse/cnt-582759912</w:t>
      </w:r>
    </w:p>
    <w:p w14:paraId="093FA79A" w14:textId="659E1E04" w:rsidR="003A499B" w:rsidRPr="00DE4A01" w:rsidRDefault="003A499B" w:rsidP="003A499B">
      <w:r w:rsidRPr="00DE4A01">
        <w:t>The following example shows a container create request and response usi</w:t>
      </w:r>
      <w:r w:rsidR="00DB022C" w:rsidRPr="00DE4A01">
        <w:t>ng HTTP with JSON serialization:</w:t>
      </w:r>
    </w:p>
    <w:p w14:paraId="368FEA86" w14:textId="77777777" w:rsidR="00C87CE1" w:rsidRPr="00DE4A01" w:rsidRDefault="00C87CE1" w:rsidP="00F82131">
      <w:pPr>
        <w:widowControl w:val="0"/>
        <w:spacing w:before="0"/>
        <w:ind w:left="1000"/>
        <w:rPr>
          <w:rFonts w:ascii="Courier New" w:eastAsia="Times New Roman" w:hAnsi="Courier New" w:cs="Courier New"/>
          <w:sz w:val="18"/>
          <w:szCs w:val="15"/>
          <w:lang w:eastAsia="ko-KR"/>
        </w:rPr>
      </w:pPr>
    </w:p>
    <w:p w14:paraId="6A0D641C" w14:textId="77777777" w:rsidR="003A499B" w:rsidRPr="00DE4A01" w:rsidRDefault="003A499B" w:rsidP="00F82131">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Request:</w:t>
      </w:r>
    </w:p>
    <w:p w14:paraId="4A24DCBD" w14:textId="77777777" w:rsidR="00C87CE1" w:rsidRPr="00DE4A01" w:rsidRDefault="00C87CE1" w:rsidP="00F82131">
      <w:pPr>
        <w:widowControl w:val="0"/>
        <w:spacing w:before="0"/>
        <w:ind w:left="1000"/>
        <w:rPr>
          <w:rFonts w:ascii="Courier New" w:eastAsia="Times New Roman" w:hAnsi="Courier New" w:cs="Courier New"/>
          <w:sz w:val="18"/>
          <w:szCs w:val="15"/>
          <w:lang w:eastAsia="ko-KR"/>
        </w:rPr>
      </w:pPr>
    </w:p>
    <w:p w14:paraId="67C89762" w14:textId="77777777" w:rsidR="00DB022C"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POST /home_gateway/</w:t>
      </w:r>
      <w:r w:rsidRPr="00DE4A01">
        <w:rPr>
          <w:rFonts w:ascii="Courier New" w:hAnsi="Courier New" w:cs="Courier New"/>
          <w:color w:val="0070C1"/>
          <w:sz w:val="18"/>
          <w:szCs w:val="15"/>
          <w:lang w:eastAsia="ko-KR"/>
        </w:rPr>
        <w:t>light_ae1?rcn=0 HTTP/1.1</w:t>
      </w:r>
    </w:p>
    <w:p w14:paraId="163E9696" w14:textId="77777777" w:rsidR="00DB022C" w:rsidRPr="00DE4A01" w:rsidRDefault="003A499B" w:rsidP="00F82131">
      <w:pPr>
        <w:widowControl w:val="0"/>
        <w:spacing w:before="0"/>
        <w:ind w:left="1000"/>
        <w:rPr>
          <w:rFonts w:ascii="Courier New" w:eastAsia="Times New Roman" w:hAnsi="Courier New" w:cs="Courier New"/>
          <w:color w:val="0070C1"/>
          <w:sz w:val="18"/>
          <w:szCs w:val="15"/>
          <w:lang w:eastAsia="ko-KR"/>
        </w:rPr>
      </w:pPr>
      <w:r w:rsidRPr="00DE4A01">
        <w:rPr>
          <w:rFonts w:ascii="Courier New" w:hAnsi="Courier New" w:cs="Courier New"/>
          <w:color w:val="0070C1"/>
          <w:sz w:val="18"/>
          <w:szCs w:val="15"/>
          <w:lang w:eastAsia="ko-KR"/>
        </w:rPr>
        <w:t xml:space="preserve">Host: </w:t>
      </w:r>
      <w:r w:rsidRPr="00DE4A01">
        <w:rPr>
          <w:rFonts w:ascii="Courier New" w:eastAsia="Times New Roman" w:hAnsi="Courier New" w:cs="Courier New"/>
          <w:color w:val="0070C1"/>
          <w:sz w:val="18"/>
          <w:szCs w:val="15"/>
          <w:lang w:eastAsia="ko-KR"/>
        </w:rPr>
        <w:t>mn.provider.com:8080</w:t>
      </w:r>
    </w:p>
    <w:p w14:paraId="68D64D9F" w14:textId="77777777" w:rsidR="00DB022C"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Clight_ae1</w:t>
      </w:r>
    </w:p>
    <w:p w14:paraId="3BE81E8E" w14:textId="006CAF85"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Content-Type: application/json;ty=3</w:t>
      </w:r>
    </w:p>
    <w:p w14:paraId="52E900FB" w14:textId="77777777" w:rsidR="003A499B" w:rsidRPr="00DE4A01" w:rsidRDefault="003A499B" w:rsidP="00F82131">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mncse-13345</w:t>
      </w:r>
    </w:p>
    <w:p w14:paraId="4FD77D64" w14:textId="77777777" w:rsidR="003A499B" w:rsidRPr="00DE4A01" w:rsidRDefault="003A499B" w:rsidP="00F82131">
      <w:pPr>
        <w:widowControl w:val="0"/>
        <w:spacing w:before="0"/>
        <w:ind w:leftChars="500" w:left="1200"/>
        <w:rPr>
          <w:rFonts w:ascii="Courier New" w:hAnsi="Courier New" w:cs="Courier New"/>
          <w:color w:val="0070C1"/>
          <w:sz w:val="18"/>
          <w:szCs w:val="15"/>
          <w:lang w:eastAsia="ko-KR"/>
        </w:rPr>
      </w:pPr>
    </w:p>
    <w:p w14:paraId="18F247DD"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21BB974B" w14:textId="7DF26E91"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lastRenderedPageBreak/>
        <w:t>"m2m:cnt":</w:t>
      </w:r>
    </w:p>
    <w:p w14:paraId="34A7DFF4" w14:textId="77777777"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274766F6" w14:textId="77777777"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"rn": "light"</w:t>
      </w:r>
    </w:p>
    <w:p w14:paraId="7945C49B"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w:t>
      </w:r>
    </w:p>
    <w:p w14:paraId="049454F7"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03351222" w14:textId="77777777" w:rsidR="00C87CE1" w:rsidRPr="00DE4A01" w:rsidRDefault="00C87CE1" w:rsidP="00F82131">
      <w:pPr>
        <w:widowControl w:val="0"/>
        <w:spacing w:before="0"/>
        <w:ind w:left="1000"/>
        <w:rPr>
          <w:rFonts w:ascii="Courier New" w:eastAsia="Times New Roman" w:hAnsi="Courier New" w:cs="Courier New"/>
          <w:sz w:val="18"/>
          <w:szCs w:val="15"/>
          <w:lang w:eastAsia="ko-KR"/>
        </w:rPr>
      </w:pPr>
    </w:p>
    <w:p w14:paraId="22EDBBC2" w14:textId="77777777" w:rsidR="003A499B" w:rsidRPr="00DE4A01" w:rsidRDefault="003A499B" w:rsidP="00F82131">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Response:</w:t>
      </w:r>
    </w:p>
    <w:p w14:paraId="2605632B" w14:textId="77777777" w:rsidR="00C87CE1" w:rsidRPr="00DE4A01" w:rsidRDefault="00C87CE1" w:rsidP="00F82131">
      <w:pPr>
        <w:widowControl w:val="0"/>
        <w:spacing w:before="0"/>
        <w:ind w:left="1000"/>
        <w:rPr>
          <w:rFonts w:ascii="Courier New" w:hAnsi="Courier New" w:cs="Courier New"/>
          <w:sz w:val="18"/>
          <w:szCs w:val="15"/>
          <w:lang w:eastAsia="ko-KR"/>
        </w:rPr>
      </w:pPr>
    </w:p>
    <w:p w14:paraId="2232FC3A"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201 Created</w:t>
      </w:r>
    </w:p>
    <w:p w14:paraId="190307ED"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X-M2M-RSC: 2001</w:t>
      </w:r>
    </w:p>
    <w:p w14:paraId="2453D42F"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mncse-13345</w:t>
      </w:r>
    </w:p>
    <w:p w14:paraId="3EFFD4AF"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Content-Location: /mn-cse/cnt-582759912</w:t>
      </w:r>
    </w:p>
    <w:p w14:paraId="4609801F" w14:textId="6496443A" w:rsidR="003A499B" w:rsidRPr="00DE4A01" w:rsidRDefault="003A499B" w:rsidP="00DB022C">
      <w:pPr>
        <w:pStyle w:val="Heading4"/>
      </w:pPr>
      <w:bookmarkStart w:id="162" w:name="_Toc476059915"/>
      <w:r w:rsidRPr="00DE4A01">
        <w:t>9.7.5.2</w:t>
      </w:r>
      <w:r w:rsidRPr="00DE4A01">
        <w:tab/>
        <w:t>Create a container of ADN-AE2</w:t>
      </w:r>
      <w:bookmarkEnd w:id="162"/>
    </w:p>
    <w:p w14:paraId="7585017F" w14:textId="77777777" w:rsidR="003A499B" w:rsidRPr="00DE4A01" w:rsidRDefault="003A499B" w:rsidP="003A499B">
      <w:r w:rsidRPr="00DE4A01">
        <w:t>The creation of a container resource for ADN-AE2 is shown in the following procedure.</w:t>
      </w:r>
    </w:p>
    <w:p w14:paraId="0A9755FB" w14:textId="75114BD6" w:rsidR="003A499B" w:rsidRPr="00DE4A01" w:rsidRDefault="003A499B" w:rsidP="00DB022C">
      <w:r w:rsidRPr="00DE4A01">
        <w:t>The following example shows a container create request and response using HTTP with XML se</w:t>
      </w:r>
      <w:r w:rsidR="00DB022C" w:rsidRPr="00DE4A01">
        <w:t>rialization:</w:t>
      </w:r>
    </w:p>
    <w:p w14:paraId="37BA20AC" w14:textId="77777777" w:rsidR="00C87CE1" w:rsidRPr="00DE4A01" w:rsidRDefault="00C87CE1" w:rsidP="00F82131">
      <w:pPr>
        <w:widowControl w:val="0"/>
        <w:spacing w:before="0"/>
        <w:ind w:left="1000"/>
        <w:rPr>
          <w:rFonts w:ascii="Courier New" w:eastAsia="Times New Roman" w:hAnsi="Courier New" w:cs="Courier New"/>
          <w:sz w:val="18"/>
          <w:szCs w:val="15"/>
          <w:lang w:eastAsia="ko-KR"/>
        </w:rPr>
      </w:pPr>
    </w:p>
    <w:p w14:paraId="6ACA46F0" w14:textId="77777777" w:rsidR="003A499B" w:rsidRPr="00DE4A01" w:rsidRDefault="003A499B" w:rsidP="00F82131">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Request:</w:t>
      </w:r>
    </w:p>
    <w:p w14:paraId="7A842BDD" w14:textId="77777777" w:rsidR="00C87CE1" w:rsidRPr="00DE4A01" w:rsidRDefault="00C87CE1" w:rsidP="00F82131">
      <w:pPr>
        <w:widowControl w:val="0"/>
        <w:spacing w:before="0"/>
        <w:ind w:left="1000"/>
        <w:rPr>
          <w:rFonts w:ascii="Courier New" w:eastAsia="Times New Roman" w:hAnsi="Courier New" w:cs="Courier New"/>
          <w:sz w:val="18"/>
          <w:szCs w:val="15"/>
          <w:lang w:eastAsia="ko-KR"/>
        </w:rPr>
      </w:pPr>
    </w:p>
    <w:p w14:paraId="4CA7C114" w14:textId="77777777" w:rsidR="00DB022C"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POST /home_gateway/</w:t>
      </w:r>
      <w:r w:rsidRPr="00DE4A01">
        <w:rPr>
          <w:rFonts w:ascii="Courier New" w:hAnsi="Courier New" w:cs="Courier New"/>
          <w:color w:val="0070C1"/>
          <w:sz w:val="18"/>
          <w:szCs w:val="15"/>
          <w:lang w:eastAsia="ko-KR"/>
        </w:rPr>
        <w:t>light_ae2?rcn=0 HTTP/1.1</w:t>
      </w:r>
    </w:p>
    <w:p w14:paraId="6DC8B83E" w14:textId="77777777" w:rsidR="00DB022C" w:rsidRPr="00DE4A01" w:rsidRDefault="003A499B" w:rsidP="00F82131">
      <w:pPr>
        <w:widowControl w:val="0"/>
        <w:spacing w:before="0"/>
        <w:ind w:left="1000"/>
        <w:rPr>
          <w:rFonts w:ascii="Courier New" w:eastAsia="Times New Roman" w:hAnsi="Courier New" w:cs="Courier New"/>
          <w:color w:val="0070C1"/>
          <w:sz w:val="18"/>
          <w:szCs w:val="15"/>
          <w:lang w:eastAsia="ko-KR"/>
        </w:rPr>
      </w:pPr>
      <w:r w:rsidRPr="00DE4A01">
        <w:rPr>
          <w:rFonts w:ascii="Courier New" w:hAnsi="Courier New" w:cs="Courier New"/>
          <w:color w:val="0070C1"/>
          <w:sz w:val="18"/>
          <w:szCs w:val="15"/>
          <w:lang w:eastAsia="ko-KR"/>
        </w:rPr>
        <w:t xml:space="preserve">Host: </w:t>
      </w:r>
      <w:r w:rsidRPr="00DE4A01">
        <w:rPr>
          <w:rFonts w:ascii="Courier New" w:eastAsia="Times New Roman" w:hAnsi="Courier New" w:cs="Courier New"/>
          <w:color w:val="0070C1"/>
          <w:sz w:val="18"/>
          <w:szCs w:val="15"/>
          <w:lang w:eastAsia="ko-KR"/>
        </w:rPr>
        <w:t>mn.provider.com:8080</w:t>
      </w:r>
    </w:p>
    <w:p w14:paraId="5470EB95" w14:textId="77777777" w:rsidR="00DB022C"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Clight_ae2</w:t>
      </w:r>
    </w:p>
    <w:p w14:paraId="2573C8AA" w14:textId="0B0AA64C"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Content-Type: application/xml;ty=3</w:t>
      </w:r>
    </w:p>
    <w:p w14:paraId="65E5F54D" w14:textId="5888BF30"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mncse-62345</w:t>
      </w:r>
    </w:p>
    <w:p w14:paraId="693022A2" w14:textId="77777777" w:rsidR="00DB022C" w:rsidRPr="00DE4A01" w:rsidRDefault="00DB022C" w:rsidP="00F82131">
      <w:pPr>
        <w:widowControl w:val="0"/>
        <w:spacing w:before="0"/>
        <w:ind w:left="1000"/>
        <w:rPr>
          <w:rFonts w:ascii="Courier New" w:hAnsi="Courier New" w:cs="Courier New"/>
          <w:color w:val="0070C1"/>
          <w:sz w:val="18"/>
          <w:szCs w:val="15"/>
          <w:lang w:eastAsia="ko-KR"/>
        </w:rPr>
      </w:pPr>
    </w:p>
    <w:p w14:paraId="4200791E" w14:textId="77777777" w:rsidR="003A499B" w:rsidRPr="00DE4A01" w:rsidRDefault="003A499B" w:rsidP="00F82131">
      <w:pPr>
        <w:widowControl w:val="0"/>
        <w:spacing w:before="0"/>
        <w:ind w:firstLineChars="550" w:firstLine="99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&lt;m2m:cnt xmlns:m2m="http://www.onem2m.org/xml/protocols" rn="light"&gt;</w:t>
      </w:r>
    </w:p>
    <w:p w14:paraId="27334E30"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&lt;/m2m:cnt&gt;</w:t>
      </w:r>
    </w:p>
    <w:p w14:paraId="3B93C521" w14:textId="77777777" w:rsidR="00C87CE1" w:rsidRPr="00DE4A01" w:rsidRDefault="00C87CE1" w:rsidP="00F82131">
      <w:pPr>
        <w:widowControl w:val="0"/>
        <w:spacing w:before="0"/>
        <w:ind w:left="1000"/>
        <w:rPr>
          <w:rFonts w:ascii="Courier New" w:eastAsia="Times New Roman" w:hAnsi="Courier New" w:cs="Courier New"/>
          <w:sz w:val="18"/>
          <w:szCs w:val="15"/>
          <w:lang w:eastAsia="ko-KR"/>
        </w:rPr>
      </w:pPr>
    </w:p>
    <w:p w14:paraId="442A9A9D" w14:textId="77777777" w:rsidR="003A499B" w:rsidRPr="00DE4A01" w:rsidRDefault="003A499B" w:rsidP="00F82131">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Response:</w:t>
      </w:r>
    </w:p>
    <w:p w14:paraId="2EFE68F8" w14:textId="77777777" w:rsidR="00C87CE1" w:rsidRPr="00DE4A01" w:rsidRDefault="00C87CE1" w:rsidP="00F82131">
      <w:pPr>
        <w:widowControl w:val="0"/>
        <w:spacing w:before="0"/>
        <w:ind w:left="1000"/>
        <w:rPr>
          <w:rFonts w:ascii="Courier New" w:hAnsi="Courier New" w:cs="Courier New"/>
          <w:sz w:val="18"/>
          <w:szCs w:val="15"/>
          <w:lang w:eastAsia="ko-KR"/>
        </w:rPr>
      </w:pPr>
    </w:p>
    <w:p w14:paraId="3B65BD15"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201 Created</w:t>
      </w:r>
    </w:p>
    <w:p w14:paraId="4913B44E"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X-M2M-RSC: 2001</w:t>
      </w:r>
    </w:p>
    <w:p w14:paraId="13F900D6"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mncse-62345</w:t>
      </w:r>
    </w:p>
    <w:p w14:paraId="52A1C5D1"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Content-Location: /mn-cse/cnt-582769893</w:t>
      </w:r>
    </w:p>
    <w:p w14:paraId="546E0CF8" w14:textId="111B80DD" w:rsidR="003A499B" w:rsidRPr="00DE4A01" w:rsidRDefault="003A499B" w:rsidP="00DB022C">
      <w:r w:rsidRPr="00DE4A01">
        <w:t>The following example shows a container create request and response using HTTP with JSON serialization</w:t>
      </w:r>
      <w:r w:rsidR="00DB022C" w:rsidRPr="00DE4A01">
        <w:t>:</w:t>
      </w:r>
    </w:p>
    <w:p w14:paraId="710DADBC" w14:textId="77777777" w:rsidR="00C87CE1" w:rsidRPr="00DE4A01" w:rsidRDefault="00C87CE1" w:rsidP="00F82131">
      <w:pPr>
        <w:widowControl w:val="0"/>
        <w:spacing w:before="0"/>
        <w:ind w:left="1000"/>
        <w:rPr>
          <w:rFonts w:ascii="Courier New" w:eastAsia="Times New Roman" w:hAnsi="Courier New" w:cs="Courier New"/>
          <w:sz w:val="18"/>
          <w:szCs w:val="15"/>
          <w:lang w:eastAsia="ko-KR"/>
        </w:rPr>
      </w:pPr>
    </w:p>
    <w:p w14:paraId="1CF45752" w14:textId="77777777" w:rsidR="003A499B" w:rsidRPr="00DE4A01" w:rsidRDefault="003A499B" w:rsidP="00F82131">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Request:</w:t>
      </w:r>
    </w:p>
    <w:p w14:paraId="34CEF59E" w14:textId="77777777" w:rsidR="00C87CE1" w:rsidRPr="00DE4A01" w:rsidRDefault="00C87CE1" w:rsidP="00F82131">
      <w:pPr>
        <w:widowControl w:val="0"/>
        <w:spacing w:before="0"/>
        <w:ind w:left="1000"/>
        <w:rPr>
          <w:rFonts w:ascii="Courier New" w:eastAsia="Times New Roman" w:hAnsi="Courier New" w:cs="Courier New"/>
          <w:sz w:val="18"/>
          <w:szCs w:val="15"/>
          <w:lang w:eastAsia="ko-KR"/>
        </w:rPr>
      </w:pPr>
    </w:p>
    <w:p w14:paraId="30A4E09E" w14:textId="77777777" w:rsidR="00DB022C"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POST /home_gateway/</w:t>
      </w:r>
      <w:r w:rsidRPr="00DE4A01">
        <w:rPr>
          <w:rFonts w:ascii="Courier New" w:hAnsi="Courier New" w:cs="Courier New"/>
          <w:color w:val="0070C1"/>
          <w:sz w:val="18"/>
          <w:szCs w:val="15"/>
          <w:lang w:eastAsia="ko-KR"/>
        </w:rPr>
        <w:t>light_ae2?rcn=0 HTTP/1.1</w:t>
      </w:r>
    </w:p>
    <w:p w14:paraId="38C18A08" w14:textId="77777777" w:rsidR="00DB022C" w:rsidRPr="00DE4A01" w:rsidRDefault="003A499B" w:rsidP="00F82131">
      <w:pPr>
        <w:widowControl w:val="0"/>
        <w:spacing w:before="0"/>
        <w:ind w:left="1000"/>
        <w:rPr>
          <w:rFonts w:ascii="Courier New" w:eastAsia="Times New Roman" w:hAnsi="Courier New" w:cs="Courier New"/>
          <w:color w:val="0070C1"/>
          <w:sz w:val="18"/>
          <w:szCs w:val="15"/>
          <w:lang w:eastAsia="ko-KR"/>
        </w:rPr>
      </w:pPr>
      <w:r w:rsidRPr="00DE4A01">
        <w:rPr>
          <w:rFonts w:ascii="Courier New" w:hAnsi="Courier New" w:cs="Courier New"/>
          <w:color w:val="0070C1"/>
          <w:sz w:val="18"/>
          <w:szCs w:val="15"/>
          <w:lang w:eastAsia="ko-KR"/>
        </w:rPr>
        <w:t xml:space="preserve">Host: </w:t>
      </w:r>
      <w:r w:rsidRPr="00DE4A01">
        <w:rPr>
          <w:rFonts w:ascii="Courier New" w:eastAsia="Times New Roman" w:hAnsi="Courier New" w:cs="Courier New"/>
          <w:color w:val="0070C1"/>
          <w:sz w:val="18"/>
          <w:szCs w:val="15"/>
          <w:lang w:eastAsia="ko-KR"/>
        </w:rPr>
        <w:t>mn.provider.com:8080</w:t>
      </w:r>
    </w:p>
    <w:p w14:paraId="0B75BD0C" w14:textId="77777777" w:rsidR="00DB022C"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Clight_ae2</w:t>
      </w:r>
    </w:p>
    <w:p w14:paraId="3136C11A" w14:textId="3EE23D84"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Content-Type: application/json;ty=3</w:t>
      </w:r>
    </w:p>
    <w:p w14:paraId="1C9ACBF4" w14:textId="77777777" w:rsidR="003A499B" w:rsidRPr="00DE4A01" w:rsidRDefault="003A499B" w:rsidP="00F82131">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mncse-62345</w:t>
      </w:r>
    </w:p>
    <w:p w14:paraId="798F0A62" w14:textId="77777777" w:rsidR="003A499B" w:rsidRPr="00DE4A01" w:rsidRDefault="003A499B" w:rsidP="00F82131">
      <w:pPr>
        <w:widowControl w:val="0"/>
        <w:spacing w:before="0"/>
        <w:ind w:leftChars="500" w:left="1200"/>
        <w:rPr>
          <w:rFonts w:ascii="Courier New" w:hAnsi="Courier New" w:cs="Courier New"/>
          <w:color w:val="0070C1"/>
          <w:sz w:val="18"/>
          <w:szCs w:val="15"/>
          <w:lang w:eastAsia="ko-KR"/>
        </w:rPr>
      </w:pPr>
    </w:p>
    <w:p w14:paraId="7F8E3B06"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0E7B44E7" w14:textId="672B4B64"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"m2m:cnt":</w:t>
      </w:r>
    </w:p>
    <w:p w14:paraId="2A0EFECD" w14:textId="77777777"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1C51D0BF" w14:textId="77777777"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"rn": "light"</w:t>
      </w:r>
    </w:p>
    <w:p w14:paraId="09C1F3CD"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w:t>
      </w:r>
    </w:p>
    <w:p w14:paraId="70B2ACBA"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119950B0"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p>
    <w:p w14:paraId="41B91FD1" w14:textId="77777777" w:rsidR="003A499B" w:rsidRPr="00DE4A01" w:rsidRDefault="003A499B" w:rsidP="00F82131">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Response:</w:t>
      </w:r>
    </w:p>
    <w:p w14:paraId="6BA28D6C" w14:textId="77777777" w:rsidR="00C87CE1" w:rsidRPr="00DE4A01" w:rsidRDefault="00C87CE1" w:rsidP="00F82131">
      <w:pPr>
        <w:widowControl w:val="0"/>
        <w:spacing w:before="0"/>
        <w:ind w:left="1000"/>
        <w:rPr>
          <w:rFonts w:ascii="Courier New" w:hAnsi="Courier New" w:cs="Courier New"/>
          <w:sz w:val="18"/>
          <w:szCs w:val="15"/>
          <w:lang w:eastAsia="ko-KR"/>
        </w:rPr>
      </w:pPr>
    </w:p>
    <w:p w14:paraId="76067162"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201 Created</w:t>
      </w:r>
    </w:p>
    <w:p w14:paraId="7038C259"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X-M2M-RSC: 2001</w:t>
      </w:r>
    </w:p>
    <w:p w14:paraId="4C84B303"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mncse-62345</w:t>
      </w:r>
    </w:p>
    <w:p w14:paraId="19D45C79"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Content-Location: /mn-cse/cnt-582769893</w:t>
      </w:r>
    </w:p>
    <w:p w14:paraId="3F6E5047" w14:textId="3720C4B9" w:rsidR="003A499B" w:rsidRPr="00DE4A01" w:rsidRDefault="00DB022C" w:rsidP="00DB022C">
      <w:pPr>
        <w:pStyle w:val="Heading3"/>
      </w:pPr>
      <w:bookmarkStart w:id="163" w:name="_Toc476059916"/>
      <w:bookmarkStart w:id="164" w:name="_Toc516819941"/>
      <w:r w:rsidRPr="00DE4A01">
        <w:rPr>
          <w:color w:val="000000"/>
        </w:rPr>
        <w:t>9.7.6</w:t>
      </w:r>
      <w:r w:rsidR="003A499B" w:rsidRPr="00DE4A01">
        <w:rPr>
          <w:color w:val="000000"/>
        </w:rPr>
        <w:tab/>
      </w:r>
      <w:r w:rsidR="003A499B" w:rsidRPr="00DE4A01">
        <w:t>ContentInstances creation</w:t>
      </w:r>
      <w:bookmarkEnd w:id="163"/>
      <w:bookmarkEnd w:id="164"/>
    </w:p>
    <w:p w14:paraId="060A865F" w14:textId="77777777" w:rsidR="003A499B" w:rsidRPr="00DE4A01" w:rsidRDefault="003A499B" w:rsidP="00DB022C">
      <w:pPr>
        <w:pStyle w:val="Heading4"/>
      </w:pPr>
      <w:bookmarkStart w:id="165" w:name="_Toc476059917"/>
      <w:r w:rsidRPr="00DE4A01">
        <w:t>9.7.6.1</w:t>
      </w:r>
      <w:r w:rsidRPr="00DE4A01">
        <w:tab/>
        <w:t>Create a content instance of ADN-AE1</w:t>
      </w:r>
      <w:bookmarkEnd w:id="165"/>
    </w:p>
    <w:p w14:paraId="5CD19512" w14:textId="77777777" w:rsidR="003A499B" w:rsidRPr="00DE4A01" w:rsidRDefault="003A499B" w:rsidP="003A499B">
      <w:r w:rsidRPr="00DE4A01">
        <w:t xml:space="preserve">The creation of a content instance resource under the light container of ADN-AE1 with initial content </w:t>
      </w:r>
      <w:r w:rsidRPr="00DE4A01">
        <w:rPr>
          <w:rFonts w:ascii="Courier New" w:hAnsi="Courier New" w:cs="Courier New"/>
          <w:color w:val="0070C1"/>
          <w:sz w:val="18"/>
          <w:szCs w:val="15"/>
          <w:lang w:eastAsia="ko-KR"/>
        </w:rPr>
        <w:t>OFF</w:t>
      </w:r>
      <w:r w:rsidRPr="00DE4A01">
        <w:t xml:space="preserve"> is shown in the following procedure.</w:t>
      </w:r>
    </w:p>
    <w:p w14:paraId="6F50B3F8" w14:textId="02F82282" w:rsidR="003A499B" w:rsidRPr="00DE4A01" w:rsidRDefault="003A499B" w:rsidP="003A499B">
      <w:r w:rsidRPr="00DE4A01">
        <w:lastRenderedPageBreak/>
        <w:t>The following example shows a contentInstance create request and response us</w:t>
      </w:r>
      <w:r w:rsidR="00DB022C" w:rsidRPr="00DE4A01">
        <w:t>ing HTTP with XML serialization</w:t>
      </w:r>
      <w:r w:rsidRPr="00DE4A01">
        <w:t>:</w:t>
      </w:r>
    </w:p>
    <w:p w14:paraId="56185601" w14:textId="77777777" w:rsidR="00C87CE1" w:rsidRPr="00DE4A01" w:rsidRDefault="00C87CE1" w:rsidP="00F82131">
      <w:pPr>
        <w:widowControl w:val="0"/>
        <w:spacing w:before="0"/>
        <w:ind w:left="1000"/>
        <w:rPr>
          <w:rFonts w:ascii="Courier New" w:eastAsia="Times New Roman" w:hAnsi="Courier New" w:cs="Courier New"/>
          <w:sz w:val="18"/>
          <w:szCs w:val="15"/>
          <w:lang w:eastAsia="ko-KR"/>
        </w:rPr>
      </w:pPr>
    </w:p>
    <w:p w14:paraId="06152889" w14:textId="77777777" w:rsidR="003A499B" w:rsidRPr="00DE4A01" w:rsidRDefault="003A499B" w:rsidP="00F82131">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Request:</w:t>
      </w:r>
    </w:p>
    <w:p w14:paraId="7EA8592C" w14:textId="77777777" w:rsidR="00C87CE1" w:rsidRPr="00DE4A01" w:rsidRDefault="00C87CE1" w:rsidP="00F82131">
      <w:pPr>
        <w:widowControl w:val="0"/>
        <w:spacing w:before="0"/>
        <w:ind w:left="1000"/>
        <w:rPr>
          <w:rFonts w:ascii="Courier New" w:eastAsia="Times New Roman" w:hAnsi="Courier New" w:cs="Courier New"/>
          <w:sz w:val="18"/>
          <w:szCs w:val="15"/>
          <w:lang w:eastAsia="ko-KR"/>
        </w:rPr>
      </w:pPr>
    </w:p>
    <w:p w14:paraId="02A6EFA6" w14:textId="77777777" w:rsidR="00DB022C"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POST /home_gateway/</w:t>
      </w:r>
      <w:r w:rsidRPr="00DE4A01">
        <w:rPr>
          <w:rFonts w:ascii="Courier New" w:hAnsi="Courier New" w:cs="Courier New"/>
          <w:color w:val="0070C1"/>
          <w:sz w:val="18"/>
          <w:szCs w:val="15"/>
          <w:lang w:eastAsia="ko-KR"/>
        </w:rPr>
        <w:t>light_ae1/light?rcn=0 HTTP/1.1</w:t>
      </w:r>
    </w:p>
    <w:p w14:paraId="6216B6C0" w14:textId="77777777" w:rsidR="00DB022C" w:rsidRPr="00DE4A01" w:rsidRDefault="003A499B" w:rsidP="00F82131">
      <w:pPr>
        <w:widowControl w:val="0"/>
        <w:spacing w:before="0"/>
        <w:ind w:left="1000"/>
        <w:rPr>
          <w:rFonts w:ascii="Courier New" w:eastAsia="Times New Roman" w:hAnsi="Courier New" w:cs="Courier New"/>
          <w:color w:val="0070C1"/>
          <w:sz w:val="18"/>
          <w:szCs w:val="15"/>
          <w:lang w:eastAsia="ko-KR"/>
        </w:rPr>
      </w:pPr>
      <w:r w:rsidRPr="00DE4A01">
        <w:rPr>
          <w:rFonts w:ascii="Courier New" w:hAnsi="Courier New" w:cs="Courier New"/>
          <w:color w:val="0070C1"/>
          <w:sz w:val="18"/>
          <w:szCs w:val="15"/>
          <w:lang w:eastAsia="ko-KR"/>
        </w:rPr>
        <w:t xml:space="preserve">Host: </w:t>
      </w:r>
      <w:r w:rsidRPr="00DE4A01">
        <w:rPr>
          <w:rFonts w:ascii="Courier New" w:eastAsia="Times New Roman" w:hAnsi="Courier New" w:cs="Courier New"/>
          <w:color w:val="0070C1"/>
          <w:sz w:val="18"/>
          <w:szCs w:val="15"/>
          <w:lang w:eastAsia="ko-KR"/>
        </w:rPr>
        <w:t>mn.provider.com:8080</w:t>
      </w:r>
    </w:p>
    <w:p w14:paraId="14CC18DC" w14:textId="77777777" w:rsidR="00DB022C"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Clight_ae1</w:t>
      </w:r>
    </w:p>
    <w:p w14:paraId="1F68B815" w14:textId="74E25DED"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Content-Type: application/xml;ty=4</w:t>
      </w:r>
    </w:p>
    <w:p w14:paraId="0F6ABE4C"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mncse-24345</w:t>
      </w:r>
    </w:p>
    <w:p w14:paraId="0D1313B9"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p>
    <w:p w14:paraId="2FE856D5"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&lt;m2m:cin xmlns:m2m="http://www.onem2m.org/xml/protocols"&gt;</w:t>
      </w:r>
    </w:p>
    <w:p w14:paraId="7F57ECD0" w14:textId="77777777" w:rsidR="003A499B" w:rsidRPr="00DE4A01" w:rsidRDefault="003A499B" w:rsidP="00F82131">
      <w:pPr>
        <w:widowControl w:val="0"/>
        <w:spacing w:before="0"/>
        <w:ind w:left="1136"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&lt;cnf&gt;text/plain:0&lt;/cnf&gt;</w:t>
      </w:r>
    </w:p>
    <w:p w14:paraId="6B24D3AF" w14:textId="77777777" w:rsidR="003A499B" w:rsidRPr="00DE4A01" w:rsidRDefault="003A499B" w:rsidP="00F82131">
      <w:pPr>
        <w:widowControl w:val="0"/>
        <w:spacing w:before="0"/>
        <w:ind w:left="1000" w:firstLine="4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&lt;con&gt;OFF&lt;/con&gt;</w:t>
      </w:r>
    </w:p>
    <w:p w14:paraId="7ED9BE9B"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&lt;/m2m:cin&gt;</w:t>
      </w:r>
    </w:p>
    <w:p w14:paraId="02723F04"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p>
    <w:p w14:paraId="73E835EC" w14:textId="77777777" w:rsidR="003A499B" w:rsidRPr="00DE4A01" w:rsidRDefault="003A499B" w:rsidP="00F82131">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Response:</w:t>
      </w:r>
    </w:p>
    <w:p w14:paraId="1B71F402" w14:textId="77777777" w:rsidR="00C87CE1" w:rsidRPr="00DE4A01" w:rsidRDefault="00C87CE1" w:rsidP="00F82131">
      <w:pPr>
        <w:widowControl w:val="0"/>
        <w:spacing w:before="0"/>
        <w:ind w:left="1000"/>
        <w:rPr>
          <w:rFonts w:ascii="Courier New" w:hAnsi="Courier New" w:cs="Courier New"/>
          <w:sz w:val="18"/>
          <w:szCs w:val="15"/>
          <w:lang w:eastAsia="ko-KR"/>
        </w:rPr>
      </w:pPr>
    </w:p>
    <w:p w14:paraId="21181313"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201 Created</w:t>
      </w:r>
    </w:p>
    <w:p w14:paraId="33A083A3"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X-M2M-RSC: 2001</w:t>
      </w:r>
    </w:p>
    <w:p w14:paraId="2FE6E5D9"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mncse-24345</w:t>
      </w:r>
    </w:p>
    <w:p w14:paraId="480C834F"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Content-Location: /mn-cse/cin-394798749</w:t>
      </w:r>
    </w:p>
    <w:p w14:paraId="2316407F"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Content-Type: application/xml</w:t>
      </w:r>
    </w:p>
    <w:p w14:paraId="693EB880" w14:textId="27681E78" w:rsidR="003A499B" w:rsidRPr="00DE4A01" w:rsidRDefault="003A499B" w:rsidP="003A499B">
      <w:r w:rsidRPr="00DE4A01">
        <w:t>The following example shows a contentInstance create request and response usin</w:t>
      </w:r>
      <w:r w:rsidR="00DB022C" w:rsidRPr="00DE4A01">
        <w:t>g HTTP with JSON serialization:</w:t>
      </w:r>
    </w:p>
    <w:p w14:paraId="18419B5B" w14:textId="77777777" w:rsidR="00C87CE1" w:rsidRPr="00DE4A01" w:rsidRDefault="00C87CE1" w:rsidP="00F82131">
      <w:pPr>
        <w:widowControl w:val="0"/>
        <w:spacing w:before="0"/>
        <w:ind w:left="1000"/>
        <w:rPr>
          <w:rFonts w:ascii="Courier New" w:eastAsia="Times New Roman" w:hAnsi="Courier New" w:cs="Courier New"/>
          <w:sz w:val="18"/>
          <w:szCs w:val="15"/>
          <w:lang w:eastAsia="ko-KR"/>
        </w:rPr>
      </w:pPr>
    </w:p>
    <w:p w14:paraId="737E27AC" w14:textId="77777777" w:rsidR="003A499B" w:rsidRPr="00DE4A01" w:rsidRDefault="003A499B" w:rsidP="00F82131">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Request:</w:t>
      </w:r>
    </w:p>
    <w:p w14:paraId="7DAAB07D" w14:textId="77777777" w:rsidR="00C87CE1" w:rsidRPr="00DE4A01" w:rsidRDefault="00C87CE1" w:rsidP="00F82131">
      <w:pPr>
        <w:widowControl w:val="0"/>
        <w:spacing w:before="0"/>
        <w:ind w:left="1000"/>
        <w:rPr>
          <w:rFonts w:ascii="Courier New" w:eastAsia="Times New Roman" w:hAnsi="Courier New" w:cs="Courier New"/>
          <w:sz w:val="18"/>
          <w:szCs w:val="15"/>
          <w:lang w:eastAsia="ko-KR"/>
        </w:rPr>
      </w:pPr>
    </w:p>
    <w:p w14:paraId="371CC24B" w14:textId="77777777" w:rsidR="00DB022C"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POST /home_gateway/</w:t>
      </w:r>
      <w:r w:rsidRPr="00DE4A01">
        <w:rPr>
          <w:rFonts w:ascii="Courier New" w:hAnsi="Courier New" w:cs="Courier New"/>
          <w:color w:val="0070C1"/>
          <w:sz w:val="18"/>
          <w:szCs w:val="15"/>
          <w:lang w:eastAsia="ko-KR"/>
        </w:rPr>
        <w:t>light_ae1/light?rcn=0 HTTP/1.1</w:t>
      </w:r>
    </w:p>
    <w:p w14:paraId="0B206607" w14:textId="77777777" w:rsidR="00DB022C" w:rsidRPr="00DE4A01" w:rsidRDefault="003A499B" w:rsidP="00F82131">
      <w:pPr>
        <w:widowControl w:val="0"/>
        <w:spacing w:before="0"/>
        <w:ind w:left="1000"/>
        <w:rPr>
          <w:rFonts w:ascii="Courier New" w:eastAsia="Times New Roman" w:hAnsi="Courier New" w:cs="Courier New"/>
          <w:color w:val="0070C1"/>
          <w:sz w:val="18"/>
          <w:szCs w:val="15"/>
          <w:lang w:eastAsia="ko-KR"/>
        </w:rPr>
      </w:pPr>
      <w:r w:rsidRPr="00DE4A01">
        <w:rPr>
          <w:rFonts w:ascii="Courier New" w:hAnsi="Courier New" w:cs="Courier New"/>
          <w:color w:val="0070C1"/>
          <w:sz w:val="18"/>
          <w:szCs w:val="15"/>
          <w:lang w:eastAsia="ko-KR"/>
        </w:rPr>
        <w:t xml:space="preserve">Host: </w:t>
      </w:r>
      <w:r w:rsidRPr="00DE4A01">
        <w:rPr>
          <w:rFonts w:ascii="Courier New" w:eastAsia="Times New Roman" w:hAnsi="Courier New" w:cs="Courier New"/>
          <w:color w:val="0070C1"/>
          <w:sz w:val="18"/>
          <w:szCs w:val="15"/>
          <w:lang w:eastAsia="ko-KR"/>
        </w:rPr>
        <w:t>mn.provider.com:8080</w:t>
      </w:r>
    </w:p>
    <w:p w14:paraId="30CE5732" w14:textId="77777777" w:rsidR="00DB022C"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Clight_ae1</w:t>
      </w:r>
    </w:p>
    <w:p w14:paraId="24339635" w14:textId="76F3F20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Content-Type: application/json;ty=4</w:t>
      </w:r>
    </w:p>
    <w:p w14:paraId="6A1622F4"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mncse-24345</w:t>
      </w:r>
    </w:p>
    <w:p w14:paraId="6E47D137"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p>
    <w:p w14:paraId="54321E5E"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21C3F1DD" w14:textId="04508D47"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"m2m:cin":</w:t>
      </w:r>
    </w:p>
    <w:p w14:paraId="75226C78" w14:textId="77777777"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44A838D8" w14:textId="77777777"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"cnf": "text/plains:0",</w:t>
      </w:r>
    </w:p>
    <w:p w14:paraId="04999D0D" w14:textId="77777777"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"con": "OFF"</w:t>
      </w:r>
    </w:p>
    <w:p w14:paraId="142AA263"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w:t>
      </w:r>
    </w:p>
    <w:p w14:paraId="42A47F50"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27F1B3EC" w14:textId="77777777" w:rsidR="00C87CE1" w:rsidRPr="00DE4A01" w:rsidRDefault="00C87CE1" w:rsidP="00F82131">
      <w:pPr>
        <w:widowControl w:val="0"/>
        <w:spacing w:before="0"/>
        <w:ind w:left="1000"/>
        <w:rPr>
          <w:rFonts w:ascii="Courier New" w:eastAsia="Times New Roman" w:hAnsi="Courier New" w:cs="Courier New"/>
          <w:sz w:val="18"/>
          <w:szCs w:val="15"/>
          <w:lang w:eastAsia="ko-KR"/>
        </w:rPr>
      </w:pPr>
    </w:p>
    <w:p w14:paraId="2AF1ECED" w14:textId="77777777" w:rsidR="003A499B" w:rsidRPr="00DE4A01" w:rsidRDefault="003A499B" w:rsidP="00F82131">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Response:</w:t>
      </w:r>
    </w:p>
    <w:p w14:paraId="7E90319B" w14:textId="77777777" w:rsidR="00C87CE1" w:rsidRPr="00DE4A01" w:rsidRDefault="00C87CE1" w:rsidP="00F82131">
      <w:pPr>
        <w:widowControl w:val="0"/>
        <w:spacing w:before="0"/>
        <w:ind w:left="1000"/>
        <w:rPr>
          <w:rFonts w:ascii="Courier New" w:hAnsi="Courier New" w:cs="Courier New"/>
          <w:sz w:val="18"/>
          <w:szCs w:val="15"/>
          <w:lang w:eastAsia="ko-KR"/>
        </w:rPr>
      </w:pPr>
    </w:p>
    <w:p w14:paraId="0CE4EA39"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201 Created</w:t>
      </w:r>
    </w:p>
    <w:p w14:paraId="44FA39D0"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X-M2M-RSC: 2001</w:t>
      </w:r>
    </w:p>
    <w:p w14:paraId="4E88C7BD"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mncse-24345</w:t>
      </w:r>
    </w:p>
    <w:p w14:paraId="70637C11"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Content-Location: /mn-cse/cin-394798749</w:t>
      </w:r>
    </w:p>
    <w:p w14:paraId="339B9349"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Content-Type: application/json</w:t>
      </w:r>
    </w:p>
    <w:p w14:paraId="052C8D58" w14:textId="77777777" w:rsidR="003A499B" w:rsidRPr="00DE4A01" w:rsidRDefault="003A499B" w:rsidP="00DB022C">
      <w:pPr>
        <w:pStyle w:val="Heading4"/>
      </w:pPr>
      <w:bookmarkStart w:id="166" w:name="_Toc476059918"/>
      <w:r w:rsidRPr="00DE4A01">
        <w:t>9.7.6.2</w:t>
      </w:r>
      <w:r w:rsidRPr="00DE4A01">
        <w:tab/>
        <w:t>Create a content instance of ADN-AE2</w:t>
      </w:r>
      <w:bookmarkEnd w:id="166"/>
    </w:p>
    <w:p w14:paraId="193719C0" w14:textId="77777777" w:rsidR="003A499B" w:rsidRPr="00DE4A01" w:rsidRDefault="003A499B" w:rsidP="003A499B">
      <w:r w:rsidRPr="00DE4A01">
        <w:t xml:space="preserve">The creation of a content instance resource under the light container of ADN-AE2 with initial content </w:t>
      </w:r>
      <w:r w:rsidRPr="00DE4A01">
        <w:rPr>
          <w:rFonts w:ascii="Courier New" w:hAnsi="Courier New" w:cs="Courier New"/>
          <w:color w:val="0070C1"/>
          <w:sz w:val="18"/>
          <w:szCs w:val="15"/>
          <w:lang w:eastAsia="ko-KR"/>
        </w:rPr>
        <w:t>OFF</w:t>
      </w:r>
      <w:r w:rsidRPr="00DE4A01">
        <w:t xml:space="preserve"> is shown in the following procedure.</w:t>
      </w:r>
    </w:p>
    <w:p w14:paraId="71E397BD" w14:textId="21488B2E" w:rsidR="003A499B" w:rsidRPr="00DE4A01" w:rsidRDefault="003A499B" w:rsidP="003A499B">
      <w:r w:rsidRPr="00DE4A01">
        <w:t>The following example shows a contentInstance create request and response using HTTP with XML serialization.</w:t>
      </w:r>
    </w:p>
    <w:p w14:paraId="7CCC1572" w14:textId="77777777" w:rsidR="00C87CE1" w:rsidRPr="00DE4A01" w:rsidRDefault="00C87CE1" w:rsidP="00F82131">
      <w:pPr>
        <w:widowControl w:val="0"/>
        <w:spacing w:before="0"/>
        <w:ind w:left="568" w:firstLineChars="200" w:firstLine="360"/>
        <w:rPr>
          <w:rFonts w:ascii="Courier New" w:eastAsia="Times New Roman" w:hAnsi="Courier New" w:cs="Courier New"/>
          <w:sz w:val="18"/>
          <w:szCs w:val="15"/>
          <w:lang w:eastAsia="ko-KR"/>
        </w:rPr>
      </w:pPr>
    </w:p>
    <w:p w14:paraId="43412851" w14:textId="77777777" w:rsidR="003A499B" w:rsidRPr="00DE4A01" w:rsidRDefault="003A499B" w:rsidP="00F82131">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Request:</w:t>
      </w:r>
    </w:p>
    <w:p w14:paraId="165CDEEA" w14:textId="77777777" w:rsidR="00C87CE1" w:rsidRPr="00DE4A01" w:rsidRDefault="00C87CE1" w:rsidP="00F82131">
      <w:pPr>
        <w:widowControl w:val="0"/>
        <w:spacing w:before="0"/>
        <w:ind w:left="1000"/>
        <w:rPr>
          <w:rFonts w:ascii="Courier New" w:eastAsia="Times New Roman" w:hAnsi="Courier New" w:cs="Courier New"/>
          <w:sz w:val="18"/>
          <w:szCs w:val="15"/>
          <w:lang w:eastAsia="ko-KR"/>
        </w:rPr>
      </w:pPr>
    </w:p>
    <w:p w14:paraId="0EF1B529" w14:textId="77777777" w:rsidR="00DB022C"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POST /home_gateway/</w:t>
      </w:r>
      <w:r w:rsidRPr="00DE4A01">
        <w:rPr>
          <w:rFonts w:ascii="Courier New" w:hAnsi="Courier New" w:cs="Courier New"/>
          <w:color w:val="0070C1"/>
          <w:sz w:val="18"/>
          <w:szCs w:val="15"/>
          <w:lang w:eastAsia="ko-KR"/>
        </w:rPr>
        <w:t>light_ae2/light?rcn=0 HTTP/1.1</w:t>
      </w:r>
    </w:p>
    <w:p w14:paraId="65719359" w14:textId="77777777" w:rsidR="00DB022C" w:rsidRPr="00DE4A01" w:rsidRDefault="003A499B" w:rsidP="00F82131">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Host: mn.provider.com:8080</w:t>
      </w:r>
    </w:p>
    <w:p w14:paraId="47C2589E" w14:textId="77777777" w:rsidR="00DB022C" w:rsidRPr="00DE4A01" w:rsidRDefault="003A499B" w:rsidP="00F82131">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X-M2M-Origin: Clight_ae1</w:t>
      </w:r>
    </w:p>
    <w:p w14:paraId="6B68FC5A" w14:textId="05CE7F51" w:rsidR="003A499B" w:rsidRPr="00DE4A01" w:rsidRDefault="003A499B" w:rsidP="00F82131">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Content-Type: application/xml;ty=4</w:t>
      </w:r>
    </w:p>
    <w:p w14:paraId="35A603CE"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 xml:space="preserve"> X-M2M</w:t>
      </w:r>
      <w:r w:rsidRPr="00DE4A01">
        <w:rPr>
          <w:rFonts w:ascii="Courier New" w:hAnsi="Courier New" w:cs="Courier New"/>
          <w:color w:val="0070C1"/>
          <w:sz w:val="18"/>
          <w:szCs w:val="15"/>
          <w:lang w:eastAsia="ko-KR"/>
        </w:rPr>
        <w:t>-RI: mncse-22345</w:t>
      </w:r>
    </w:p>
    <w:p w14:paraId="3CECBA19" w14:textId="77777777" w:rsidR="003A499B" w:rsidRPr="00DE4A01" w:rsidRDefault="003A499B" w:rsidP="00F82131">
      <w:pPr>
        <w:widowControl w:val="0"/>
        <w:tabs>
          <w:tab w:val="clear" w:pos="1191"/>
        </w:tabs>
        <w:spacing w:before="0"/>
        <w:ind w:left="1000"/>
        <w:rPr>
          <w:rFonts w:ascii="Courier New" w:hAnsi="Courier New" w:cs="Courier New"/>
          <w:color w:val="0070C1"/>
          <w:sz w:val="18"/>
          <w:szCs w:val="15"/>
          <w:lang w:eastAsia="ko-KR"/>
        </w:rPr>
      </w:pPr>
    </w:p>
    <w:p w14:paraId="60AC16C4" w14:textId="77777777" w:rsidR="003A499B" w:rsidRPr="00DE4A01" w:rsidRDefault="003A499B" w:rsidP="00F82131">
      <w:pPr>
        <w:widowControl w:val="0"/>
        <w:tabs>
          <w:tab w:val="clear" w:pos="1191"/>
        </w:tabs>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&lt;m2m:cin xmlns:m2m="http://www.onem2m.org/xml/protocols"&gt;</w:t>
      </w:r>
    </w:p>
    <w:p w14:paraId="44F23432" w14:textId="77777777" w:rsidR="003A499B" w:rsidRPr="00DE4A01" w:rsidRDefault="003A499B" w:rsidP="00F82131">
      <w:pPr>
        <w:widowControl w:val="0"/>
        <w:tabs>
          <w:tab w:val="clear" w:pos="1191"/>
        </w:tabs>
        <w:spacing w:before="0"/>
        <w:ind w:left="1000" w:firstLine="4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&lt;cnf&gt;text/plain:0&lt;/cnf&gt;</w:t>
      </w:r>
    </w:p>
    <w:p w14:paraId="1AC93796" w14:textId="77777777" w:rsidR="003A499B" w:rsidRPr="00DE4A01" w:rsidRDefault="003A499B" w:rsidP="00F82131">
      <w:pPr>
        <w:widowControl w:val="0"/>
        <w:tabs>
          <w:tab w:val="clear" w:pos="1191"/>
        </w:tabs>
        <w:spacing w:before="0"/>
        <w:ind w:left="1136"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lastRenderedPageBreak/>
        <w:t>&lt;con&gt;OFF&lt;/con&gt;</w:t>
      </w:r>
    </w:p>
    <w:p w14:paraId="34662BAB" w14:textId="77777777" w:rsidR="003A499B" w:rsidRPr="00DE4A01" w:rsidRDefault="003A499B" w:rsidP="00F82131">
      <w:pPr>
        <w:widowControl w:val="0"/>
        <w:tabs>
          <w:tab w:val="clear" w:pos="1191"/>
        </w:tabs>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&lt;/m2m:cin&gt;</w:t>
      </w:r>
    </w:p>
    <w:p w14:paraId="4EA5FF1C" w14:textId="77777777" w:rsidR="003A499B" w:rsidRPr="00DE4A01" w:rsidRDefault="003A499B" w:rsidP="00F82131">
      <w:pPr>
        <w:widowControl w:val="0"/>
        <w:tabs>
          <w:tab w:val="clear" w:pos="1191"/>
        </w:tabs>
        <w:spacing w:before="0"/>
        <w:ind w:left="1000"/>
        <w:rPr>
          <w:rFonts w:ascii="Courier New" w:hAnsi="Courier New" w:cs="Courier New"/>
          <w:color w:val="0070C1"/>
          <w:sz w:val="18"/>
          <w:szCs w:val="15"/>
          <w:lang w:eastAsia="ko-KR"/>
        </w:rPr>
      </w:pPr>
    </w:p>
    <w:p w14:paraId="5138B3A8" w14:textId="77777777" w:rsidR="003A499B" w:rsidRPr="00DE4A01" w:rsidRDefault="003A499B" w:rsidP="00F82131">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Response:</w:t>
      </w:r>
    </w:p>
    <w:p w14:paraId="03E0694A" w14:textId="77777777" w:rsidR="00C87CE1" w:rsidRPr="00DE4A01" w:rsidRDefault="00C87CE1" w:rsidP="00F82131">
      <w:pPr>
        <w:widowControl w:val="0"/>
        <w:spacing w:before="0"/>
        <w:ind w:left="1000"/>
        <w:rPr>
          <w:rFonts w:ascii="Courier New" w:hAnsi="Courier New" w:cs="Courier New"/>
          <w:sz w:val="18"/>
          <w:szCs w:val="15"/>
          <w:lang w:eastAsia="ko-KR"/>
        </w:rPr>
      </w:pPr>
    </w:p>
    <w:p w14:paraId="4BD5D273"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201 Created</w:t>
      </w:r>
    </w:p>
    <w:p w14:paraId="64F76B3A"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X-M2M-RSC: 2001</w:t>
      </w:r>
    </w:p>
    <w:p w14:paraId="02D98E07"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mncse-22345</w:t>
      </w:r>
    </w:p>
    <w:p w14:paraId="6F2A62FB"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Content-Location: /mn-cse/cin-256599578</w:t>
      </w:r>
    </w:p>
    <w:p w14:paraId="2BE46DE4" w14:textId="77101886" w:rsidR="003A499B" w:rsidRPr="00DE4A01" w:rsidRDefault="003A499B" w:rsidP="003A499B">
      <w:r w:rsidRPr="00DE4A01">
        <w:t>The following example shows a contentInstance create request and response usin</w:t>
      </w:r>
      <w:r w:rsidR="00DB022C" w:rsidRPr="00DE4A01">
        <w:t>g HTTP with JSON serialization:</w:t>
      </w:r>
    </w:p>
    <w:p w14:paraId="09C315FC" w14:textId="77777777" w:rsidR="00C87CE1" w:rsidRPr="00DE4A01" w:rsidRDefault="00C87CE1" w:rsidP="00F82131">
      <w:pPr>
        <w:widowControl w:val="0"/>
        <w:spacing w:before="0"/>
        <w:ind w:left="1000"/>
        <w:rPr>
          <w:rFonts w:ascii="Courier New" w:eastAsia="Times New Roman" w:hAnsi="Courier New" w:cs="Courier New"/>
          <w:sz w:val="18"/>
          <w:szCs w:val="15"/>
          <w:lang w:eastAsia="ko-KR"/>
        </w:rPr>
      </w:pPr>
    </w:p>
    <w:p w14:paraId="75587D12" w14:textId="77777777" w:rsidR="003A499B" w:rsidRPr="00DE4A01" w:rsidRDefault="003A499B" w:rsidP="00F82131">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Request:</w:t>
      </w:r>
    </w:p>
    <w:p w14:paraId="5333EAC9" w14:textId="77777777" w:rsidR="00C87CE1" w:rsidRPr="00DE4A01" w:rsidRDefault="00C87CE1" w:rsidP="00F82131">
      <w:pPr>
        <w:widowControl w:val="0"/>
        <w:spacing w:before="0"/>
        <w:ind w:left="1000"/>
        <w:rPr>
          <w:rFonts w:ascii="Courier New" w:eastAsia="Times New Roman" w:hAnsi="Courier New" w:cs="Courier New"/>
          <w:sz w:val="18"/>
          <w:szCs w:val="15"/>
          <w:lang w:eastAsia="ko-KR"/>
        </w:rPr>
      </w:pPr>
    </w:p>
    <w:p w14:paraId="5565A4B5" w14:textId="77777777" w:rsidR="00DB022C"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POST /home_gateway/light_ae2/light?rcn=0 HTTP/1.1</w:t>
      </w:r>
    </w:p>
    <w:p w14:paraId="26A883D1" w14:textId="77777777" w:rsidR="00DB022C"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Host: mn.provider.com:8080</w:t>
      </w:r>
    </w:p>
    <w:p w14:paraId="0C8124AE" w14:textId="77777777" w:rsidR="00DB022C"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Clight_ae1</w:t>
      </w:r>
    </w:p>
    <w:p w14:paraId="7CBEA8C5" w14:textId="5168E95F"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Content-Type: application/json;ty=4</w:t>
      </w:r>
    </w:p>
    <w:p w14:paraId="395D7F9C"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X-M2M-RI: mncse-22345</w:t>
      </w:r>
    </w:p>
    <w:p w14:paraId="52F548D4"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p>
    <w:p w14:paraId="26F7DFF5"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0E5785E9" w14:textId="3F89BFCF"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"m2m:cin":</w:t>
      </w:r>
    </w:p>
    <w:p w14:paraId="4EB8EF32" w14:textId="77777777"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27BD29CE" w14:textId="77777777"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"cnf": "text/plains:0",</w:t>
      </w:r>
    </w:p>
    <w:p w14:paraId="1EF9991B" w14:textId="77777777"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"con": "OFF"</w:t>
      </w:r>
    </w:p>
    <w:p w14:paraId="68736F68"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w:t>
      </w:r>
    </w:p>
    <w:p w14:paraId="2F85D760"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3CA45B9C"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p>
    <w:p w14:paraId="085B526E" w14:textId="77777777" w:rsidR="003A499B" w:rsidRPr="00DE4A01" w:rsidRDefault="003A499B" w:rsidP="00F82131">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Response:</w:t>
      </w:r>
    </w:p>
    <w:p w14:paraId="6D51CCF3" w14:textId="77777777" w:rsidR="00C87CE1" w:rsidRPr="00DE4A01" w:rsidRDefault="00C87CE1" w:rsidP="00F82131">
      <w:pPr>
        <w:widowControl w:val="0"/>
        <w:spacing w:before="0"/>
        <w:ind w:left="1000"/>
        <w:rPr>
          <w:rFonts w:ascii="Courier New" w:hAnsi="Courier New" w:cs="Courier New"/>
          <w:sz w:val="18"/>
          <w:szCs w:val="15"/>
          <w:lang w:eastAsia="ko-KR"/>
        </w:rPr>
      </w:pPr>
    </w:p>
    <w:p w14:paraId="753F34B7"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201 Created</w:t>
      </w:r>
    </w:p>
    <w:p w14:paraId="14D64B4A"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X-M2M-RSC: 2001</w:t>
      </w:r>
    </w:p>
    <w:p w14:paraId="7C1324A1"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mncse-22345</w:t>
      </w:r>
    </w:p>
    <w:p w14:paraId="05713106"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Content-Location: /mn-cse/cin-256599578</w:t>
      </w:r>
    </w:p>
    <w:p w14:paraId="576204E7" w14:textId="31D543A2" w:rsidR="003A499B" w:rsidRPr="00DE4A01" w:rsidRDefault="00DB022C" w:rsidP="00DB022C">
      <w:pPr>
        <w:pStyle w:val="Heading3"/>
        <w:rPr>
          <w:color w:val="000000"/>
        </w:rPr>
      </w:pPr>
      <w:bookmarkStart w:id="167" w:name="_Toc476059919"/>
      <w:bookmarkStart w:id="168" w:name="_Toc516819942"/>
      <w:r w:rsidRPr="00DE4A01">
        <w:rPr>
          <w:color w:val="000000"/>
        </w:rPr>
        <w:t>9.7.7</w:t>
      </w:r>
      <w:r w:rsidR="003A499B" w:rsidRPr="00DE4A01">
        <w:rPr>
          <w:color w:val="000000"/>
        </w:rPr>
        <w:tab/>
      </w:r>
      <w:r w:rsidR="003A499B" w:rsidRPr="00DE4A01">
        <w:t>Group creation</w:t>
      </w:r>
      <w:bookmarkEnd w:id="167"/>
      <w:bookmarkEnd w:id="168"/>
    </w:p>
    <w:p w14:paraId="6662F186" w14:textId="1060D180" w:rsidR="003A499B" w:rsidRPr="00DE4A01" w:rsidRDefault="003A499B" w:rsidP="003A499B">
      <w:r w:rsidRPr="00DE4A01">
        <w:t>The creation of a group resource by the MN-AE is shown in the following procedure. The group resource is created with two initial member ids of</w:t>
      </w:r>
      <w:r w:rsidR="00C87CE1" w:rsidRPr="00DE4A01">
        <w:t xml:space="preserve"> the light container resources.</w:t>
      </w:r>
    </w:p>
    <w:p w14:paraId="7CD89930" w14:textId="3E7BBE45" w:rsidR="003A499B" w:rsidRPr="00DE4A01" w:rsidRDefault="003A499B" w:rsidP="00C87CE1">
      <w:r w:rsidRPr="00DE4A01">
        <w:t>The following example shows a group create request and response using HTTP with XML serialization</w:t>
      </w:r>
      <w:r w:rsidR="00C87CE1" w:rsidRPr="00DE4A01">
        <w:t>:</w:t>
      </w:r>
    </w:p>
    <w:p w14:paraId="763081FB" w14:textId="77777777" w:rsidR="00C87CE1" w:rsidRPr="00DE4A01" w:rsidRDefault="00C87CE1" w:rsidP="00F82131">
      <w:pPr>
        <w:widowControl w:val="0"/>
        <w:spacing w:before="0"/>
        <w:ind w:left="1000"/>
        <w:rPr>
          <w:rFonts w:ascii="Courier New" w:eastAsia="Times New Roman" w:hAnsi="Courier New" w:cs="Courier New"/>
          <w:sz w:val="18"/>
          <w:szCs w:val="15"/>
          <w:lang w:eastAsia="ko-KR"/>
        </w:rPr>
      </w:pPr>
    </w:p>
    <w:p w14:paraId="1C79BBC7" w14:textId="77777777" w:rsidR="003A499B" w:rsidRPr="00DE4A01" w:rsidRDefault="003A499B" w:rsidP="00F82131">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Request:</w:t>
      </w:r>
    </w:p>
    <w:p w14:paraId="3DF77631" w14:textId="77777777" w:rsidR="00C87CE1" w:rsidRPr="00DE4A01" w:rsidRDefault="00C87CE1" w:rsidP="00F82131">
      <w:pPr>
        <w:widowControl w:val="0"/>
        <w:spacing w:before="0"/>
        <w:ind w:left="1000"/>
        <w:rPr>
          <w:rFonts w:ascii="Courier New" w:eastAsia="Times New Roman" w:hAnsi="Courier New" w:cs="Courier New"/>
          <w:sz w:val="18"/>
          <w:szCs w:val="15"/>
          <w:lang w:eastAsia="ko-KR"/>
        </w:rPr>
      </w:pPr>
    </w:p>
    <w:p w14:paraId="49F055CC" w14:textId="77777777" w:rsidR="008F0810"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POST /home_gateway/</w:t>
      </w:r>
      <w:r w:rsidRPr="00DE4A01">
        <w:rPr>
          <w:rFonts w:ascii="Courier New" w:hAnsi="Courier New" w:cs="Courier New"/>
          <w:color w:val="0070C1"/>
          <w:sz w:val="18"/>
          <w:szCs w:val="15"/>
          <w:lang w:eastAsia="ko-KR"/>
        </w:rPr>
        <w:t>gateway_ae?rcn=0 HTTP/1.1</w:t>
      </w:r>
    </w:p>
    <w:p w14:paraId="10B97F3C" w14:textId="77777777" w:rsidR="008F0810" w:rsidRPr="00DE4A01" w:rsidRDefault="003A499B" w:rsidP="00F82131">
      <w:pPr>
        <w:widowControl w:val="0"/>
        <w:spacing w:before="0"/>
        <w:ind w:left="1000"/>
        <w:rPr>
          <w:rFonts w:ascii="Courier New" w:eastAsia="Times New Roman" w:hAnsi="Courier New" w:cs="Courier New"/>
          <w:color w:val="0070C1"/>
          <w:sz w:val="18"/>
          <w:szCs w:val="15"/>
          <w:lang w:eastAsia="ko-KR"/>
        </w:rPr>
      </w:pPr>
      <w:r w:rsidRPr="00DE4A01">
        <w:rPr>
          <w:rFonts w:ascii="Courier New" w:hAnsi="Courier New" w:cs="Courier New"/>
          <w:color w:val="0070C1"/>
          <w:sz w:val="18"/>
          <w:szCs w:val="15"/>
          <w:lang w:eastAsia="ko-KR"/>
        </w:rPr>
        <w:t xml:space="preserve">Host: </w:t>
      </w:r>
      <w:r w:rsidRPr="00DE4A01">
        <w:rPr>
          <w:rFonts w:ascii="Courier New" w:eastAsia="Times New Roman" w:hAnsi="Courier New" w:cs="Courier New"/>
          <w:color w:val="0070C1"/>
          <w:sz w:val="18"/>
          <w:szCs w:val="15"/>
          <w:lang w:eastAsia="ko-KR"/>
        </w:rPr>
        <w:t>mn.provider.com:8080</w:t>
      </w:r>
    </w:p>
    <w:p w14:paraId="5BB16B9B" w14:textId="77777777" w:rsidR="008F0810"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Cgateway_ae</w:t>
      </w:r>
    </w:p>
    <w:p w14:paraId="0B985D3D" w14:textId="407A067B"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Content-Type: application/xml;ty=9</w:t>
      </w:r>
    </w:p>
    <w:p w14:paraId="6F3DA32E" w14:textId="22903275"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mncse-76905</w:t>
      </w:r>
    </w:p>
    <w:p w14:paraId="4BDAB3CC" w14:textId="77777777" w:rsidR="008F0810" w:rsidRPr="00DE4A01" w:rsidRDefault="008F0810" w:rsidP="00F82131">
      <w:pPr>
        <w:widowControl w:val="0"/>
        <w:spacing w:before="0"/>
        <w:ind w:left="1000"/>
        <w:rPr>
          <w:rFonts w:ascii="Courier New" w:hAnsi="Courier New" w:cs="Courier New"/>
          <w:color w:val="0070C1"/>
          <w:sz w:val="18"/>
          <w:szCs w:val="15"/>
          <w:lang w:eastAsia="ko-KR"/>
        </w:rPr>
      </w:pPr>
    </w:p>
    <w:p w14:paraId="2AAA1A7E"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&lt;?xml version="1.0" encoding="UTF-8"?&gt;</w:t>
      </w:r>
    </w:p>
    <w:p w14:paraId="5AC71423"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&lt;m2m:grp xmlns:m2m="http://www.onem2m.org/xml/protocols" rn="containers_grp"&gt;</w:t>
      </w:r>
    </w:p>
    <w:p w14:paraId="225C5DAE" w14:textId="77777777" w:rsidR="003A499B" w:rsidRPr="00DE4A01" w:rsidRDefault="003A499B" w:rsidP="00F82131">
      <w:pPr>
        <w:widowControl w:val="0"/>
        <w:spacing w:before="0"/>
        <w:ind w:left="1000"/>
        <w:rPr>
          <w:rFonts w:ascii="Courier New" w:eastAsia="Courier New" w:hAnsi="Courier New" w:cs="Courier New"/>
          <w:color w:val="0070C1"/>
          <w:sz w:val="18"/>
          <w:szCs w:val="15"/>
          <w:lang w:eastAsia="ko-KR"/>
        </w:rPr>
      </w:pPr>
      <w:r w:rsidRPr="00DE4A01">
        <w:rPr>
          <w:rFonts w:ascii="Courier New" w:hAnsi="Courier New" w:cs="Courier New"/>
          <w:color w:val="0070C1"/>
          <w:sz w:val="18"/>
          <w:szCs w:val="15"/>
          <w:lang w:eastAsia="ko-KR"/>
        </w:rPr>
        <w:tab/>
        <w:t xml:space="preserve"> &lt;mt&gt;3&lt;/mt&gt;</w:t>
      </w:r>
    </w:p>
    <w:p w14:paraId="4C82A351" w14:textId="10EC6635"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&lt;mid&gt;/mn-cse/cnt-582759912 /mn-cse/cnt-582769893&lt;/mid&gt;</w:t>
      </w:r>
    </w:p>
    <w:p w14:paraId="4AC042BA" w14:textId="77777777" w:rsidR="003A499B" w:rsidRPr="00DE4A01" w:rsidRDefault="003A499B" w:rsidP="00F82131">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&lt;mnm&gt;10&lt;/mnm&gt;</w:t>
      </w:r>
    </w:p>
    <w:p w14:paraId="4CCCAD6A" w14:textId="77777777" w:rsidR="003A499B" w:rsidRPr="00DE4A01" w:rsidRDefault="003A499B" w:rsidP="00F82131">
      <w:pPr>
        <w:widowControl w:val="0"/>
        <w:spacing w:before="0"/>
        <w:ind w:left="1000"/>
      </w:pPr>
      <w:r w:rsidRPr="00DE4A01">
        <w:rPr>
          <w:rFonts w:ascii="Courier New" w:hAnsi="Courier New" w:cs="Courier New"/>
          <w:color w:val="0070C1"/>
          <w:sz w:val="18"/>
          <w:szCs w:val="15"/>
          <w:lang w:eastAsia="ko-KR"/>
        </w:rPr>
        <w:t>&lt;/m2m:grp&gt;</w:t>
      </w:r>
    </w:p>
    <w:p w14:paraId="597E00F4" w14:textId="77777777" w:rsidR="00C87CE1" w:rsidRPr="00DE4A01" w:rsidRDefault="00C87CE1" w:rsidP="00F82131">
      <w:pPr>
        <w:widowControl w:val="0"/>
        <w:spacing w:before="0"/>
        <w:ind w:left="1000"/>
        <w:rPr>
          <w:rFonts w:ascii="Courier New" w:eastAsia="Times New Roman" w:hAnsi="Courier New" w:cs="Courier New"/>
          <w:sz w:val="18"/>
          <w:szCs w:val="15"/>
          <w:lang w:eastAsia="ko-KR"/>
        </w:rPr>
      </w:pPr>
    </w:p>
    <w:p w14:paraId="3557D810" w14:textId="77777777" w:rsidR="003A499B" w:rsidRPr="00DE4A01" w:rsidRDefault="003A499B" w:rsidP="00F82131">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Response:</w:t>
      </w:r>
    </w:p>
    <w:p w14:paraId="51F77199" w14:textId="77777777" w:rsidR="00C87CE1" w:rsidRPr="00DE4A01" w:rsidRDefault="00C87CE1" w:rsidP="00F82131">
      <w:pPr>
        <w:widowControl w:val="0"/>
        <w:spacing w:before="0"/>
        <w:ind w:left="1000"/>
        <w:rPr>
          <w:rFonts w:ascii="Courier New" w:hAnsi="Courier New" w:cs="Courier New"/>
          <w:sz w:val="18"/>
          <w:szCs w:val="15"/>
          <w:lang w:eastAsia="ko-KR"/>
        </w:rPr>
      </w:pPr>
    </w:p>
    <w:p w14:paraId="16FEB8E7"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201 Created</w:t>
      </w:r>
    </w:p>
    <w:p w14:paraId="450840B2"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X-M2M-RSC: 2001</w:t>
      </w:r>
    </w:p>
    <w:p w14:paraId="68A6D124"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mncse-76905</w:t>
      </w:r>
    </w:p>
    <w:p w14:paraId="62B2422B"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Content-Location: /mn-cse/grp-977978327</w:t>
      </w:r>
    </w:p>
    <w:p w14:paraId="292B60EA" w14:textId="7097AB53" w:rsidR="003A499B" w:rsidRPr="00DE4A01" w:rsidRDefault="003A499B" w:rsidP="003A499B">
      <w:pPr>
        <w:widowControl w:val="0"/>
      </w:pPr>
      <w:r w:rsidRPr="00DE4A01">
        <w:t>The following example shows a group create request and response usi</w:t>
      </w:r>
      <w:r w:rsidR="008F0810" w:rsidRPr="00DE4A01">
        <w:t>ng HTTP with JSON serialization:</w:t>
      </w:r>
    </w:p>
    <w:p w14:paraId="1CCDD612" w14:textId="77777777" w:rsidR="00C87CE1" w:rsidRPr="00DE4A01" w:rsidRDefault="00C87CE1" w:rsidP="00F82131">
      <w:pPr>
        <w:widowControl w:val="0"/>
        <w:spacing w:before="0"/>
        <w:ind w:left="1000"/>
        <w:rPr>
          <w:rFonts w:ascii="Courier New" w:eastAsia="Times New Roman" w:hAnsi="Courier New" w:cs="Courier New"/>
          <w:sz w:val="18"/>
          <w:szCs w:val="15"/>
          <w:lang w:eastAsia="ko-KR"/>
        </w:rPr>
      </w:pPr>
    </w:p>
    <w:p w14:paraId="0EF552E4" w14:textId="77777777" w:rsidR="003A499B" w:rsidRPr="00DE4A01" w:rsidRDefault="003A499B" w:rsidP="00F82131">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Request:</w:t>
      </w:r>
    </w:p>
    <w:p w14:paraId="1F9A4210" w14:textId="77777777" w:rsidR="00C87CE1" w:rsidRPr="00DE4A01" w:rsidRDefault="00C87CE1" w:rsidP="00F82131">
      <w:pPr>
        <w:widowControl w:val="0"/>
        <w:spacing w:before="0"/>
        <w:ind w:left="1000"/>
        <w:rPr>
          <w:rFonts w:ascii="Courier New" w:eastAsia="Times New Roman" w:hAnsi="Courier New" w:cs="Courier New"/>
          <w:sz w:val="18"/>
          <w:szCs w:val="15"/>
          <w:lang w:eastAsia="ko-KR"/>
        </w:rPr>
      </w:pPr>
    </w:p>
    <w:p w14:paraId="2EAB6F0D" w14:textId="77777777" w:rsidR="008F0810"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POST /home_gateway/</w:t>
      </w:r>
      <w:r w:rsidRPr="00DE4A01">
        <w:rPr>
          <w:rFonts w:ascii="Courier New" w:hAnsi="Courier New" w:cs="Courier New"/>
          <w:color w:val="0070C1"/>
          <w:sz w:val="18"/>
          <w:szCs w:val="15"/>
          <w:lang w:eastAsia="ko-KR"/>
        </w:rPr>
        <w:t>gateway_ae?rcn=0 HTTP/1.1</w:t>
      </w:r>
    </w:p>
    <w:p w14:paraId="25482889" w14:textId="77777777" w:rsidR="008F0810" w:rsidRPr="00DE4A01" w:rsidRDefault="003A499B" w:rsidP="00F82131">
      <w:pPr>
        <w:widowControl w:val="0"/>
        <w:spacing w:before="0"/>
        <w:ind w:left="1000"/>
        <w:rPr>
          <w:rFonts w:ascii="Courier New" w:eastAsia="Times New Roman" w:hAnsi="Courier New" w:cs="Courier New"/>
          <w:color w:val="0070C1"/>
          <w:sz w:val="18"/>
          <w:szCs w:val="15"/>
          <w:lang w:eastAsia="ko-KR"/>
        </w:rPr>
      </w:pPr>
      <w:r w:rsidRPr="00DE4A01">
        <w:rPr>
          <w:rFonts w:ascii="Courier New" w:hAnsi="Courier New" w:cs="Courier New"/>
          <w:color w:val="0070C1"/>
          <w:sz w:val="18"/>
          <w:szCs w:val="15"/>
          <w:lang w:eastAsia="ko-KR"/>
        </w:rPr>
        <w:t xml:space="preserve">Host: </w:t>
      </w:r>
      <w:r w:rsidRPr="00DE4A01">
        <w:rPr>
          <w:rFonts w:ascii="Courier New" w:eastAsia="Times New Roman" w:hAnsi="Courier New" w:cs="Courier New"/>
          <w:color w:val="0070C1"/>
          <w:sz w:val="18"/>
          <w:szCs w:val="15"/>
          <w:lang w:eastAsia="ko-KR"/>
        </w:rPr>
        <w:t>mn.provider.com:8080</w:t>
      </w:r>
    </w:p>
    <w:p w14:paraId="35F4EDC4" w14:textId="77777777" w:rsidR="008F0810"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Cgateway_ae</w:t>
      </w:r>
    </w:p>
    <w:p w14:paraId="79AADED7" w14:textId="10524B2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Content-Type: application/json;ty=9</w:t>
      </w:r>
    </w:p>
    <w:p w14:paraId="2B33C8E1" w14:textId="5819BF77" w:rsidR="003A499B" w:rsidRPr="00DE4A01" w:rsidRDefault="003A499B" w:rsidP="00F82131">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mncse-76905</w:t>
      </w:r>
    </w:p>
    <w:p w14:paraId="38F00892" w14:textId="77777777" w:rsidR="008F0810" w:rsidRPr="00DE4A01" w:rsidRDefault="008F0810" w:rsidP="00F82131">
      <w:pPr>
        <w:widowControl w:val="0"/>
        <w:spacing w:before="0"/>
        <w:ind w:leftChars="500" w:left="1200"/>
        <w:rPr>
          <w:rFonts w:ascii="Courier New" w:hAnsi="Courier New" w:cs="Courier New"/>
          <w:color w:val="0070C1"/>
          <w:sz w:val="18"/>
          <w:szCs w:val="15"/>
          <w:lang w:eastAsia="ko-KR"/>
        </w:rPr>
      </w:pPr>
    </w:p>
    <w:p w14:paraId="7CAE336E" w14:textId="77777777" w:rsidR="003A499B" w:rsidRPr="00DE4A01" w:rsidRDefault="003A499B" w:rsidP="00F82131">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41F7FF0B" w14:textId="77777777" w:rsidR="003A499B" w:rsidRPr="00DE4A01" w:rsidRDefault="003A499B" w:rsidP="00F82131">
      <w:pPr>
        <w:widowControl w:val="0"/>
        <w:spacing w:before="0"/>
        <w:ind w:leftChars="500" w:left="1200" w:firstLineChars="100" w:firstLine="18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"m2m:grp":</w:t>
      </w:r>
    </w:p>
    <w:p w14:paraId="62001B0A" w14:textId="77777777" w:rsidR="003A499B" w:rsidRPr="00DE4A01" w:rsidRDefault="003A499B" w:rsidP="00F82131">
      <w:pPr>
        <w:widowControl w:val="0"/>
        <w:spacing w:before="0"/>
        <w:ind w:leftChars="500" w:left="1200" w:firstLineChars="100" w:firstLine="18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391A4ADD" w14:textId="77777777" w:rsidR="003A499B" w:rsidRPr="00DE4A01" w:rsidRDefault="003A499B" w:rsidP="00F82131">
      <w:pPr>
        <w:widowControl w:val="0"/>
        <w:spacing w:before="0"/>
        <w:ind w:leftChars="500" w:left="1200" w:firstLineChars="100" w:firstLine="18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"rn":"containers_grp",</w:t>
      </w:r>
    </w:p>
    <w:p w14:paraId="40B6E045" w14:textId="77777777" w:rsidR="003A499B" w:rsidRPr="00DE4A01" w:rsidRDefault="003A499B" w:rsidP="00F82131">
      <w:pPr>
        <w:widowControl w:val="0"/>
        <w:spacing w:before="0"/>
        <w:ind w:leftChars="620" w:left="1488" w:firstLineChars="100" w:firstLine="18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"mt": 3,</w:t>
      </w:r>
    </w:p>
    <w:p w14:paraId="42C684B1" w14:textId="77777777" w:rsidR="003A499B" w:rsidRPr="00DE4A01" w:rsidRDefault="003A499B" w:rsidP="00F82131">
      <w:pPr>
        <w:widowControl w:val="0"/>
        <w:spacing w:before="0"/>
        <w:ind w:leftChars="500" w:left="1200" w:firstLineChars="100" w:firstLine="18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"mid":["/mn-cse/cnt-582759912", "/mn-cse/cnt-582769893"],</w:t>
      </w:r>
    </w:p>
    <w:p w14:paraId="54DD5B08" w14:textId="77777777" w:rsidR="003A499B" w:rsidRPr="00DE4A01" w:rsidRDefault="003A499B" w:rsidP="00F82131">
      <w:pPr>
        <w:widowControl w:val="0"/>
        <w:spacing w:before="0"/>
        <w:ind w:leftChars="500" w:left="1200" w:firstLineChars="100" w:firstLine="18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"mnm": 10</w:t>
      </w:r>
    </w:p>
    <w:p w14:paraId="4AFA2EDA" w14:textId="77777777" w:rsidR="003A499B" w:rsidRPr="00DE4A01" w:rsidRDefault="003A499B" w:rsidP="00F82131">
      <w:pPr>
        <w:widowControl w:val="0"/>
        <w:spacing w:before="0"/>
        <w:ind w:leftChars="500" w:left="1200" w:firstLineChars="100" w:firstLine="18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7AE43F14" w14:textId="77777777" w:rsidR="003A499B" w:rsidRPr="00DE4A01" w:rsidRDefault="003A499B" w:rsidP="00F82131">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5D1876BB" w14:textId="77777777" w:rsidR="00E70FF5" w:rsidRPr="00DE4A01" w:rsidRDefault="00E70FF5" w:rsidP="00F82131">
      <w:pPr>
        <w:widowControl w:val="0"/>
        <w:spacing w:before="0"/>
        <w:ind w:left="1000"/>
        <w:rPr>
          <w:rFonts w:ascii="Courier New" w:eastAsia="Times New Roman" w:hAnsi="Courier New" w:cs="Courier New"/>
          <w:sz w:val="18"/>
          <w:szCs w:val="15"/>
          <w:lang w:eastAsia="ko-KR"/>
        </w:rPr>
      </w:pPr>
    </w:p>
    <w:p w14:paraId="4E2DE209" w14:textId="77777777" w:rsidR="003A499B" w:rsidRPr="00DE4A01" w:rsidRDefault="003A499B" w:rsidP="00F82131">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Response:</w:t>
      </w:r>
    </w:p>
    <w:p w14:paraId="7BE52B43" w14:textId="77777777" w:rsidR="00C87CE1" w:rsidRPr="00DE4A01" w:rsidRDefault="00C87CE1" w:rsidP="00F82131">
      <w:pPr>
        <w:widowControl w:val="0"/>
        <w:spacing w:before="0"/>
        <w:ind w:left="1000"/>
        <w:rPr>
          <w:rFonts w:ascii="Courier New" w:hAnsi="Courier New" w:cs="Courier New"/>
          <w:sz w:val="18"/>
          <w:szCs w:val="15"/>
          <w:lang w:eastAsia="ko-KR"/>
        </w:rPr>
      </w:pPr>
    </w:p>
    <w:p w14:paraId="6BF68DF8"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201 Created</w:t>
      </w:r>
    </w:p>
    <w:p w14:paraId="6CB15548"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X-M2M-RSC: 2001</w:t>
      </w:r>
    </w:p>
    <w:p w14:paraId="6A21A477"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mncse-76905</w:t>
      </w:r>
    </w:p>
    <w:p w14:paraId="27AF4612" w14:textId="77777777" w:rsidR="003A499B" w:rsidRPr="00DE4A01" w:rsidRDefault="003A499B" w:rsidP="00F82131">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Content-Location: /mn-cse/grp-977978327</w:t>
      </w:r>
    </w:p>
    <w:p w14:paraId="2CC22310" w14:textId="6B859B28" w:rsidR="003A499B" w:rsidRPr="00DE4A01" w:rsidRDefault="003A499B" w:rsidP="008F0810">
      <w:pPr>
        <w:pStyle w:val="Heading3"/>
        <w:rPr>
          <w:color w:val="000000"/>
        </w:rPr>
      </w:pPr>
      <w:bookmarkStart w:id="169" w:name="_Toc476059920"/>
      <w:bookmarkStart w:id="170" w:name="_Toc516819943"/>
      <w:r w:rsidRPr="00DE4A01">
        <w:rPr>
          <w:color w:val="000000"/>
        </w:rPr>
        <w:t>9.7.8</w:t>
      </w:r>
      <w:r w:rsidRPr="00DE4A01">
        <w:rPr>
          <w:color w:val="000000"/>
        </w:rPr>
        <w:tab/>
      </w:r>
      <w:r w:rsidRPr="00DE4A01">
        <w:t>Subscriptions creation</w:t>
      </w:r>
      <w:bookmarkEnd w:id="169"/>
      <w:bookmarkEnd w:id="170"/>
    </w:p>
    <w:p w14:paraId="2EC7F528" w14:textId="77777777" w:rsidR="003A499B" w:rsidRPr="00DE4A01" w:rsidRDefault="003A499B" w:rsidP="008F0810">
      <w:pPr>
        <w:pStyle w:val="Heading4"/>
      </w:pPr>
      <w:bookmarkStart w:id="171" w:name="_Toc476059921"/>
      <w:r w:rsidRPr="00DE4A01">
        <w:t>9.7.8.1</w:t>
      </w:r>
      <w:r w:rsidRPr="00DE4A01">
        <w:tab/>
        <w:t>Subscription to the content instance of ADN-AE1</w:t>
      </w:r>
      <w:bookmarkEnd w:id="171"/>
    </w:p>
    <w:p w14:paraId="4814CFEE" w14:textId="6ED32B9E" w:rsidR="003A499B" w:rsidRPr="00DE4A01" w:rsidRDefault="003A499B" w:rsidP="003A499B">
      <w:r w:rsidRPr="00DE4A01">
        <w:t xml:space="preserve">When a subscription resource is created, the </w:t>
      </w:r>
      <w:r w:rsidRPr="00DE4A01">
        <w:rPr>
          <w:i/>
        </w:rPr>
        <w:t>notification content type</w:t>
      </w:r>
      <w:r w:rsidRPr="00DE4A01">
        <w:t xml:space="preserve"> (</w:t>
      </w:r>
      <w:r w:rsidRPr="00DE4A01">
        <w:rPr>
          <w:i/>
        </w:rPr>
        <w:t>nct</w:t>
      </w:r>
      <w:r w:rsidRPr="00DE4A01">
        <w:t>) parameter is set to a value 1 to indicate that all attributes of the subscribed resource will be notified to the subscriber.</w:t>
      </w:r>
    </w:p>
    <w:p w14:paraId="6179B37A" w14:textId="363D421D" w:rsidR="003A499B" w:rsidRPr="00DE4A01" w:rsidRDefault="003A499B" w:rsidP="003A499B">
      <w:r w:rsidRPr="00DE4A01">
        <w:t>ADN-AE1 creates a subscription resource including the notification URI set to the resource identifier of ADN-AE1 so that the ADN-AE1 will get notified whenever a content instance child resource is created in the container.  The corresponding subscription create request is shown in the following procedure.</w:t>
      </w:r>
    </w:p>
    <w:p w14:paraId="14E73D3E" w14:textId="671E13CC" w:rsidR="003A499B" w:rsidRPr="00DE4A01" w:rsidRDefault="003A499B" w:rsidP="003A499B">
      <w:r w:rsidRPr="00DE4A01">
        <w:t>The following example shows a subscription create request and response us</w:t>
      </w:r>
      <w:r w:rsidR="008F0810" w:rsidRPr="00DE4A01">
        <w:t>ing HTTP with XML serialization:</w:t>
      </w:r>
    </w:p>
    <w:p w14:paraId="092DE64E" w14:textId="77777777" w:rsidR="00582160" w:rsidRPr="00DE4A01" w:rsidRDefault="00582160" w:rsidP="003F6B63">
      <w:pPr>
        <w:widowControl w:val="0"/>
        <w:spacing w:before="0"/>
        <w:ind w:left="1000"/>
        <w:rPr>
          <w:rFonts w:ascii="Courier New" w:eastAsia="Times New Roman" w:hAnsi="Courier New" w:cs="Courier New"/>
          <w:sz w:val="18"/>
          <w:szCs w:val="15"/>
          <w:lang w:eastAsia="ko-KR"/>
        </w:rPr>
      </w:pPr>
    </w:p>
    <w:p w14:paraId="062538E9" w14:textId="77777777" w:rsidR="003A499B" w:rsidRPr="00DE4A01" w:rsidRDefault="003A499B" w:rsidP="003F6B63">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Request:</w:t>
      </w:r>
    </w:p>
    <w:p w14:paraId="40E90119" w14:textId="77777777" w:rsidR="00582160" w:rsidRPr="00DE4A01" w:rsidRDefault="00582160" w:rsidP="003F6B63">
      <w:pPr>
        <w:widowControl w:val="0"/>
        <w:spacing w:before="0"/>
        <w:ind w:left="1000"/>
        <w:rPr>
          <w:rFonts w:ascii="Courier New" w:eastAsia="Times New Roman" w:hAnsi="Courier New" w:cs="Courier New"/>
          <w:sz w:val="18"/>
          <w:szCs w:val="15"/>
          <w:lang w:eastAsia="ko-KR"/>
        </w:rPr>
      </w:pPr>
    </w:p>
    <w:p w14:paraId="2A78712F" w14:textId="77777777" w:rsidR="008F0810"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POST /home_gateway/</w:t>
      </w:r>
      <w:r w:rsidRPr="00DE4A01">
        <w:rPr>
          <w:rFonts w:ascii="Courier New" w:hAnsi="Courier New" w:cs="Courier New"/>
          <w:color w:val="0070C1"/>
          <w:sz w:val="18"/>
          <w:szCs w:val="15"/>
          <w:lang w:eastAsia="ko-KR"/>
        </w:rPr>
        <w:t>light_ae1/light?rcn=0 HTTP/1.1</w:t>
      </w:r>
    </w:p>
    <w:p w14:paraId="2EBB60B0" w14:textId="77777777" w:rsidR="008F0810"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hAnsi="Courier New" w:cs="Courier New"/>
          <w:color w:val="0070C1"/>
          <w:sz w:val="18"/>
          <w:szCs w:val="15"/>
          <w:lang w:eastAsia="ko-KR"/>
        </w:rPr>
        <w:t xml:space="preserve">Host: </w:t>
      </w:r>
      <w:r w:rsidRPr="00DE4A01">
        <w:rPr>
          <w:rFonts w:ascii="Courier New" w:eastAsia="Times New Roman" w:hAnsi="Courier New" w:cs="Courier New"/>
          <w:color w:val="0070C1"/>
          <w:sz w:val="18"/>
          <w:szCs w:val="15"/>
          <w:lang w:eastAsia="ko-KR"/>
        </w:rPr>
        <w:t>mn.provider.com:8080</w:t>
      </w:r>
    </w:p>
    <w:p w14:paraId="59CC6ABB" w14:textId="77777777" w:rsidR="008F0810"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Clight_ae1</w:t>
      </w:r>
    </w:p>
    <w:p w14:paraId="238807BF" w14:textId="12276ED0"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Content-Type: application/xml;ty=23</w:t>
      </w:r>
    </w:p>
    <w:p w14:paraId="349DDF10"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mncse-67891</w:t>
      </w:r>
    </w:p>
    <w:p w14:paraId="278336E4"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p>
    <w:p w14:paraId="6FDD86A4"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&lt;?xml version="1.0" encoding="UTF-8"?&gt;</w:t>
      </w:r>
    </w:p>
    <w:p w14:paraId="20833C2A" w14:textId="77777777"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hAnsi="Courier New" w:cs="Courier New"/>
          <w:color w:val="0070C1"/>
          <w:sz w:val="18"/>
          <w:szCs w:val="15"/>
          <w:lang w:eastAsia="ko-KR"/>
        </w:rPr>
        <w:t>&lt;m2m:sub xmlns:m2m="http://www.onem2m.org/xml/protocols" rn="lightstate_sub1"&gt;</w:t>
      </w:r>
    </w:p>
    <w:p w14:paraId="65A7D107"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&lt;enc&gt;</w:t>
      </w:r>
    </w:p>
    <w:p w14:paraId="720AD51A" w14:textId="77777777" w:rsidR="003A499B" w:rsidRPr="00DE4A01" w:rsidRDefault="003A499B" w:rsidP="003F6B63">
      <w:pPr>
        <w:widowControl w:val="0"/>
        <w:spacing w:before="0"/>
        <w:ind w:left="1420" w:firstLine="90"/>
        <w:rPr>
          <w:rFonts w:ascii="Courier New" w:eastAsia="Courier New" w:hAnsi="Courier New" w:cs="Courier New"/>
          <w:color w:val="0070C1"/>
          <w:sz w:val="18"/>
          <w:szCs w:val="15"/>
          <w:lang w:eastAsia="ko-KR"/>
        </w:rPr>
      </w:pPr>
      <w:r w:rsidRPr="00DE4A01">
        <w:rPr>
          <w:rFonts w:ascii="Courier New" w:hAnsi="Courier New" w:cs="Courier New"/>
          <w:color w:val="0070C1"/>
          <w:sz w:val="18"/>
          <w:szCs w:val="15"/>
          <w:lang w:eastAsia="ko-KR"/>
        </w:rPr>
        <w:t>&lt;net&gt;3&lt;/net&gt;</w:t>
      </w:r>
    </w:p>
    <w:p w14:paraId="249E454D" w14:textId="44B0981D"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&lt;/enc&gt;</w:t>
      </w:r>
    </w:p>
    <w:p w14:paraId="66D56261" w14:textId="77777777"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&lt;nu&gt;Clight_ae1&lt;/nu&gt;</w:t>
      </w:r>
    </w:p>
    <w:p w14:paraId="232C010D" w14:textId="77777777" w:rsidR="003A499B" w:rsidRPr="00DE4A01" w:rsidRDefault="003A499B" w:rsidP="003F6B63">
      <w:pPr>
        <w:widowControl w:val="0"/>
        <w:spacing w:before="0"/>
        <w:ind w:left="1000" w:firstLine="21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&lt;nct&gt;1&lt;/nct&gt;</w:t>
      </w:r>
    </w:p>
    <w:p w14:paraId="6A311315"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&lt;/m2m:sub&gt;</w:t>
      </w:r>
    </w:p>
    <w:p w14:paraId="0E8FC8B7" w14:textId="77777777" w:rsidR="00E70FF5" w:rsidRPr="00DE4A01" w:rsidRDefault="00E70FF5" w:rsidP="003F6B63">
      <w:pPr>
        <w:widowControl w:val="0"/>
        <w:spacing w:before="0"/>
        <w:ind w:left="1000"/>
        <w:rPr>
          <w:rFonts w:ascii="Courier New" w:eastAsia="Times New Roman" w:hAnsi="Courier New" w:cs="Courier New"/>
          <w:sz w:val="18"/>
          <w:szCs w:val="15"/>
          <w:lang w:eastAsia="ko-KR"/>
        </w:rPr>
      </w:pPr>
    </w:p>
    <w:p w14:paraId="1A0967BD" w14:textId="77777777" w:rsidR="003A499B" w:rsidRPr="00DE4A01" w:rsidRDefault="003A499B" w:rsidP="003F6B63">
      <w:pPr>
        <w:widowControl w:val="0"/>
        <w:spacing w:before="0"/>
        <w:ind w:left="1000"/>
        <w:rPr>
          <w:rFonts w:ascii="Courier New" w:hAnsi="Courier New" w:cs="Courier New"/>
          <w:sz w:val="18"/>
          <w:szCs w:val="15"/>
          <w:lang w:eastAsia="ko-KR"/>
        </w:rPr>
      </w:pPr>
      <w:r w:rsidRPr="00DE4A01">
        <w:rPr>
          <w:rFonts w:ascii="Courier New" w:eastAsia="Times New Roman" w:hAnsi="Courier New" w:cs="Courier New"/>
          <w:sz w:val="18"/>
          <w:szCs w:val="15"/>
          <w:lang w:eastAsia="ko-KR"/>
        </w:rPr>
        <w:t>HTTP Response:</w:t>
      </w:r>
    </w:p>
    <w:p w14:paraId="75DD8EA8" w14:textId="77777777" w:rsidR="003A499B" w:rsidRPr="00DE4A01" w:rsidRDefault="003A499B" w:rsidP="003F6B63">
      <w:pPr>
        <w:widowControl w:val="0"/>
        <w:spacing w:before="0"/>
        <w:ind w:left="1000"/>
        <w:rPr>
          <w:rFonts w:ascii="Courier New" w:hAnsi="Courier New" w:cs="Courier New"/>
          <w:sz w:val="18"/>
          <w:szCs w:val="15"/>
          <w:lang w:eastAsia="ko-KR"/>
        </w:rPr>
      </w:pPr>
    </w:p>
    <w:p w14:paraId="4FB6AA6F"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201 Created</w:t>
      </w:r>
    </w:p>
    <w:p w14:paraId="2DB53147"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X-M2M-RSC: 2001</w:t>
      </w:r>
    </w:p>
    <w:p w14:paraId="1B30392D"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mncse-67891</w:t>
      </w:r>
    </w:p>
    <w:p w14:paraId="240E38A9"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Content-Location: /mn-cse/sub-856593979</w:t>
      </w:r>
    </w:p>
    <w:p w14:paraId="337E4185" w14:textId="45C856F8" w:rsidR="003A499B" w:rsidRPr="00DE4A01" w:rsidRDefault="003A499B" w:rsidP="008F0810">
      <w:r w:rsidRPr="00DE4A01">
        <w:t>The following example shows a subscription create request and response using HTTP with JSON serialization</w:t>
      </w:r>
      <w:r w:rsidR="008F0810" w:rsidRPr="00DE4A01">
        <w:t>:</w:t>
      </w:r>
    </w:p>
    <w:p w14:paraId="45DBEFDA" w14:textId="77777777" w:rsidR="00582160" w:rsidRPr="00DE4A01" w:rsidRDefault="00582160" w:rsidP="003F6B63">
      <w:pPr>
        <w:widowControl w:val="0"/>
        <w:spacing w:before="0"/>
        <w:ind w:left="1000"/>
        <w:rPr>
          <w:rFonts w:ascii="Courier New" w:eastAsia="Times New Roman" w:hAnsi="Courier New" w:cs="Courier New"/>
          <w:sz w:val="18"/>
          <w:szCs w:val="15"/>
          <w:lang w:eastAsia="ko-KR"/>
        </w:rPr>
      </w:pPr>
    </w:p>
    <w:p w14:paraId="0DA465FC" w14:textId="77777777" w:rsidR="003A499B" w:rsidRPr="00DE4A01" w:rsidRDefault="003A499B" w:rsidP="003F6B63">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Request:</w:t>
      </w:r>
    </w:p>
    <w:p w14:paraId="218D5AE2" w14:textId="77777777" w:rsidR="00582160" w:rsidRPr="00DE4A01" w:rsidRDefault="00582160" w:rsidP="003F6B63">
      <w:pPr>
        <w:widowControl w:val="0"/>
        <w:spacing w:before="0"/>
        <w:ind w:left="1000"/>
        <w:rPr>
          <w:rFonts w:ascii="Courier New" w:eastAsia="Times New Roman" w:hAnsi="Courier New" w:cs="Courier New"/>
          <w:sz w:val="18"/>
          <w:szCs w:val="15"/>
          <w:lang w:eastAsia="ko-KR"/>
        </w:rPr>
      </w:pPr>
    </w:p>
    <w:p w14:paraId="77E42DB3" w14:textId="77777777" w:rsidR="008F0810"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POST /home_gateway/</w:t>
      </w:r>
      <w:r w:rsidRPr="00DE4A01">
        <w:rPr>
          <w:rFonts w:ascii="Courier New" w:hAnsi="Courier New" w:cs="Courier New"/>
          <w:color w:val="0070C1"/>
          <w:sz w:val="18"/>
          <w:szCs w:val="15"/>
          <w:lang w:eastAsia="ko-KR"/>
        </w:rPr>
        <w:t>light_ae1/light?rcn=0 HTTP/1.1</w:t>
      </w:r>
    </w:p>
    <w:p w14:paraId="229D356B" w14:textId="77777777" w:rsidR="008F0810"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hAnsi="Courier New" w:cs="Courier New"/>
          <w:color w:val="0070C1"/>
          <w:sz w:val="18"/>
          <w:szCs w:val="15"/>
          <w:lang w:eastAsia="ko-KR"/>
        </w:rPr>
        <w:lastRenderedPageBreak/>
        <w:t xml:space="preserve">Host: </w:t>
      </w:r>
      <w:r w:rsidRPr="00DE4A01">
        <w:rPr>
          <w:rFonts w:ascii="Courier New" w:eastAsia="Times New Roman" w:hAnsi="Courier New" w:cs="Courier New"/>
          <w:color w:val="0070C1"/>
          <w:sz w:val="18"/>
          <w:szCs w:val="15"/>
          <w:lang w:eastAsia="ko-KR"/>
        </w:rPr>
        <w:t>mn.provider.com:8080</w:t>
      </w:r>
    </w:p>
    <w:p w14:paraId="707B0529" w14:textId="77777777" w:rsidR="008F0810"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Clight_ae1</w:t>
      </w:r>
    </w:p>
    <w:p w14:paraId="68750E13" w14:textId="3A81EBD6"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Content-Type: application/json;ty=23</w:t>
      </w:r>
    </w:p>
    <w:p w14:paraId="6DA9E79C"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mncse-67891</w:t>
      </w:r>
    </w:p>
    <w:p w14:paraId="3E6BDB28" w14:textId="77777777" w:rsidR="003A499B" w:rsidRPr="00DE4A01" w:rsidRDefault="003A499B" w:rsidP="003F6B63">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4AC36A98" w14:textId="77777777" w:rsidR="003A499B" w:rsidRPr="00DE4A01" w:rsidRDefault="003A499B" w:rsidP="003F6B63">
      <w:pPr>
        <w:widowControl w:val="0"/>
        <w:spacing w:before="0"/>
        <w:ind w:leftChars="500" w:left="1200" w:firstLineChars="100" w:firstLine="18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"m2m:sub":</w:t>
      </w:r>
    </w:p>
    <w:p w14:paraId="45DD139F" w14:textId="77777777" w:rsidR="003A499B" w:rsidRPr="00DE4A01" w:rsidRDefault="003A499B" w:rsidP="003F6B63">
      <w:pPr>
        <w:widowControl w:val="0"/>
        <w:spacing w:before="0"/>
        <w:ind w:leftChars="500" w:left="1200" w:firstLineChars="100" w:firstLine="18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r w:rsidRPr="00DE4A01">
        <w:rPr>
          <w:rFonts w:ascii="Courier New" w:hAnsi="Courier New" w:cs="Courier New"/>
          <w:color w:val="0070C1"/>
          <w:sz w:val="18"/>
          <w:szCs w:val="15"/>
          <w:lang w:eastAsia="ko-KR"/>
        </w:rPr>
        <w:tab/>
      </w:r>
    </w:p>
    <w:p w14:paraId="4D46A2C3" w14:textId="77777777" w:rsidR="003A499B" w:rsidRPr="00DE4A01" w:rsidRDefault="003A499B" w:rsidP="003F6B63">
      <w:pPr>
        <w:widowControl w:val="0"/>
        <w:spacing w:before="0"/>
        <w:ind w:leftChars="500" w:left="1200" w:firstLineChars="100" w:firstLine="18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"rn": "lightstate_sub1",</w:t>
      </w:r>
    </w:p>
    <w:p w14:paraId="29DEF12D" w14:textId="77777777" w:rsidR="003A499B" w:rsidRPr="00DE4A01" w:rsidRDefault="003A499B" w:rsidP="003F6B63">
      <w:pPr>
        <w:widowControl w:val="0"/>
        <w:spacing w:before="0"/>
        <w:ind w:leftChars="500" w:left="1200" w:firstLineChars="100" w:firstLine="18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"enc":</w:t>
      </w:r>
    </w:p>
    <w:p w14:paraId="68D7191F" w14:textId="77777777" w:rsidR="003A499B" w:rsidRPr="00DE4A01" w:rsidRDefault="003A499B" w:rsidP="003F6B63">
      <w:pPr>
        <w:widowControl w:val="0"/>
        <w:spacing w:before="0"/>
        <w:ind w:left="1136"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1EEBA8EF" w14:textId="77777777" w:rsidR="003A499B" w:rsidRPr="00DE4A01" w:rsidRDefault="003A499B" w:rsidP="003F6B63">
      <w:pPr>
        <w:widowControl w:val="0"/>
        <w:spacing w:before="0"/>
        <w:ind w:left="1136"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"net":[3]</w:t>
      </w:r>
    </w:p>
    <w:p w14:paraId="51BC972A" w14:textId="77777777" w:rsidR="003A499B" w:rsidRPr="00DE4A01" w:rsidRDefault="003A499B" w:rsidP="003F6B63">
      <w:pPr>
        <w:widowControl w:val="0"/>
        <w:spacing w:before="0"/>
        <w:ind w:left="1136"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4B0004E4" w14:textId="31BD380B" w:rsidR="003A499B" w:rsidRPr="00DE4A01" w:rsidRDefault="003A499B" w:rsidP="003F6B63">
      <w:pPr>
        <w:widowControl w:val="0"/>
        <w:spacing w:before="0"/>
        <w:ind w:leftChars="500" w:left="1200" w:firstLineChars="100" w:firstLine="18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"nu":["Clight_ae1"],</w:t>
      </w:r>
    </w:p>
    <w:p w14:paraId="5AC8887A" w14:textId="77777777" w:rsidR="003A499B" w:rsidRPr="00DE4A01" w:rsidRDefault="003A499B" w:rsidP="003F6B63">
      <w:pPr>
        <w:widowControl w:val="0"/>
        <w:spacing w:before="0"/>
        <w:ind w:leftChars="500" w:left="1200" w:firstLineChars="100" w:firstLine="18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"nct":1</w:t>
      </w:r>
    </w:p>
    <w:p w14:paraId="5A288E81" w14:textId="77777777" w:rsidR="003A499B" w:rsidRPr="00DE4A01" w:rsidRDefault="003A499B" w:rsidP="003F6B63">
      <w:pPr>
        <w:widowControl w:val="0"/>
        <w:spacing w:before="0"/>
        <w:ind w:leftChars="500" w:left="1200" w:firstLineChars="100" w:firstLine="18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60EFD110" w14:textId="77777777" w:rsidR="003A499B" w:rsidRPr="00DE4A01" w:rsidRDefault="003A499B" w:rsidP="003F6B63">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3CA4C511" w14:textId="77777777" w:rsidR="00582160" w:rsidRPr="00DE4A01" w:rsidRDefault="00582160" w:rsidP="003F6B63">
      <w:pPr>
        <w:widowControl w:val="0"/>
        <w:spacing w:before="0"/>
        <w:ind w:left="1000"/>
        <w:rPr>
          <w:rFonts w:ascii="Courier New" w:eastAsia="Times New Roman" w:hAnsi="Courier New" w:cs="Courier New"/>
          <w:sz w:val="18"/>
          <w:szCs w:val="15"/>
          <w:lang w:eastAsia="ko-KR"/>
        </w:rPr>
      </w:pPr>
    </w:p>
    <w:p w14:paraId="4FFD2229" w14:textId="77777777" w:rsidR="003A499B" w:rsidRPr="00DE4A01" w:rsidRDefault="003A499B" w:rsidP="003F6B63">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Response:</w:t>
      </w:r>
    </w:p>
    <w:p w14:paraId="46E45E07" w14:textId="77777777" w:rsidR="00582160" w:rsidRPr="00DE4A01" w:rsidRDefault="00582160" w:rsidP="003F6B63">
      <w:pPr>
        <w:widowControl w:val="0"/>
        <w:spacing w:before="0"/>
        <w:ind w:left="1000"/>
        <w:rPr>
          <w:rFonts w:ascii="Courier New" w:hAnsi="Courier New" w:cs="Courier New"/>
          <w:sz w:val="18"/>
          <w:szCs w:val="15"/>
          <w:lang w:eastAsia="ko-KR"/>
        </w:rPr>
      </w:pPr>
    </w:p>
    <w:p w14:paraId="5268E147"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201 Created</w:t>
      </w:r>
    </w:p>
    <w:p w14:paraId="1C9732FE"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X-M2M-RSC: 2001</w:t>
      </w:r>
    </w:p>
    <w:p w14:paraId="6F8BF7B6"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mncse-67891</w:t>
      </w:r>
    </w:p>
    <w:p w14:paraId="67AAFF38"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Content-Location: /mn-cse/sub-856593979</w:t>
      </w:r>
    </w:p>
    <w:p w14:paraId="018F6B31" w14:textId="77777777" w:rsidR="003A499B" w:rsidRPr="00DE4A01" w:rsidRDefault="003A499B" w:rsidP="008F0810">
      <w:pPr>
        <w:pStyle w:val="Heading4"/>
      </w:pPr>
      <w:bookmarkStart w:id="172" w:name="_Toc476059922"/>
      <w:r w:rsidRPr="00DE4A01">
        <w:t>9.7.8.2</w:t>
      </w:r>
      <w:r w:rsidRPr="00DE4A01">
        <w:tab/>
        <w:t>Subscription to the content instance of ADN-AE2</w:t>
      </w:r>
      <w:bookmarkEnd w:id="172"/>
    </w:p>
    <w:p w14:paraId="760FF669" w14:textId="431BD091" w:rsidR="003A499B" w:rsidRPr="00DE4A01" w:rsidRDefault="003A499B" w:rsidP="003A499B">
      <w:r w:rsidRPr="00DE4A01">
        <w:t xml:space="preserve">When a subscription resource is created, the </w:t>
      </w:r>
      <w:r w:rsidRPr="00DE4A01">
        <w:rPr>
          <w:i/>
        </w:rPr>
        <w:t>notification content type</w:t>
      </w:r>
      <w:r w:rsidRPr="00DE4A01">
        <w:t xml:space="preserve"> (</w:t>
      </w:r>
      <w:r w:rsidRPr="00DE4A01">
        <w:rPr>
          <w:i/>
        </w:rPr>
        <w:t>nct</w:t>
      </w:r>
      <w:r w:rsidRPr="00DE4A01">
        <w:t>) parameter is set to a value 1 to indicate that all attributes of the subscribed resource will be notified to the subscriber.</w:t>
      </w:r>
    </w:p>
    <w:p w14:paraId="5D6D2284" w14:textId="77777777" w:rsidR="003A499B" w:rsidRPr="00DE4A01" w:rsidRDefault="003A499B" w:rsidP="003A499B">
      <w:r w:rsidRPr="00DE4A01">
        <w:t>ADN-AE1 creates a subscription resource including the notification URI set to the resource identifier of ADN-AE1 so that the ADN-AE1 will get notified whenever a content instance child resource is created in the container.  The corresponding subscription create request is shown in the following procedure.</w:t>
      </w:r>
    </w:p>
    <w:p w14:paraId="3ED1F772" w14:textId="1D1D2AF6" w:rsidR="003A499B" w:rsidRPr="00DE4A01" w:rsidRDefault="003A499B" w:rsidP="003A499B">
      <w:r w:rsidRPr="00DE4A01">
        <w:t xml:space="preserve">When a subscription resource is created, the </w:t>
      </w:r>
      <w:r w:rsidRPr="00DE4A01">
        <w:rPr>
          <w:i/>
        </w:rPr>
        <w:t>notification content type</w:t>
      </w:r>
      <w:r w:rsidRPr="00DE4A01">
        <w:t xml:space="preserve"> (</w:t>
      </w:r>
      <w:r w:rsidRPr="00DE4A01">
        <w:rPr>
          <w:i/>
        </w:rPr>
        <w:t>nct</w:t>
      </w:r>
      <w:r w:rsidRPr="00DE4A01">
        <w:t>) parameter is set to value 1 to indicate that all attributes of the subscribed resource will be notified to the subscriber.</w:t>
      </w:r>
    </w:p>
    <w:p w14:paraId="180EB3EC" w14:textId="77777777" w:rsidR="003A499B" w:rsidRPr="00DE4A01" w:rsidRDefault="003A499B" w:rsidP="003A499B">
      <w:r w:rsidRPr="00DE4A01">
        <w:t>ADN-AE2 creates a subscription resource including the notification URI set to the resource identifier of ADN-AE2 so that the ADN-AE2 will get notified whenever a content instance child resource is created in the container.  The corresponding subscription create request is shown in the following procedures.</w:t>
      </w:r>
    </w:p>
    <w:p w14:paraId="0719209B" w14:textId="512E75C4" w:rsidR="003A499B" w:rsidRPr="00DE4A01" w:rsidRDefault="003A499B" w:rsidP="003A499B">
      <w:r w:rsidRPr="00DE4A01">
        <w:t>The following example shows a subscription create request and response usi</w:t>
      </w:r>
      <w:r w:rsidR="008F0810" w:rsidRPr="00DE4A01">
        <w:t>ng HTTP with XML serialization:</w:t>
      </w:r>
    </w:p>
    <w:p w14:paraId="6375E37B" w14:textId="77777777" w:rsidR="00582160" w:rsidRPr="00DE4A01" w:rsidRDefault="00582160" w:rsidP="003F6B63">
      <w:pPr>
        <w:widowControl w:val="0"/>
        <w:spacing w:before="0"/>
        <w:ind w:left="1000"/>
        <w:rPr>
          <w:rFonts w:ascii="Courier New" w:eastAsia="Times New Roman" w:hAnsi="Courier New" w:cs="Courier New"/>
          <w:sz w:val="18"/>
          <w:szCs w:val="15"/>
          <w:lang w:eastAsia="ko-KR"/>
        </w:rPr>
      </w:pPr>
    </w:p>
    <w:p w14:paraId="6A0492CD" w14:textId="77777777" w:rsidR="003A499B" w:rsidRPr="00DE4A01" w:rsidRDefault="003A499B" w:rsidP="003F6B63">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Request:</w:t>
      </w:r>
    </w:p>
    <w:p w14:paraId="41F808C9" w14:textId="77777777" w:rsidR="00582160" w:rsidRPr="00DE4A01" w:rsidRDefault="00582160" w:rsidP="003F6B63">
      <w:pPr>
        <w:widowControl w:val="0"/>
        <w:spacing w:before="0"/>
        <w:ind w:left="1000"/>
        <w:rPr>
          <w:rFonts w:ascii="Courier New" w:eastAsia="Times New Roman" w:hAnsi="Courier New" w:cs="Courier New"/>
          <w:sz w:val="18"/>
          <w:szCs w:val="15"/>
          <w:lang w:eastAsia="ko-KR"/>
        </w:rPr>
      </w:pPr>
    </w:p>
    <w:p w14:paraId="152B8D59" w14:textId="77777777" w:rsidR="008F0810"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POST /home_gateway/</w:t>
      </w:r>
      <w:r w:rsidRPr="00DE4A01">
        <w:rPr>
          <w:rFonts w:ascii="Courier New" w:hAnsi="Courier New" w:cs="Courier New"/>
          <w:color w:val="0070C1"/>
          <w:sz w:val="18"/>
          <w:szCs w:val="15"/>
          <w:lang w:eastAsia="ko-KR"/>
        </w:rPr>
        <w:t>light_ae2/light?rcn=0 HTTP/1.1</w:t>
      </w:r>
    </w:p>
    <w:p w14:paraId="5F6D4661" w14:textId="77777777" w:rsidR="008F0810"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hAnsi="Courier New" w:cs="Courier New"/>
          <w:color w:val="0070C1"/>
          <w:sz w:val="18"/>
          <w:szCs w:val="15"/>
          <w:lang w:eastAsia="ko-KR"/>
        </w:rPr>
        <w:t xml:space="preserve">Host: </w:t>
      </w:r>
      <w:r w:rsidRPr="00DE4A01">
        <w:rPr>
          <w:rFonts w:ascii="Courier New" w:eastAsia="Times New Roman" w:hAnsi="Courier New" w:cs="Courier New"/>
          <w:color w:val="0070C1"/>
          <w:sz w:val="18"/>
          <w:szCs w:val="15"/>
          <w:lang w:eastAsia="ko-KR"/>
        </w:rPr>
        <w:t>mn.provider.com:8080</w:t>
      </w:r>
    </w:p>
    <w:p w14:paraId="51400673" w14:textId="77777777" w:rsidR="008F0810"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Clight_ae2</w:t>
      </w:r>
    </w:p>
    <w:p w14:paraId="0279FB5E" w14:textId="20444318"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Content-Type: application/xml;ty=23</w:t>
      </w:r>
    </w:p>
    <w:p w14:paraId="1CAD061D"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mncse-29387</w:t>
      </w:r>
    </w:p>
    <w:p w14:paraId="34D04C86"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p>
    <w:p w14:paraId="36146DD2"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&lt;?xml version="1.0" encoding="UTF-8"?&gt;</w:t>
      </w:r>
    </w:p>
    <w:p w14:paraId="48C5F385" w14:textId="77777777"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hAnsi="Courier New" w:cs="Courier New"/>
          <w:color w:val="0070C1"/>
          <w:sz w:val="18"/>
          <w:szCs w:val="15"/>
          <w:lang w:eastAsia="ko-KR"/>
        </w:rPr>
        <w:t>&lt;m2m:sub xmlns:m2m="http://www.onem2m.org/xml/protocols" rn="lightstate_sub2"&gt;</w:t>
      </w:r>
    </w:p>
    <w:p w14:paraId="6D1C142C" w14:textId="77777777"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&lt;enc&gt;</w:t>
      </w:r>
    </w:p>
    <w:p w14:paraId="693EDA89" w14:textId="77777777"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ab/>
        <w:t>&lt;net&gt;3&lt;/net&gt;</w:t>
      </w:r>
    </w:p>
    <w:p w14:paraId="2B52B208" w14:textId="13CF3F1D"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&lt;/enc&gt;</w:t>
      </w:r>
    </w:p>
    <w:p w14:paraId="1E84A4D7"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&lt;nu&gt;Clight_ae2&lt;/nu&gt;</w:t>
      </w:r>
    </w:p>
    <w:p w14:paraId="61B48DF7" w14:textId="77777777" w:rsidR="003A499B" w:rsidRPr="00DE4A01" w:rsidRDefault="003A499B" w:rsidP="003F6B63">
      <w:pPr>
        <w:widowControl w:val="0"/>
        <w:spacing w:before="0"/>
        <w:ind w:left="1000" w:firstLine="18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&lt;nct&gt;1&lt;/nct&gt;</w:t>
      </w:r>
    </w:p>
    <w:p w14:paraId="66B72FF8"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&lt;/m2m:sub&gt;</w:t>
      </w:r>
    </w:p>
    <w:p w14:paraId="1CB824DF"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p>
    <w:p w14:paraId="5F6B4871" w14:textId="77777777" w:rsidR="003A499B" w:rsidRPr="00DE4A01" w:rsidRDefault="003A499B" w:rsidP="003F6B63">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Response:</w:t>
      </w:r>
    </w:p>
    <w:p w14:paraId="1828FFC9" w14:textId="77777777" w:rsidR="00582160" w:rsidRPr="00DE4A01" w:rsidRDefault="00582160" w:rsidP="003F6B63">
      <w:pPr>
        <w:widowControl w:val="0"/>
        <w:spacing w:before="0"/>
        <w:ind w:left="1000"/>
        <w:rPr>
          <w:rFonts w:ascii="Courier New" w:hAnsi="Courier New" w:cs="Courier New"/>
          <w:sz w:val="18"/>
          <w:szCs w:val="15"/>
          <w:lang w:eastAsia="ko-KR"/>
        </w:rPr>
      </w:pPr>
    </w:p>
    <w:p w14:paraId="381FABFC"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201 Created</w:t>
      </w:r>
    </w:p>
    <w:p w14:paraId="3215AB74"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X-M2M-RSC: 2001</w:t>
      </w:r>
    </w:p>
    <w:p w14:paraId="045F50DE"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X-M2M-RI: mncse-29387</w:t>
      </w:r>
    </w:p>
    <w:p w14:paraId="57AE1250"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Content-Location: /mn-cse/</w:t>
      </w:r>
      <w:r w:rsidRPr="00DE4A01">
        <w:rPr>
          <w:rFonts w:ascii="Courier New" w:hAnsi="Courier New" w:cs="Courier New"/>
          <w:color w:val="0070C1"/>
          <w:sz w:val="18"/>
          <w:szCs w:val="15"/>
          <w:lang w:eastAsia="ko-KR"/>
        </w:rPr>
        <w:t>sub-856463728</w:t>
      </w:r>
    </w:p>
    <w:p w14:paraId="6EC0CF20" w14:textId="5879CC6A" w:rsidR="003A499B" w:rsidRPr="00DE4A01" w:rsidRDefault="003A499B" w:rsidP="003A499B">
      <w:r w:rsidRPr="00DE4A01">
        <w:lastRenderedPageBreak/>
        <w:t>The following example shows a subscription create request and response usi</w:t>
      </w:r>
      <w:r w:rsidR="008F0810" w:rsidRPr="00DE4A01">
        <w:t>ng HTTP with JSON serialization:</w:t>
      </w:r>
    </w:p>
    <w:p w14:paraId="77E976FE" w14:textId="77777777" w:rsidR="00582160" w:rsidRPr="00DE4A01" w:rsidRDefault="00582160" w:rsidP="003F6B63">
      <w:pPr>
        <w:widowControl w:val="0"/>
        <w:spacing w:before="0"/>
        <w:ind w:left="1000"/>
        <w:rPr>
          <w:rFonts w:ascii="Courier New" w:eastAsia="Times New Roman" w:hAnsi="Courier New" w:cs="Courier New"/>
          <w:sz w:val="18"/>
          <w:szCs w:val="15"/>
          <w:lang w:eastAsia="ko-KR"/>
        </w:rPr>
      </w:pPr>
    </w:p>
    <w:p w14:paraId="75D6FFCC" w14:textId="77777777" w:rsidR="003A499B" w:rsidRPr="00DE4A01" w:rsidRDefault="003A499B" w:rsidP="003F6B63">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Request:</w:t>
      </w:r>
    </w:p>
    <w:p w14:paraId="5286D839" w14:textId="77777777" w:rsidR="00582160" w:rsidRPr="00DE4A01" w:rsidRDefault="00582160" w:rsidP="003F6B63">
      <w:pPr>
        <w:widowControl w:val="0"/>
        <w:spacing w:before="0"/>
        <w:ind w:left="1000"/>
        <w:rPr>
          <w:rFonts w:ascii="Courier New" w:eastAsia="Times New Roman" w:hAnsi="Courier New" w:cs="Courier New"/>
          <w:sz w:val="18"/>
          <w:szCs w:val="15"/>
          <w:lang w:eastAsia="ko-KR"/>
        </w:rPr>
      </w:pPr>
    </w:p>
    <w:p w14:paraId="535B95B7" w14:textId="77777777" w:rsidR="008F0810"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POST /home_gateway/</w:t>
      </w:r>
      <w:r w:rsidRPr="00DE4A01">
        <w:rPr>
          <w:rFonts w:ascii="Courier New" w:hAnsi="Courier New" w:cs="Courier New"/>
          <w:color w:val="0070C1"/>
          <w:sz w:val="18"/>
          <w:szCs w:val="15"/>
          <w:lang w:eastAsia="ko-KR"/>
        </w:rPr>
        <w:t>light_ae2/light?rcn=0 HTTP/1.1</w:t>
      </w:r>
    </w:p>
    <w:p w14:paraId="5C36D818" w14:textId="77777777" w:rsidR="008F0810"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hAnsi="Courier New" w:cs="Courier New"/>
          <w:color w:val="0070C1"/>
          <w:sz w:val="18"/>
          <w:szCs w:val="15"/>
          <w:lang w:eastAsia="ko-KR"/>
        </w:rPr>
        <w:t xml:space="preserve">Host: </w:t>
      </w:r>
      <w:r w:rsidRPr="00DE4A01">
        <w:rPr>
          <w:rFonts w:ascii="Courier New" w:eastAsia="Times New Roman" w:hAnsi="Courier New" w:cs="Courier New"/>
          <w:color w:val="0070C1"/>
          <w:sz w:val="18"/>
          <w:szCs w:val="15"/>
          <w:lang w:eastAsia="ko-KR"/>
        </w:rPr>
        <w:t>mn.provider.com:8080</w:t>
      </w:r>
    </w:p>
    <w:p w14:paraId="17F695C4" w14:textId="77777777" w:rsidR="008F0810"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Clight_ae2</w:t>
      </w:r>
    </w:p>
    <w:p w14:paraId="738485FA" w14:textId="69DC4BA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Content-Type: application/json;ty=23</w:t>
      </w:r>
    </w:p>
    <w:p w14:paraId="3E14C83F"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mncse-29387</w:t>
      </w:r>
    </w:p>
    <w:p w14:paraId="3E52FF9D"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p>
    <w:p w14:paraId="11250500"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543D981B" w14:textId="77777777" w:rsidR="003A499B" w:rsidRPr="00DE4A01" w:rsidRDefault="003A499B" w:rsidP="003F6B63">
      <w:pPr>
        <w:widowControl w:val="0"/>
        <w:spacing w:before="0"/>
        <w:ind w:left="1000" w:firstLineChars="100" w:firstLine="18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"m2m:sub":</w:t>
      </w:r>
    </w:p>
    <w:p w14:paraId="5A012C1C" w14:textId="77777777" w:rsidR="003A499B" w:rsidRPr="00DE4A01" w:rsidRDefault="003A499B" w:rsidP="003F6B63">
      <w:pPr>
        <w:widowControl w:val="0"/>
        <w:spacing w:before="0"/>
        <w:ind w:left="1000" w:firstLineChars="100" w:firstLine="18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r w:rsidRPr="00DE4A01">
        <w:rPr>
          <w:rFonts w:ascii="Courier New" w:hAnsi="Courier New" w:cs="Courier New"/>
          <w:color w:val="0070C1"/>
          <w:sz w:val="18"/>
          <w:szCs w:val="15"/>
          <w:lang w:eastAsia="ko-KR"/>
        </w:rPr>
        <w:tab/>
      </w:r>
    </w:p>
    <w:p w14:paraId="7A060203"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 xml:space="preserve">  "rn": "lightstate_sub2",</w:t>
      </w:r>
    </w:p>
    <w:p w14:paraId="5388371B"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 xml:space="preserve">  "enc":</w:t>
      </w:r>
    </w:p>
    <w:p w14:paraId="2BB6F721" w14:textId="77777777" w:rsidR="003A499B" w:rsidRPr="00DE4A01" w:rsidRDefault="003A499B" w:rsidP="003F6B63">
      <w:pPr>
        <w:widowControl w:val="0"/>
        <w:spacing w:before="0"/>
        <w:ind w:left="1000" w:firstLineChars="200" w:firstLine="36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25336B2E"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 xml:space="preserve">    "net":[3]</w:t>
      </w:r>
    </w:p>
    <w:p w14:paraId="40A39469" w14:textId="77777777" w:rsidR="003A499B" w:rsidRPr="00DE4A01" w:rsidRDefault="003A499B" w:rsidP="003F6B63">
      <w:pPr>
        <w:widowControl w:val="0"/>
        <w:spacing w:before="0"/>
        <w:ind w:left="1000" w:firstLineChars="200" w:firstLine="36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5E814BAC" w14:textId="10B5039F"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 xml:space="preserve">  "nu":["Clight_ae2"],</w:t>
      </w:r>
    </w:p>
    <w:p w14:paraId="2140E2EC"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 xml:space="preserve">  "nct":1</w:t>
      </w:r>
    </w:p>
    <w:p w14:paraId="514E3E9E" w14:textId="77777777" w:rsidR="003A499B" w:rsidRPr="00DE4A01" w:rsidRDefault="003A499B" w:rsidP="003F6B63">
      <w:pPr>
        <w:widowControl w:val="0"/>
        <w:spacing w:before="0"/>
        <w:ind w:left="1000" w:firstLineChars="100" w:firstLine="18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41C506CB" w14:textId="77777777" w:rsidR="003A499B" w:rsidRPr="00DE4A01" w:rsidRDefault="003A499B" w:rsidP="003F6B63">
      <w:pPr>
        <w:widowControl w:val="0"/>
        <w:spacing w:before="0"/>
        <w:ind w:firstLineChars="600" w:firstLine="108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3D13D3B8" w14:textId="77777777" w:rsidR="00E70FF5" w:rsidRPr="00DE4A01" w:rsidRDefault="00E70FF5" w:rsidP="003F6B63">
      <w:pPr>
        <w:widowControl w:val="0"/>
        <w:spacing w:before="0"/>
        <w:ind w:left="1000"/>
        <w:rPr>
          <w:rFonts w:ascii="Courier New" w:eastAsia="Times New Roman" w:hAnsi="Courier New" w:cs="Courier New"/>
          <w:sz w:val="18"/>
          <w:szCs w:val="15"/>
          <w:lang w:eastAsia="ko-KR"/>
        </w:rPr>
      </w:pPr>
    </w:p>
    <w:p w14:paraId="7A2D682B" w14:textId="77777777" w:rsidR="003A499B" w:rsidRPr="00DE4A01" w:rsidRDefault="003A499B" w:rsidP="003F6B63">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Response:</w:t>
      </w:r>
    </w:p>
    <w:p w14:paraId="1A21D68E" w14:textId="77777777" w:rsidR="00582160" w:rsidRPr="00DE4A01" w:rsidRDefault="00582160" w:rsidP="003F6B63">
      <w:pPr>
        <w:widowControl w:val="0"/>
        <w:spacing w:before="0"/>
        <w:ind w:left="1000"/>
        <w:rPr>
          <w:rFonts w:ascii="Courier New" w:hAnsi="Courier New" w:cs="Courier New"/>
          <w:sz w:val="18"/>
          <w:szCs w:val="15"/>
          <w:lang w:eastAsia="ko-KR"/>
        </w:rPr>
      </w:pPr>
    </w:p>
    <w:p w14:paraId="5E9F4EEA"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201 Created</w:t>
      </w:r>
    </w:p>
    <w:p w14:paraId="20A34844"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X-M2M-RSC: 2001</w:t>
      </w:r>
    </w:p>
    <w:p w14:paraId="331829B4"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X-M2M-RI: mncse-29387</w:t>
      </w:r>
    </w:p>
    <w:p w14:paraId="41049F6E"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Content-Location: /mn-cse/</w:t>
      </w:r>
      <w:r w:rsidRPr="00DE4A01">
        <w:rPr>
          <w:rFonts w:ascii="Courier New" w:hAnsi="Courier New" w:cs="Courier New"/>
          <w:color w:val="0070C1"/>
          <w:sz w:val="18"/>
          <w:szCs w:val="15"/>
          <w:lang w:eastAsia="ko-KR"/>
        </w:rPr>
        <w:t>sub-856463728</w:t>
      </w:r>
    </w:p>
    <w:p w14:paraId="6486D863" w14:textId="0B58AB34" w:rsidR="003A499B" w:rsidRPr="00DE4A01" w:rsidRDefault="003A499B" w:rsidP="008F0810">
      <w:pPr>
        <w:pStyle w:val="Heading3"/>
        <w:rPr>
          <w:color w:val="000000"/>
        </w:rPr>
      </w:pPr>
      <w:bookmarkStart w:id="173" w:name="_Toc476059923"/>
      <w:bookmarkStart w:id="174" w:name="_Toc516819944"/>
      <w:r w:rsidRPr="00DE4A01">
        <w:rPr>
          <w:color w:val="000000"/>
        </w:rPr>
        <w:t>9.7.9</w:t>
      </w:r>
      <w:r w:rsidRPr="00DE4A01">
        <w:rPr>
          <w:color w:val="000000"/>
        </w:rPr>
        <w:tab/>
      </w:r>
      <w:r w:rsidRPr="00DE4A01">
        <w:t>Discovery</w:t>
      </w:r>
      <w:bookmarkEnd w:id="173"/>
      <w:bookmarkEnd w:id="174"/>
    </w:p>
    <w:p w14:paraId="242839A4" w14:textId="77777777" w:rsidR="003A499B" w:rsidRPr="00DE4A01" w:rsidRDefault="003A499B" w:rsidP="008F0810">
      <w:pPr>
        <w:pStyle w:val="Heading4"/>
      </w:pPr>
      <w:bookmarkStart w:id="175" w:name="_Toc476059924"/>
      <w:r w:rsidRPr="00DE4A01">
        <w:t>9.7.9.1</w:t>
      </w:r>
      <w:r w:rsidRPr="00DE4A01">
        <w:tab/>
        <w:t>Introduction</w:t>
      </w:r>
      <w:bookmarkEnd w:id="175"/>
    </w:p>
    <w:p w14:paraId="3637FCBB" w14:textId="63ACA575" w:rsidR="003A499B" w:rsidRPr="00DE4A01" w:rsidRDefault="003A499B" w:rsidP="003A499B">
      <w:r w:rsidRPr="00DE4A01">
        <w:t>The discovery functionality in oneM2M is implemented using a RETRIEVE operation along with one or multiple filter criteria parameters.</w:t>
      </w:r>
    </w:p>
    <w:p w14:paraId="1CE75599" w14:textId="4D612DDF" w:rsidR="003A499B" w:rsidRPr="00DE4A01" w:rsidRDefault="003A499B" w:rsidP="003A499B">
      <w:r w:rsidRPr="00DE4A01">
        <w:t xml:space="preserve">In order to enable the retrieve operation for resource discovery, parameter </w:t>
      </w:r>
      <w:r w:rsidRPr="00DE4A01">
        <w:rPr>
          <w:i/>
        </w:rPr>
        <w:t xml:space="preserve">filterUsage </w:t>
      </w:r>
      <w:r w:rsidRPr="00DE4A01">
        <w:t>(</w:t>
      </w:r>
      <w:r w:rsidRPr="00DE4A01">
        <w:rPr>
          <w:i/>
        </w:rPr>
        <w:t xml:space="preserve">fu) </w:t>
      </w:r>
      <w:r w:rsidRPr="00DE4A01">
        <w:t>is included in the RETRIEVE request as a query string.</w:t>
      </w:r>
    </w:p>
    <w:p w14:paraId="71CB82E1" w14:textId="6A2F5629" w:rsidR="003A499B" w:rsidRPr="00DE4A01" w:rsidRDefault="003A499B" w:rsidP="003A499B">
      <w:r w:rsidRPr="00DE4A01">
        <w:t xml:space="preserve">In addition, parameter </w:t>
      </w:r>
      <w:r w:rsidRPr="00DE4A01">
        <w:rPr>
          <w:i/>
        </w:rPr>
        <w:t xml:space="preserve">resource type </w:t>
      </w:r>
      <w:r w:rsidRPr="00DE4A01">
        <w:t>(</w:t>
      </w:r>
      <w:r w:rsidRPr="00DE4A01">
        <w:rPr>
          <w:i/>
        </w:rPr>
        <w:t>rty)</w:t>
      </w:r>
      <w:r w:rsidRPr="00DE4A01">
        <w:t xml:space="preserve"> is used as a </w:t>
      </w:r>
      <w:r w:rsidRPr="00DE4A01">
        <w:rPr>
          <w:i/>
        </w:rPr>
        <w:t xml:space="preserve">filterCriteria </w:t>
      </w:r>
      <w:r w:rsidRPr="00DE4A01">
        <w:t xml:space="preserve">condition for the discovery of single light and group light members. The parameter </w:t>
      </w:r>
      <w:r w:rsidRPr="00DE4A01">
        <w:rPr>
          <w:i/>
        </w:rPr>
        <w:t>discovery result type</w:t>
      </w:r>
      <w:r w:rsidRPr="00DE4A01">
        <w:t xml:space="preserve"> (</w:t>
      </w:r>
      <w:r w:rsidRPr="00DE4A01">
        <w:rPr>
          <w:i/>
        </w:rPr>
        <w:t>drt</w:t>
      </w:r>
      <w:r w:rsidRPr="00DE4A01">
        <w:t>)</w:t>
      </w:r>
      <w:r w:rsidRPr="00DE4A01">
        <w:rPr>
          <w:i/>
        </w:rPr>
        <w:t xml:space="preserve"> </w:t>
      </w:r>
      <w:r w:rsidRPr="00DE4A01">
        <w:t>is set to 2 to indicate that the format of elements of URIList is unstructured. The detailed discovery procedures are presented in clauses 9.7.9.2 and 9.7.9.3.</w:t>
      </w:r>
    </w:p>
    <w:p w14:paraId="2768E9B3" w14:textId="77777777" w:rsidR="003A499B" w:rsidRPr="00DE4A01" w:rsidRDefault="003A499B" w:rsidP="008F0810">
      <w:pPr>
        <w:pStyle w:val="Heading4"/>
      </w:pPr>
      <w:bookmarkStart w:id="176" w:name="_Toc476059925"/>
      <w:r w:rsidRPr="00DE4A01">
        <w:t>9.7.9.2</w:t>
      </w:r>
      <w:r w:rsidRPr="00DE4A01">
        <w:tab/>
        <w:t>Discovery of single light registered with MN-CSE</w:t>
      </w:r>
      <w:bookmarkEnd w:id="176"/>
    </w:p>
    <w:p w14:paraId="7EDA4A85" w14:textId="77777777" w:rsidR="003A499B" w:rsidRPr="00DE4A01" w:rsidRDefault="003A499B" w:rsidP="003A499B">
      <w:r w:rsidRPr="00DE4A01">
        <w:t>The discovery of containers for each light registered with the MN-CSE by the smartphone AE is shown in the following procedure.</w:t>
      </w:r>
    </w:p>
    <w:p w14:paraId="1769CFFF" w14:textId="350950D1" w:rsidR="003A499B" w:rsidRPr="00DE4A01" w:rsidRDefault="003A499B" w:rsidP="003A499B">
      <w:r w:rsidRPr="00DE4A01">
        <w:t>If the discovery response is preferred to be returned with a XML representation, the HTTP request message is sent as following example:</w:t>
      </w:r>
    </w:p>
    <w:p w14:paraId="1F30C2E1" w14:textId="77777777" w:rsidR="00582160" w:rsidRPr="00DE4A01" w:rsidRDefault="00582160" w:rsidP="003F6B63">
      <w:pPr>
        <w:widowControl w:val="0"/>
        <w:spacing w:before="0"/>
        <w:ind w:left="1000"/>
        <w:rPr>
          <w:rFonts w:ascii="Courier New" w:eastAsia="Times New Roman" w:hAnsi="Courier New" w:cs="Courier New"/>
          <w:sz w:val="18"/>
          <w:szCs w:val="15"/>
          <w:lang w:eastAsia="ko-KR"/>
        </w:rPr>
      </w:pPr>
    </w:p>
    <w:p w14:paraId="515D30E5" w14:textId="77777777" w:rsidR="003A499B" w:rsidRPr="00DE4A01" w:rsidRDefault="003A499B" w:rsidP="003F6B63">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Request:</w:t>
      </w:r>
    </w:p>
    <w:p w14:paraId="2CB0FB8B" w14:textId="77777777" w:rsidR="00582160" w:rsidRPr="00DE4A01" w:rsidRDefault="00582160" w:rsidP="003F6B63">
      <w:pPr>
        <w:widowControl w:val="0"/>
        <w:spacing w:before="0"/>
        <w:ind w:left="1000"/>
        <w:rPr>
          <w:rFonts w:ascii="Courier New" w:eastAsia="Times New Roman" w:hAnsi="Courier New" w:cs="Courier New"/>
          <w:sz w:val="18"/>
          <w:szCs w:val="15"/>
          <w:lang w:eastAsia="ko-KR"/>
        </w:rPr>
      </w:pPr>
    </w:p>
    <w:p w14:paraId="5E81E92B" w14:textId="77777777" w:rsidR="008B4ABE"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GET /~/</w:t>
      </w:r>
      <w:r w:rsidRPr="00DE4A01">
        <w:rPr>
          <w:rFonts w:ascii="Courier New" w:hAnsi="Courier New" w:cs="Courier New"/>
          <w:color w:val="0070C1"/>
          <w:sz w:val="18"/>
          <w:szCs w:val="15"/>
          <w:lang w:eastAsia="ko-KR"/>
        </w:rPr>
        <w:t>mn-cse/home_gateway?fu=1&amp;rty=3&amp;drt=2 HTTP/1.1</w:t>
      </w:r>
    </w:p>
    <w:p w14:paraId="1014CA1C" w14:textId="77777777" w:rsidR="008B4ABE"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hAnsi="Courier New" w:cs="Courier New"/>
          <w:color w:val="0070C1"/>
          <w:sz w:val="18"/>
          <w:szCs w:val="15"/>
          <w:lang w:eastAsia="ko-KR"/>
        </w:rPr>
        <w:t xml:space="preserve">Host: </w:t>
      </w:r>
      <w:r w:rsidRPr="00DE4A01">
        <w:rPr>
          <w:rFonts w:ascii="Courier New" w:eastAsia="Times New Roman" w:hAnsi="Courier New" w:cs="Courier New"/>
          <w:color w:val="0070C1"/>
          <w:sz w:val="18"/>
          <w:szCs w:val="15"/>
          <w:lang w:eastAsia="ko-KR"/>
        </w:rPr>
        <w:t>in.provider.com:8080</w:t>
      </w:r>
    </w:p>
    <w:p w14:paraId="78AF04C6" w14:textId="089A4A80"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/in-cse/Csmartphone_ae</w:t>
      </w:r>
    </w:p>
    <w:p w14:paraId="0F2A140F" w14:textId="77777777" w:rsidR="008B4ABE"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mncse-99882</w:t>
      </w:r>
    </w:p>
    <w:p w14:paraId="6D572AC5" w14:textId="5C50398C"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Accept: application/xml</w:t>
      </w:r>
    </w:p>
    <w:p w14:paraId="4410B7BC"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p>
    <w:p w14:paraId="50657DFD" w14:textId="77777777" w:rsidR="003A499B" w:rsidRPr="00DE4A01" w:rsidRDefault="003A499B" w:rsidP="003F6B63">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Response:</w:t>
      </w:r>
    </w:p>
    <w:p w14:paraId="1CAEDA1E" w14:textId="77777777" w:rsidR="00582160" w:rsidRPr="00DE4A01" w:rsidRDefault="00582160" w:rsidP="003F6B63">
      <w:pPr>
        <w:widowControl w:val="0"/>
        <w:spacing w:before="0"/>
        <w:ind w:left="1000"/>
        <w:rPr>
          <w:rFonts w:ascii="Courier New" w:hAnsi="Courier New" w:cs="Courier New"/>
          <w:sz w:val="18"/>
          <w:szCs w:val="15"/>
          <w:lang w:eastAsia="ko-KR"/>
        </w:rPr>
      </w:pPr>
    </w:p>
    <w:p w14:paraId="566D68F2"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200 OK</w:t>
      </w:r>
    </w:p>
    <w:p w14:paraId="3E5FF0C5"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X-M2M-RSC: 2000</w:t>
      </w:r>
    </w:p>
    <w:p w14:paraId="01A47BC7"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X-M2M-RI: mncse-99882</w:t>
      </w:r>
    </w:p>
    <w:p w14:paraId="1E2D3C57"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X-M2M-CNST: 2</w:t>
      </w:r>
    </w:p>
    <w:p w14:paraId="48708E2D"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lastRenderedPageBreak/>
        <w:t>Content-Type: application/xml</w:t>
      </w:r>
    </w:p>
    <w:p w14:paraId="477D0C0A"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&lt;?xml version="1.0" encoding="UTF-8"?&gt;</w:t>
      </w:r>
    </w:p>
    <w:p w14:paraId="2343AD15" w14:textId="77777777"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hAnsi="Courier New" w:cs="Courier New"/>
          <w:color w:val="0070C1"/>
          <w:sz w:val="18"/>
          <w:szCs w:val="15"/>
          <w:lang w:eastAsia="ko-KR"/>
        </w:rPr>
        <w:t>&lt;m2m:uril xmlns:m2m="http://www.onem2m.org/xml/protocols"&gt;</w:t>
      </w:r>
    </w:p>
    <w:p w14:paraId="7653C31C" w14:textId="77777777"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ab/>
      </w:r>
      <w:r w:rsidRPr="00DE4A01">
        <w:rPr>
          <w:rFonts w:ascii="Courier New" w:hAnsi="Courier New" w:cs="Courier New"/>
          <w:color w:val="0070C1"/>
          <w:sz w:val="18"/>
          <w:szCs w:val="15"/>
          <w:lang w:eastAsia="ko-KR"/>
        </w:rPr>
        <w:tab/>
        <w:t>/mn-cse/cnt-582759912</w:t>
      </w:r>
    </w:p>
    <w:p w14:paraId="06710A21" w14:textId="77777777" w:rsidR="003A499B" w:rsidRPr="00DE4A01" w:rsidRDefault="003A499B" w:rsidP="003F6B63">
      <w:pPr>
        <w:widowControl w:val="0"/>
        <w:spacing w:before="0"/>
        <w:ind w:left="1000" w:firstLine="136"/>
        <w:rPr>
          <w:rFonts w:ascii="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ab/>
        <w:t>/mn-cse/cnt-582769893</w:t>
      </w:r>
    </w:p>
    <w:p w14:paraId="399E3854"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&lt;/m2m:uril&gt;</w:t>
      </w:r>
    </w:p>
    <w:p w14:paraId="0F16F666" w14:textId="416E274F" w:rsidR="003A499B" w:rsidRPr="00DE4A01" w:rsidRDefault="003A499B" w:rsidP="003A499B">
      <w:r w:rsidRPr="00DE4A01">
        <w:t>If the discovery response is preferred to be returned with a JSON representation, the HTTP request message is sent as following example:</w:t>
      </w:r>
    </w:p>
    <w:p w14:paraId="3FDF0A19" w14:textId="77777777" w:rsidR="00582160" w:rsidRPr="00DE4A01" w:rsidRDefault="00582160" w:rsidP="003F6B63">
      <w:pPr>
        <w:widowControl w:val="0"/>
        <w:spacing w:before="0"/>
        <w:ind w:left="1000"/>
        <w:rPr>
          <w:rFonts w:ascii="Courier New" w:eastAsia="Times New Roman" w:hAnsi="Courier New" w:cs="Courier New"/>
          <w:sz w:val="18"/>
          <w:szCs w:val="15"/>
          <w:lang w:eastAsia="ko-KR"/>
        </w:rPr>
      </w:pPr>
    </w:p>
    <w:p w14:paraId="7EF74FF6" w14:textId="77777777" w:rsidR="003A499B" w:rsidRPr="00DE4A01" w:rsidRDefault="003A499B" w:rsidP="003F6B63">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Request:</w:t>
      </w:r>
    </w:p>
    <w:p w14:paraId="7AF26379" w14:textId="77777777" w:rsidR="00582160" w:rsidRPr="00DE4A01" w:rsidRDefault="00582160" w:rsidP="003F6B63">
      <w:pPr>
        <w:widowControl w:val="0"/>
        <w:spacing w:before="0"/>
        <w:ind w:left="1000"/>
        <w:rPr>
          <w:rFonts w:ascii="Courier New" w:eastAsia="Times New Roman" w:hAnsi="Courier New" w:cs="Courier New"/>
          <w:sz w:val="18"/>
          <w:szCs w:val="15"/>
          <w:lang w:eastAsia="ko-KR"/>
        </w:rPr>
      </w:pPr>
    </w:p>
    <w:p w14:paraId="38D02021" w14:textId="77777777" w:rsidR="008B4ABE"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GET /~/</w:t>
      </w:r>
      <w:r w:rsidRPr="00DE4A01">
        <w:rPr>
          <w:rFonts w:ascii="Courier New" w:hAnsi="Courier New" w:cs="Courier New"/>
          <w:color w:val="0070C1"/>
          <w:sz w:val="18"/>
          <w:szCs w:val="15"/>
          <w:lang w:eastAsia="ko-KR"/>
        </w:rPr>
        <w:t>mn-cse/home_gateway?fu=1&amp;rty=3&amp;drt=2 HTTP/1.1</w:t>
      </w:r>
    </w:p>
    <w:p w14:paraId="24060024" w14:textId="77777777" w:rsidR="008B4ABE"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hAnsi="Courier New" w:cs="Courier New"/>
          <w:color w:val="0070C1"/>
          <w:sz w:val="18"/>
          <w:szCs w:val="15"/>
          <w:lang w:eastAsia="ko-KR"/>
        </w:rPr>
        <w:t xml:space="preserve">Host: </w:t>
      </w:r>
      <w:r w:rsidRPr="00DE4A01">
        <w:rPr>
          <w:rFonts w:ascii="Courier New" w:eastAsia="Times New Roman" w:hAnsi="Courier New" w:cs="Courier New"/>
          <w:color w:val="0070C1"/>
          <w:sz w:val="18"/>
          <w:szCs w:val="15"/>
          <w:lang w:eastAsia="ko-KR"/>
        </w:rPr>
        <w:t>in.provider.com:8080</w:t>
      </w:r>
    </w:p>
    <w:p w14:paraId="1A90B726" w14:textId="15403ACD"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/in-cse/Csmartphone_ae</w:t>
      </w:r>
    </w:p>
    <w:p w14:paraId="4AEDB266" w14:textId="77777777" w:rsidR="008B4ABE"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mncse-99882</w:t>
      </w:r>
    </w:p>
    <w:p w14:paraId="3CCEF39D" w14:textId="1BE1D30A"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Accept: application/json</w:t>
      </w:r>
    </w:p>
    <w:p w14:paraId="6A649A76"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p>
    <w:p w14:paraId="30868533" w14:textId="77777777" w:rsidR="003A499B" w:rsidRPr="00DE4A01" w:rsidRDefault="003A499B" w:rsidP="003F6B63">
      <w:pPr>
        <w:widowControl w:val="0"/>
        <w:spacing w:before="0"/>
        <w:ind w:left="1000"/>
        <w:rPr>
          <w:rFonts w:ascii="Courier New" w:hAnsi="Courier New" w:cs="Courier New"/>
          <w:sz w:val="18"/>
          <w:szCs w:val="15"/>
          <w:lang w:eastAsia="ko-KR"/>
        </w:rPr>
      </w:pPr>
      <w:r w:rsidRPr="00DE4A01">
        <w:rPr>
          <w:rFonts w:ascii="Courier New" w:eastAsia="Times New Roman" w:hAnsi="Courier New" w:cs="Courier New"/>
          <w:sz w:val="18"/>
          <w:szCs w:val="15"/>
          <w:lang w:eastAsia="ko-KR"/>
        </w:rPr>
        <w:t>HTTP Response:</w:t>
      </w:r>
    </w:p>
    <w:p w14:paraId="33B0B152" w14:textId="77777777" w:rsidR="003A499B" w:rsidRPr="00DE4A01" w:rsidRDefault="003A499B" w:rsidP="003F6B63">
      <w:pPr>
        <w:widowControl w:val="0"/>
        <w:spacing w:before="0"/>
        <w:ind w:left="1000"/>
        <w:rPr>
          <w:rFonts w:ascii="Courier New" w:hAnsi="Courier New" w:cs="Courier New"/>
          <w:sz w:val="18"/>
          <w:szCs w:val="15"/>
          <w:lang w:eastAsia="ko-KR"/>
        </w:rPr>
      </w:pPr>
    </w:p>
    <w:p w14:paraId="1C8F6EAF"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200 OK</w:t>
      </w:r>
    </w:p>
    <w:p w14:paraId="4595E586"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X-M2M-RSC: 2000</w:t>
      </w:r>
    </w:p>
    <w:p w14:paraId="22931721"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X-M2M-RI: mncse-99882</w:t>
      </w:r>
    </w:p>
    <w:p w14:paraId="7FEB1178"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X-M2M-CNST: 2</w:t>
      </w:r>
    </w:p>
    <w:p w14:paraId="780A298B"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Content-Type: application/json</w:t>
      </w:r>
    </w:p>
    <w:p w14:paraId="50E433E6"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5DA7D35F"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"m2m:uril":</w:t>
      </w:r>
    </w:p>
    <w:p w14:paraId="0A64D508" w14:textId="77777777" w:rsidR="003A499B" w:rsidRPr="00DE4A01" w:rsidRDefault="003A499B" w:rsidP="003F6B63">
      <w:pPr>
        <w:widowControl w:val="0"/>
        <w:spacing w:before="0"/>
        <w:ind w:leftChars="600" w:left="144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594D4E80" w14:textId="39E6E32E" w:rsidR="003A499B" w:rsidRPr="00DE4A01" w:rsidRDefault="003A499B" w:rsidP="003F6B63">
      <w:pPr>
        <w:widowControl w:val="0"/>
        <w:spacing w:before="0"/>
        <w:ind w:leftChars="600" w:left="144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"/mn-cse/cnt-582759912",</w:t>
      </w:r>
    </w:p>
    <w:p w14:paraId="05C95FFE" w14:textId="77777777" w:rsidR="003A499B" w:rsidRPr="00DE4A01" w:rsidRDefault="003A499B" w:rsidP="003F6B63">
      <w:pPr>
        <w:widowControl w:val="0"/>
        <w:spacing w:before="0"/>
        <w:ind w:leftChars="600" w:left="144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"/mn-cse/cnt-582769893"</w:t>
      </w:r>
    </w:p>
    <w:p w14:paraId="19743E6F" w14:textId="77777777" w:rsidR="003A499B" w:rsidRPr="00DE4A01" w:rsidRDefault="003A499B" w:rsidP="003F6B63">
      <w:pPr>
        <w:widowControl w:val="0"/>
        <w:spacing w:before="0"/>
        <w:ind w:leftChars="600" w:left="144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1B8BF3C8"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08FBEF7E" w14:textId="2C63905A" w:rsidR="003A499B" w:rsidRPr="00DE4A01" w:rsidRDefault="003A499B" w:rsidP="003A499B">
      <w:pPr>
        <w:widowControl w:val="0"/>
      </w:pPr>
      <w:r w:rsidRPr="00DE4A01">
        <w:t>The smartphone application retrieves a list of URIs representing containers registered with MN-CSE from the response message, e.g.</w:t>
      </w:r>
      <w:r w:rsidR="009429DE" w:rsidRPr="00DE4A01">
        <w:t>,</w:t>
      </w:r>
      <w:r w:rsidRPr="00DE4A01">
        <w:rPr>
          <w:rFonts w:ascii="Courier New" w:hAnsi="Courier New" w:cs="Courier New"/>
          <w:color w:val="0070C1"/>
          <w:sz w:val="18"/>
          <w:szCs w:val="15"/>
          <w:lang w:eastAsia="ko-KR"/>
        </w:rPr>
        <w:t xml:space="preserve"> /mn-cse/cnt-582759912 </w:t>
      </w:r>
      <w:r w:rsidRPr="00DE4A01">
        <w:t>which is the URI of container created in ADN-AE1. The retrieved URIs of the discovered containers are then used for the group member update operation.</w:t>
      </w:r>
    </w:p>
    <w:p w14:paraId="056A9FDB" w14:textId="77777777" w:rsidR="003A499B" w:rsidRPr="00DE4A01" w:rsidRDefault="003A499B" w:rsidP="008B4ABE">
      <w:pPr>
        <w:pStyle w:val="Heading4"/>
      </w:pPr>
      <w:bookmarkStart w:id="177" w:name="_Toc476059926"/>
      <w:r w:rsidRPr="00DE4A01">
        <w:t>9.7.9.3</w:t>
      </w:r>
      <w:r w:rsidRPr="00DE4A01">
        <w:tab/>
        <w:t>Discovery of groups located in MN-CSE</w:t>
      </w:r>
      <w:bookmarkEnd w:id="177"/>
    </w:p>
    <w:p w14:paraId="668340B0" w14:textId="77777777" w:rsidR="003A499B" w:rsidRPr="00DE4A01" w:rsidRDefault="003A499B" w:rsidP="003A499B">
      <w:r w:rsidRPr="00DE4A01">
        <w:t>The discovery of groups located in MN-CSE by the smartphone AE is shown in the following procedures.</w:t>
      </w:r>
    </w:p>
    <w:p w14:paraId="54559F9D" w14:textId="69A6419C" w:rsidR="003A499B" w:rsidRPr="00DE4A01" w:rsidRDefault="003A499B" w:rsidP="003A499B">
      <w:r w:rsidRPr="00DE4A01">
        <w:t>If the discovery response is preferred to be returned with a XML representation, the HTTP request message is sent as following example:</w:t>
      </w:r>
    </w:p>
    <w:p w14:paraId="6A9345B5" w14:textId="77777777" w:rsidR="00582160" w:rsidRPr="00DE4A01" w:rsidRDefault="00582160" w:rsidP="003F6B63">
      <w:pPr>
        <w:widowControl w:val="0"/>
        <w:spacing w:before="0"/>
        <w:ind w:left="1000"/>
        <w:rPr>
          <w:rFonts w:ascii="Courier New" w:eastAsia="Times New Roman" w:hAnsi="Courier New" w:cs="Courier New"/>
          <w:sz w:val="18"/>
          <w:szCs w:val="15"/>
          <w:lang w:eastAsia="ko-KR"/>
        </w:rPr>
      </w:pPr>
    </w:p>
    <w:p w14:paraId="73D937A7" w14:textId="77777777" w:rsidR="003A499B" w:rsidRPr="00DE4A01" w:rsidRDefault="003A499B" w:rsidP="003F6B63">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Request:</w:t>
      </w:r>
    </w:p>
    <w:p w14:paraId="2EE62EC9" w14:textId="77777777" w:rsidR="00582160" w:rsidRPr="00DE4A01" w:rsidRDefault="00582160" w:rsidP="003F6B63">
      <w:pPr>
        <w:widowControl w:val="0"/>
        <w:spacing w:before="0"/>
        <w:ind w:left="1000"/>
        <w:rPr>
          <w:rFonts w:ascii="Courier New" w:eastAsia="Times New Roman" w:hAnsi="Courier New" w:cs="Courier New"/>
          <w:sz w:val="18"/>
          <w:szCs w:val="15"/>
          <w:lang w:eastAsia="ko-KR"/>
        </w:rPr>
      </w:pPr>
    </w:p>
    <w:p w14:paraId="18CC68B6" w14:textId="77777777" w:rsidR="008B4ABE"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GET /~/</w:t>
      </w:r>
      <w:r w:rsidRPr="00DE4A01">
        <w:rPr>
          <w:rFonts w:ascii="Courier New" w:hAnsi="Courier New" w:cs="Courier New"/>
          <w:color w:val="0070C1"/>
          <w:sz w:val="18"/>
          <w:szCs w:val="15"/>
          <w:lang w:eastAsia="ko-KR"/>
        </w:rPr>
        <w:t>mn-cse/home_gateway?fu=1&amp;rty=9&amp;drt=2 HTTP/1.1</w:t>
      </w:r>
    </w:p>
    <w:p w14:paraId="19463F6A" w14:textId="77777777" w:rsidR="008B4ABE"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hAnsi="Courier New" w:cs="Courier New"/>
          <w:color w:val="0070C1"/>
          <w:sz w:val="18"/>
          <w:szCs w:val="15"/>
          <w:lang w:eastAsia="ko-KR"/>
        </w:rPr>
        <w:t xml:space="preserve">Host: </w:t>
      </w:r>
      <w:r w:rsidRPr="00DE4A01">
        <w:rPr>
          <w:rFonts w:ascii="Courier New" w:eastAsia="Times New Roman" w:hAnsi="Courier New" w:cs="Courier New"/>
          <w:color w:val="0070C1"/>
          <w:sz w:val="18"/>
          <w:szCs w:val="15"/>
          <w:lang w:eastAsia="ko-KR"/>
        </w:rPr>
        <w:t>in.provider.com:8080</w:t>
      </w:r>
    </w:p>
    <w:p w14:paraId="778B4B08" w14:textId="36FB8725"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/in-cse/Csmartphone_ae</w:t>
      </w:r>
    </w:p>
    <w:p w14:paraId="4398C412" w14:textId="77777777" w:rsidR="008B4ABE"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mncse-15001</w:t>
      </w:r>
    </w:p>
    <w:p w14:paraId="35CA6453" w14:textId="538E792C"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Accept: application/xml</w:t>
      </w:r>
    </w:p>
    <w:p w14:paraId="307785B7"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eastAsia="Times New Roman" w:hAnsi="Courier New" w:cs="Courier New"/>
          <w:sz w:val="18"/>
          <w:szCs w:val="15"/>
          <w:lang w:eastAsia="ko-KR"/>
        </w:rPr>
        <w:t>HTTP Response:</w:t>
      </w:r>
    </w:p>
    <w:p w14:paraId="78C81ABA"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200 OK</w:t>
      </w:r>
    </w:p>
    <w:p w14:paraId="2FB63FF1"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X-M2M-RSC: 2000</w:t>
      </w:r>
    </w:p>
    <w:p w14:paraId="7DBFC974"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X-M2M-RI: mncse-15001</w:t>
      </w:r>
    </w:p>
    <w:p w14:paraId="41A05D3A"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X-M2M-CNST: 2</w:t>
      </w:r>
    </w:p>
    <w:p w14:paraId="40255E1A"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Content-Type: application/xml</w:t>
      </w:r>
    </w:p>
    <w:p w14:paraId="7F55B4F1"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&lt;?xml version="1.0" encoding="UTF-8"?&gt;</w:t>
      </w:r>
    </w:p>
    <w:p w14:paraId="160B82CE" w14:textId="77777777"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hAnsi="Courier New" w:cs="Courier New"/>
          <w:color w:val="0070C1"/>
          <w:sz w:val="18"/>
          <w:szCs w:val="15"/>
          <w:lang w:eastAsia="ko-KR"/>
        </w:rPr>
        <w:t>&lt;m2m:uril xmlns:m2m="http://www.onem2m.org/xml/protocols"&gt;</w:t>
      </w:r>
    </w:p>
    <w:p w14:paraId="52A5D90C" w14:textId="77777777" w:rsidR="003A499B" w:rsidRPr="00DE4A01" w:rsidRDefault="003A499B" w:rsidP="003F6B63">
      <w:pPr>
        <w:widowControl w:val="0"/>
        <w:spacing w:before="0"/>
        <w:ind w:left="1284" w:firstLine="136"/>
        <w:rPr>
          <w:rFonts w:ascii="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/mn-cse</w:t>
      </w:r>
      <w:r w:rsidRPr="00DE4A01">
        <w:rPr>
          <w:rFonts w:ascii="Courier New" w:hAnsi="Courier New" w:cs="Courier New"/>
          <w:color w:val="0070C1"/>
          <w:sz w:val="18"/>
          <w:szCs w:val="15"/>
          <w:lang w:eastAsia="ko-KR"/>
        </w:rPr>
        <w:t>/grp-977978327</w:t>
      </w:r>
    </w:p>
    <w:p w14:paraId="3F8494C0"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&lt;/m2m:uril&gt;</w:t>
      </w:r>
    </w:p>
    <w:p w14:paraId="51A5FBA2" w14:textId="2A2FFF13" w:rsidR="003A499B" w:rsidRPr="00DE4A01" w:rsidRDefault="003A499B" w:rsidP="003A499B">
      <w:r w:rsidRPr="00DE4A01">
        <w:t>If the discovery response is preferred to be returned with a JSON representation, the HTTP request message is sent as following example:</w:t>
      </w:r>
    </w:p>
    <w:p w14:paraId="4F9D9C6D" w14:textId="77777777" w:rsidR="00582160" w:rsidRPr="00DE4A01" w:rsidRDefault="00582160" w:rsidP="003F6B63">
      <w:pPr>
        <w:widowControl w:val="0"/>
        <w:spacing w:before="0"/>
        <w:ind w:left="1000"/>
        <w:rPr>
          <w:rFonts w:ascii="Courier New" w:eastAsia="Times New Roman" w:hAnsi="Courier New" w:cs="Courier New"/>
          <w:sz w:val="18"/>
          <w:szCs w:val="15"/>
          <w:lang w:eastAsia="ko-KR"/>
        </w:rPr>
      </w:pPr>
    </w:p>
    <w:p w14:paraId="67B350BD" w14:textId="77777777" w:rsidR="003A499B" w:rsidRPr="00DE4A01" w:rsidRDefault="003A499B" w:rsidP="003F6B63">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Request:</w:t>
      </w:r>
    </w:p>
    <w:p w14:paraId="6C86DF68" w14:textId="77777777" w:rsidR="00582160" w:rsidRPr="00DE4A01" w:rsidRDefault="00582160" w:rsidP="003F6B63">
      <w:pPr>
        <w:widowControl w:val="0"/>
        <w:spacing w:before="0"/>
        <w:ind w:left="1000"/>
        <w:rPr>
          <w:rFonts w:ascii="Courier New" w:eastAsia="Times New Roman" w:hAnsi="Courier New" w:cs="Courier New"/>
          <w:sz w:val="18"/>
          <w:szCs w:val="15"/>
          <w:lang w:eastAsia="ko-KR"/>
        </w:rPr>
      </w:pPr>
    </w:p>
    <w:p w14:paraId="3B79888B" w14:textId="77777777" w:rsidR="008B4ABE"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lastRenderedPageBreak/>
        <w:t>GET /~/</w:t>
      </w:r>
      <w:r w:rsidRPr="00DE4A01">
        <w:rPr>
          <w:rFonts w:ascii="Courier New" w:hAnsi="Courier New" w:cs="Courier New"/>
          <w:color w:val="0070C1"/>
          <w:sz w:val="18"/>
          <w:szCs w:val="15"/>
          <w:lang w:eastAsia="ko-KR"/>
        </w:rPr>
        <w:t>mn-cse/home_gateway?fu=1&amp;rty=9&amp;drt=2 HTTP/1.1</w:t>
      </w:r>
    </w:p>
    <w:p w14:paraId="5BD7FD93" w14:textId="77777777" w:rsidR="008B4ABE"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hAnsi="Courier New" w:cs="Courier New"/>
          <w:color w:val="0070C1"/>
          <w:sz w:val="18"/>
          <w:szCs w:val="15"/>
          <w:lang w:eastAsia="ko-KR"/>
        </w:rPr>
        <w:t xml:space="preserve">Host: </w:t>
      </w:r>
      <w:r w:rsidRPr="00DE4A01">
        <w:rPr>
          <w:rFonts w:ascii="Courier New" w:eastAsia="Times New Roman" w:hAnsi="Courier New" w:cs="Courier New"/>
          <w:color w:val="0070C1"/>
          <w:sz w:val="18"/>
          <w:szCs w:val="15"/>
          <w:lang w:eastAsia="ko-KR"/>
        </w:rPr>
        <w:t>in.provider.com:8080</w:t>
      </w:r>
    </w:p>
    <w:p w14:paraId="155C9652" w14:textId="7B0A8CBC"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/in-cse/Csmartphone_ae</w:t>
      </w:r>
    </w:p>
    <w:p w14:paraId="6B4CEA2F" w14:textId="77777777" w:rsidR="008B4ABE"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mncse-15001</w:t>
      </w:r>
    </w:p>
    <w:p w14:paraId="1BFF74E6" w14:textId="04C900ED"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Accept: application/json</w:t>
      </w:r>
    </w:p>
    <w:p w14:paraId="32345C5E"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eastAsia="Times New Roman" w:hAnsi="Courier New" w:cs="Courier New"/>
          <w:sz w:val="18"/>
          <w:szCs w:val="15"/>
          <w:lang w:eastAsia="ko-KR"/>
        </w:rPr>
        <w:t>HTTP Response:</w:t>
      </w:r>
    </w:p>
    <w:p w14:paraId="2B2D22B2"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200 OK</w:t>
      </w:r>
    </w:p>
    <w:p w14:paraId="7D98CAD8"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X-M2M-RSC: 2000</w:t>
      </w:r>
    </w:p>
    <w:p w14:paraId="69AACBE8"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X-M2M-RI: mncse-15001</w:t>
      </w:r>
    </w:p>
    <w:p w14:paraId="585D84D5"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X-M2M-CNST: 2Content-Type: application/json</w:t>
      </w:r>
    </w:p>
    <w:p w14:paraId="16BDBB65"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p>
    <w:p w14:paraId="07CAC745"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094B50AD"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"m2m:uril":</w:t>
      </w:r>
    </w:p>
    <w:p w14:paraId="2962AF93" w14:textId="77777777" w:rsidR="003A499B" w:rsidRPr="00DE4A01" w:rsidRDefault="003A499B" w:rsidP="003F6B63">
      <w:pPr>
        <w:widowControl w:val="0"/>
        <w:spacing w:before="0"/>
        <w:ind w:left="852"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49F6731E" w14:textId="0E5949FB" w:rsidR="003A499B" w:rsidRPr="00DE4A01" w:rsidRDefault="003A499B" w:rsidP="003F6B63">
      <w:pPr>
        <w:widowControl w:val="0"/>
        <w:spacing w:before="0"/>
        <w:ind w:left="852"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"/mn-cse/grp-977978327"</w:t>
      </w:r>
    </w:p>
    <w:p w14:paraId="0EAB2223" w14:textId="77777777" w:rsidR="003A499B" w:rsidRPr="00DE4A01" w:rsidRDefault="003A499B" w:rsidP="003F6B63">
      <w:pPr>
        <w:widowControl w:val="0"/>
        <w:spacing w:before="0"/>
        <w:ind w:left="852"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56496331"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56092ECE" w14:textId="02A59993" w:rsidR="003A499B" w:rsidRPr="00DE4A01" w:rsidRDefault="003A499B" w:rsidP="003A499B">
      <w:pPr>
        <w:widowControl w:val="0"/>
      </w:pPr>
      <w:r w:rsidRPr="00DE4A01">
        <w:t>The smartphone application retrieves a list of URIs representing group resources located in MN-CSE from the response message, e.g.</w:t>
      </w:r>
      <w:r w:rsidR="009429DE" w:rsidRPr="00DE4A01">
        <w:t>,</w:t>
      </w:r>
      <w:r w:rsidRPr="00DE4A01">
        <w:rPr>
          <w:rFonts w:ascii="Courier New" w:hAnsi="Courier New" w:cs="Courier New"/>
          <w:color w:val="0070C1"/>
          <w:sz w:val="18"/>
          <w:szCs w:val="15"/>
          <w:lang w:eastAsia="ko-KR"/>
        </w:rPr>
        <w:t xml:space="preserve"> /mn-cse/grp-977978327 </w:t>
      </w:r>
      <w:r w:rsidRPr="00DE4A01">
        <w:t>which is the URI of the group resource. The retrieved URIs of the discovered group resource are then used for the group member update operation.</w:t>
      </w:r>
    </w:p>
    <w:p w14:paraId="39557FFC" w14:textId="4B6DF663" w:rsidR="003A499B" w:rsidRPr="00DE4A01" w:rsidRDefault="003A499B" w:rsidP="008B4ABE">
      <w:pPr>
        <w:pStyle w:val="Heading3"/>
        <w:rPr>
          <w:color w:val="000000"/>
        </w:rPr>
      </w:pPr>
      <w:bookmarkStart w:id="178" w:name="_Toc476059927"/>
      <w:bookmarkStart w:id="179" w:name="_Toc516819945"/>
      <w:r w:rsidRPr="00DE4A01">
        <w:rPr>
          <w:color w:val="000000"/>
        </w:rPr>
        <w:t>9.7.10</w:t>
      </w:r>
      <w:r w:rsidRPr="00DE4A01">
        <w:rPr>
          <w:color w:val="000000"/>
        </w:rPr>
        <w:tab/>
      </w:r>
      <w:r w:rsidRPr="00DE4A01">
        <w:t>Latest content instances retrieval</w:t>
      </w:r>
      <w:bookmarkEnd w:id="178"/>
      <w:bookmarkEnd w:id="179"/>
    </w:p>
    <w:p w14:paraId="201BB6A6" w14:textId="77777777" w:rsidR="003A499B" w:rsidRPr="00DE4A01" w:rsidRDefault="003A499B" w:rsidP="008B4ABE">
      <w:pPr>
        <w:pStyle w:val="Heading4"/>
      </w:pPr>
      <w:bookmarkStart w:id="180" w:name="_Toc476059928"/>
      <w:r w:rsidRPr="00DE4A01">
        <w:t>9.7.10.1</w:t>
      </w:r>
      <w:r w:rsidRPr="00DE4A01">
        <w:tab/>
        <w:t>Introduction</w:t>
      </w:r>
      <w:bookmarkEnd w:id="180"/>
    </w:p>
    <w:p w14:paraId="623AB873" w14:textId="56FC991C" w:rsidR="003A499B" w:rsidRPr="00DE4A01" w:rsidRDefault="003A499B" w:rsidP="003A499B">
      <w:pPr>
        <w:rPr>
          <w:lang w:eastAsia="ko-KR"/>
        </w:rPr>
      </w:pPr>
      <w:r w:rsidRPr="00DE4A01">
        <w:t xml:space="preserve">The smartphone application can </w:t>
      </w:r>
      <w:r w:rsidRPr="00DE4A01">
        <w:rPr>
          <w:lang w:eastAsia="ko-KR"/>
        </w:rPr>
        <w:t>retrieve the latest light states via sending a RETRIEVE request targeting a container</w:t>
      </w:r>
      <w:r w:rsidR="0006439E" w:rsidRPr="00DE4A01">
        <w:rPr>
          <w:lang w:eastAsia="ko-KR"/>
        </w:rPr>
        <w:t>'</w:t>
      </w:r>
      <w:r w:rsidRPr="00DE4A01">
        <w:rPr>
          <w:lang w:eastAsia="ko-KR"/>
        </w:rPr>
        <w:t xml:space="preserve">s </w:t>
      </w:r>
      <w:r w:rsidRPr="00DE4A01">
        <w:rPr>
          <w:i/>
          <w:lang w:eastAsia="ko-KR"/>
        </w:rPr>
        <w:t>la</w:t>
      </w:r>
      <w:r w:rsidRPr="00DE4A01">
        <w:rPr>
          <w:lang w:eastAsia="ko-KR"/>
        </w:rPr>
        <w:t xml:space="preserve"> (short for </w:t>
      </w:r>
      <w:r w:rsidRPr="00DE4A01">
        <w:rPr>
          <w:i/>
          <w:lang w:eastAsia="ko-KR"/>
        </w:rPr>
        <w:t>latest</w:t>
      </w:r>
      <w:r w:rsidRPr="00DE4A01">
        <w:rPr>
          <w:lang w:eastAsia="ko-KR"/>
        </w:rPr>
        <w:t>) virtual resource</w:t>
      </w:r>
      <w:r w:rsidRPr="00DE4A01">
        <w:rPr>
          <w:i/>
          <w:lang w:eastAsia="ko-KR"/>
        </w:rPr>
        <w:t>.</w:t>
      </w:r>
    </w:p>
    <w:p w14:paraId="01C2EBD2" w14:textId="1277E001" w:rsidR="003A499B" w:rsidRPr="00DE4A01" w:rsidRDefault="003A499B" w:rsidP="003A499B">
      <w:r w:rsidRPr="00DE4A01">
        <w:t xml:space="preserve">The smartphone application can </w:t>
      </w:r>
      <w:r w:rsidRPr="00DE4A01">
        <w:rPr>
          <w:lang w:eastAsia="ko-KR"/>
        </w:rPr>
        <w:t xml:space="preserve">also retrieve a group of latest light states via sending a RETRIEVE request targeting the group </w:t>
      </w:r>
      <w:r w:rsidRPr="00DE4A01">
        <w:rPr>
          <w:i/>
          <w:lang w:eastAsia="ko-KR"/>
        </w:rPr>
        <w:t>fanOutPoint</w:t>
      </w:r>
      <w:r w:rsidRPr="00DE4A01">
        <w:rPr>
          <w:lang w:eastAsia="ko-KR"/>
        </w:rPr>
        <w:t xml:space="preserve"> virtual resource.</w:t>
      </w:r>
    </w:p>
    <w:p w14:paraId="2DDD9B2D" w14:textId="77777777" w:rsidR="003A499B" w:rsidRPr="00DE4A01" w:rsidRDefault="003A499B" w:rsidP="008B4ABE">
      <w:pPr>
        <w:pStyle w:val="Heading4"/>
      </w:pPr>
      <w:bookmarkStart w:id="181" w:name="_Toc476059929"/>
      <w:r w:rsidRPr="00DE4A01">
        <w:t>9.7.10.2</w:t>
      </w:r>
      <w:r w:rsidRPr="00DE4A01">
        <w:tab/>
        <w:t>Retrieve the latest content instance of ADN-AE1</w:t>
      </w:r>
      <w:bookmarkEnd w:id="181"/>
    </w:p>
    <w:p w14:paraId="2996D68E" w14:textId="77777777" w:rsidR="003A499B" w:rsidRPr="00DE4A01" w:rsidRDefault="003A499B" w:rsidP="003A499B">
      <w:r w:rsidRPr="00DE4A01">
        <w:t xml:space="preserve">The latest content instance of the </w:t>
      </w:r>
      <w:r w:rsidRPr="00DE4A01">
        <w:rPr>
          <w:i/>
        </w:rPr>
        <w:t>light</w:t>
      </w:r>
      <w:r w:rsidRPr="00DE4A01">
        <w:t xml:space="preserve"> container resource for ADN-AE1 can be retrieved by the following procedure.</w:t>
      </w:r>
    </w:p>
    <w:p w14:paraId="1AB1E1D3" w14:textId="1BD93439" w:rsidR="003A499B" w:rsidRPr="00DE4A01" w:rsidRDefault="003A499B" w:rsidP="003A499B">
      <w:r w:rsidRPr="00DE4A01">
        <w:t>If the response is preferred to be returned with a XML representation, the following is a HTTP request message example:</w:t>
      </w:r>
    </w:p>
    <w:p w14:paraId="0D358282" w14:textId="77777777" w:rsidR="00582160" w:rsidRPr="00DE4A01" w:rsidRDefault="00582160" w:rsidP="003F6B63">
      <w:pPr>
        <w:widowControl w:val="0"/>
        <w:spacing w:before="0"/>
        <w:ind w:left="1000"/>
        <w:rPr>
          <w:rFonts w:ascii="Courier New" w:eastAsia="Times New Roman" w:hAnsi="Courier New" w:cs="Courier New"/>
          <w:sz w:val="18"/>
          <w:szCs w:val="15"/>
          <w:lang w:eastAsia="ko-KR"/>
        </w:rPr>
      </w:pPr>
    </w:p>
    <w:p w14:paraId="35312622" w14:textId="77777777" w:rsidR="003A499B" w:rsidRPr="00DE4A01" w:rsidRDefault="003A499B" w:rsidP="003F6B63">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Request:</w:t>
      </w:r>
    </w:p>
    <w:p w14:paraId="58DC7417" w14:textId="77777777" w:rsidR="00582160" w:rsidRPr="00DE4A01" w:rsidRDefault="00582160" w:rsidP="003F6B63">
      <w:pPr>
        <w:widowControl w:val="0"/>
        <w:spacing w:before="0"/>
        <w:ind w:left="1000"/>
        <w:rPr>
          <w:rFonts w:ascii="Courier New" w:eastAsia="Times New Roman" w:hAnsi="Courier New" w:cs="Courier New"/>
          <w:sz w:val="18"/>
          <w:szCs w:val="15"/>
          <w:lang w:eastAsia="ko-KR"/>
        </w:rPr>
      </w:pPr>
    </w:p>
    <w:p w14:paraId="54339A0A" w14:textId="77777777" w:rsidR="008B4ABE"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GET /~/mn-cse/home_gateway/light_ae1/light/la HTTP/1.1</w:t>
      </w:r>
    </w:p>
    <w:p w14:paraId="6C31204F" w14:textId="77777777" w:rsidR="008B4ABE"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Host: in.provider.com:8080</w:t>
      </w:r>
    </w:p>
    <w:p w14:paraId="7E94C737" w14:textId="33B16B3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X-M2M-Origin: /in-cse/Csmartphone_ae</w:t>
      </w:r>
    </w:p>
    <w:p w14:paraId="7766CC2B" w14:textId="77777777" w:rsidR="008B4ABE"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mncse-11223</w:t>
      </w:r>
    </w:p>
    <w:p w14:paraId="2CAB7D7F" w14:textId="3DB3905F" w:rsidR="003A499B" w:rsidRPr="00DE4A01" w:rsidRDefault="003A499B" w:rsidP="003F6B63">
      <w:pPr>
        <w:widowControl w:val="0"/>
        <w:spacing w:before="0"/>
        <w:ind w:left="1000"/>
        <w:rPr>
          <w:rFonts w:ascii="Helvetica" w:hAnsi="Helvetica" w:cs="Helvetica"/>
          <w:color w:val="333333"/>
          <w:shd w:val="clear" w:color="auto" w:fill="FFFFFF"/>
        </w:rPr>
      </w:pPr>
      <w:r w:rsidRPr="00DE4A01">
        <w:rPr>
          <w:rFonts w:ascii="Courier New" w:hAnsi="Courier New" w:cs="Courier New"/>
          <w:color w:val="0070C1"/>
          <w:sz w:val="18"/>
          <w:szCs w:val="15"/>
          <w:lang w:eastAsia="ko-KR"/>
        </w:rPr>
        <w:t>Accept: application/xml</w:t>
      </w:r>
    </w:p>
    <w:p w14:paraId="75F385EF" w14:textId="77777777" w:rsidR="00582160" w:rsidRPr="00DE4A01" w:rsidRDefault="00582160" w:rsidP="003F6B63">
      <w:pPr>
        <w:widowControl w:val="0"/>
        <w:spacing w:before="0"/>
        <w:ind w:left="1000"/>
        <w:rPr>
          <w:rFonts w:ascii="Courier New" w:eastAsia="Times New Roman" w:hAnsi="Courier New" w:cs="Courier New"/>
          <w:sz w:val="18"/>
          <w:szCs w:val="15"/>
          <w:lang w:eastAsia="ko-KR"/>
        </w:rPr>
      </w:pPr>
    </w:p>
    <w:p w14:paraId="1EF64EB5" w14:textId="77777777" w:rsidR="003A499B" w:rsidRPr="00DE4A01" w:rsidRDefault="003A499B" w:rsidP="003F6B63">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Response:</w:t>
      </w:r>
    </w:p>
    <w:p w14:paraId="1A6615BE" w14:textId="77777777" w:rsidR="00582160" w:rsidRPr="00DE4A01" w:rsidRDefault="00582160" w:rsidP="003F6B63">
      <w:pPr>
        <w:widowControl w:val="0"/>
        <w:spacing w:before="0"/>
        <w:ind w:left="1000"/>
        <w:rPr>
          <w:rFonts w:ascii="Courier New" w:hAnsi="Courier New" w:cs="Courier New"/>
          <w:sz w:val="18"/>
          <w:szCs w:val="15"/>
          <w:lang w:eastAsia="ko-KR"/>
        </w:rPr>
      </w:pPr>
    </w:p>
    <w:p w14:paraId="3B3A49B5"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200 OK</w:t>
      </w:r>
    </w:p>
    <w:p w14:paraId="462A8B7B"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X-M2M-RSC: 2000</w:t>
      </w:r>
    </w:p>
    <w:p w14:paraId="6935C8A5"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X-M2M-RI: mncse-11223</w:t>
      </w:r>
    </w:p>
    <w:p w14:paraId="4F5F4F69"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Content-Type: application/xml</w:t>
      </w:r>
    </w:p>
    <w:p w14:paraId="55058442"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&lt;?xml version="1.0" encoding="UTF-8"?&gt;</w:t>
      </w:r>
    </w:p>
    <w:p w14:paraId="4FAFBBA1" w14:textId="76B52879"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hAnsi="Courier New" w:cs="Courier New"/>
          <w:color w:val="0070C1"/>
          <w:sz w:val="18"/>
          <w:szCs w:val="15"/>
          <w:lang w:eastAsia="ko-KR"/>
        </w:rPr>
        <w:t>&lt;m2m:cin</w:t>
      </w:r>
    </w:p>
    <w:p w14:paraId="23BDFFA8" w14:textId="77777777"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xmlns:m2m="http://www.onem2m.org/xml/protocols" rn="cin-394798749"&gt;</w:t>
      </w:r>
    </w:p>
    <w:p w14:paraId="4B05A6A6" w14:textId="77777777"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&lt;ty&gt;4&lt;/ty&gt;</w:t>
      </w:r>
    </w:p>
    <w:p w14:paraId="32D7073F" w14:textId="77777777" w:rsidR="003A499B" w:rsidRPr="00DE4A01" w:rsidRDefault="003A499B" w:rsidP="003F6B63">
      <w:pPr>
        <w:widowControl w:val="0"/>
        <w:spacing w:before="0"/>
        <w:ind w:left="1000" w:firstLine="432"/>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&lt;ri&gt;cin-394798749&lt;/ri&gt;</w:t>
      </w:r>
    </w:p>
    <w:p w14:paraId="7E3DC6A9" w14:textId="77777777"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&lt;pi&gt;cnt-181049109&lt;/pi&gt;</w:t>
      </w:r>
    </w:p>
    <w:p w14:paraId="22FB4C3D" w14:textId="77777777"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&lt;ct&gt;</w:t>
      </w:r>
      <w:r w:rsidRPr="00DE4A01">
        <w:rPr>
          <w:rFonts w:ascii="Courier New" w:eastAsia="Times New Roman" w:hAnsi="Courier New" w:cs="Courier New"/>
          <w:color w:val="0070C1"/>
          <w:sz w:val="18"/>
          <w:szCs w:val="15"/>
          <w:lang w:eastAsia="ko-KR"/>
        </w:rPr>
        <w:t>20150925T045938</w:t>
      </w:r>
      <w:r w:rsidRPr="00DE4A01">
        <w:rPr>
          <w:rFonts w:ascii="Courier New" w:hAnsi="Courier New" w:cs="Courier New"/>
          <w:color w:val="0070C1"/>
          <w:sz w:val="18"/>
          <w:szCs w:val="15"/>
          <w:lang w:eastAsia="ko-KR"/>
        </w:rPr>
        <w:t>&lt;/ct&gt;</w:t>
      </w:r>
    </w:p>
    <w:p w14:paraId="1DA889F8"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&lt;lt&gt;</w:t>
      </w:r>
      <w:r w:rsidRPr="00DE4A01">
        <w:rPr>
          <w:rFonts w:ascii="Courier New" w:eastAsia="Times New Roman" w:hAnsi="Courier New" w:cs="Courier New"/>
          <w:color w:val="0070C1"/>
          <w:sz w:val="18"/>
          <w:szCs w:val="15"/>
          <w:lang w:eastAsia="ko-KR"/>
        </w:rPr>
        <w:t>20150925T045938</w:t>
      </w:r>
      <w:r w:rsidRPr="00DE4A01">
        <w:rPr>
          <w:rFonts w:ascii="Courier New" w:hAnsi="Courier New" w:cs="Courier New"/>
          <w:color w:val="0070C1"/>
          <w:sz w:val="18"/>
          <w:szCs w:val="15"/>
          <w:lang w:eastAsia="ko-KR"/>
        </w:rPr>
        <w:t>&lt;/lt&gt;</w:t>
      </w:r>
    </w:p>
    <w:p w14:paraId="65C19F58" w14:textId="77777777" w:rsidR="003A499B" w:rsidRPr="00DE4A01" w:rsidRDefault="003A499B" w:rsidP="003F6B63">
      <w:pPr>
        <w:widowControl w:val="0"/>
        <w:spacing w:before="0"/>
        <w:ind w:left="100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&lt;et&gt;</w:t>
      </w:r>
      <w:r w:rsidRPr="00DE4A01">
        <w:rPr>
          <w:rFonts w:ascii="Courier New" w:eastAsia="Times New Roman" w:hAnsi="Courier New" w:cs="Courier New"/>
          <w:color w:val="0070C1"/>
          <w:sz w:val="18"/>
          <w:szCs w:val="15"/>
          <w:lang w:eastAsia="ko-KR"/>
        </w:rPr>
        <w:t>20151107T154802</w:t>
      </w:r>
      <w:r w:rsidRPr="00DE4A01">
        <w:rPr>
          <w:rFonts w:ascii="Courier New" w:hAnsi="Courier New" w:cs="Courier New"/>
          <w:color w:val="0070C1"/>
          <w:sz w:val="18"/>
          <w:szCs w:val="15"/>
          <w:lang w:eastAsia="ko-KR"/>
        </w:rPr>
        <w:t>&lt;/et&gt;</w:t>
      </w:r>
    </w:p>
    <w:p w14:paraId="500AF245" w14:textId="77777777" w:rsidR="003A499B" w:rsidRPr="00DE4A01" w:rsidRDefault="003A499B" w:rsidP="003F6B63">
      <w:pPr>
        <w:widowControl w:val="0"/>
        <w:spacing w:before="0"/>
        <w:ind w:left="1000" w:firstLine="4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&lt;st&gt;0&lt;/st&gt;</w:t>
      </w:r>
    </w:p>
    <w:p w14:paraId="4EFD3235" w14:textId="77777777" w:rsidR="003A499B" w:rsidRPr="00DE4A01" w:rsidRDefault="003A499B" w:rsidP="003F6B63">
      <w:pPr>
        <w:widowControl w:val="0"/>
        <w:spacing w:before="0"/>
        <w:ind w:left="1000" w:firstLine="4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&lt;cnf&gt;text/plain:0&lt;/cnf&gt;</w:t>
      </w:r>
    </w:p>
    <w:p w14:paraId="627BFFBB" w14:textId="77777777" w:rsidR="003A499B" w:rsidRPr="00DE4A01" w:rsidRDefault="003A499B" w:rsidP="003F6B63">
      <w:pPr>
        <w:widowControl w:val="0"/>
        <w:spacing w:before="0"/>
        <w:ind w:left="1284" w:firstLine="136"/>
        <w:rPr>
          <w:rFonts w:ascii="Courier New" w:eastAsia="Courier New" w:hAnsi="Courier New" w:cs="Courier New"/>
          <w:color w:val="0070C1"/>
          <w:sz w:val="18"/>
          <w:szCs w:val="15"/>
          <w:lang w:eastAsia="ko-KR"/>
        </w:rPr>
      </w:pPr>
      <w:r w:rsidRPr="00DE4A01">
        <w:rPr>
          <w:rFonts w:ascii="Courier New" w:hAnsi="Courier New" w:cs="Courier New"/>
          <w:color w:val="0070C1"/>
          <w:sz w:val="18"/>
          <w:szCs w:val="15"/>
          <w:lang w:eastAsia="ko-KR"/>
        </w:rPr>
        <w:t>&lt;cs&gt;3&lt;/cs&gt;</w:t>
      </w:r>
    </w:p>
    <w:p w14:paraId="4A0E9907"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&lt;con&gt;OFF&lt;/con&gt;</w:t>
      </w:r>
    </w:p>
    <w:p w14:paraId="2D117131" w14:textId="77777777" w:rsidR="003A499B" w:rsidRPr="00DE4A01" w:rsidRDefault="003A499B" w:rsidP="003F6B63">
      <w:pPr>
        <w:widowControl w:val="0"/>
        <w:spacing w:before="0"/>
        <w:ind w:left="1000"/>
      </w:pPr>
      <w:r w:rsidRPr="00DE4A01">
        <w:rPr>
          <w:rFonts w:ascii="Courier New" w:hAnsi="Courier New" w:cs="Courier New"/>
          <w:color w:val="0070C1"/>
          <w:sz w:val="18"/>
          <w:szCs w:val="15"/>
          <w:lang w:eastAsia="ko-KR"/>
        </w:rPr>
        <w:lastRenderedPageBreak/>
        <w:t>&lt;/m2m:cin&gt;</w:t>
      </w:r>
    </w:p>
    <w:p w14:paraId="035B85B1" w14:textId="1EDEABE3" w:rsidR="003A499B" w:rsidRPr="00DE4A01" w:rsidRDefault="003A499B" w:rsidP="003A499B">
      <w:r w:rsidRPr="00DE4A01">
        <w:t>If the response is preferred to be returned with a JSON representation, the following is a HTTP request message example:</w:t>
      </w:r>
    </w:p>
    <w:p w14:paraId="6C4D9EB1" w14:textId="77777777" w:rsidR="008B4ABE" w:rsidRPr="00DE4A01" w:rsidRDefault="003A499B" w:rsidP="008B4ABE">
      <w:pPr>
        <w:widowControl w:val="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GET /~/mn-cse/home_gateway/light_ae1/light/lat HTTP/1.1</w:t>
      </w:r>
    </w:p>
    <w:p w14:paraId="755FCF7A" w14:textId="77777777" w:rsidR="008B4ABE"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Host: in.provider.com:8080</w:t>
      </w:r>
    </w:p>
    <w:p w14:paraId="692498F0" w14:textId="77A763C4"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X-M2M-Origin: /in-cse/Csmartphone_ae</w:t>
      </w:r>
    </w:p>
    <w:p w14:paraId="28551790" w14:textId="77777777" w:rsidR="008B4ABE"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mncse-11223</w:t>
      </w:r>
    </w:p>
    <w:p w14:paraId="3C0C0D86" w14:textId="6375B8AA" w:rsidR="003A499B" w:rsidRPr="00DE4A01" w:rsidRDefault="003A499B" w:rsidP="003F6B63">
      <w:pPr>
        <w:widowControl w:val="0"/>
        <w:spacing w:before="0"/>
        <w:ind w:left="1000"/>
        <w:rPr>
          <w:rFonts w:ascii="Helvetica" w:hAnsi="Helvetica" w:cs="Helvetica"/>
          <w:color w:val="333333"/>
          <w:shd w:val="clear" w:color="auto" w:fill="FFFFFF"/>
        </w:rPr>
      </w:pPr>
      <w:r w:rsidRPr="00DE4A01">
        <w:rPr>
          <w:rFonts w:ascii="Courier New" w:hAnsi="Courier New" w:cs="Courier New"/>
          <w:color w:val="0070C1"/>
          <w:sz w:val="18"/>
          <w:szCs w:val="15"/>
          <w:lang w:eastAsia="ko-KR"/>
        </w:rPr>
        <w:t>Accept: application/json</w:t>
      </w:r>
    </w:p>
    <w:p w14:paraId="1C5E7F68" w14:textId="77777777" w:rsidR="00582160" w:rsidRPr="00DE4A01" w:rsidRDefault="00582160" w:rsidP="003F6B63">
      <w:pPr>
        <w:widowControl w:val="0"/>
        <w:spacing w:before="0"/>
        <w:ind w:left="1000"/>
        <w:rPr>
          <w:rFonts w:ascii="Courier New" w:eastAsia="Times New Roman" w:hAnsi="Courier New" w:cs="Courier New"/>
          <w:sz w:val="18"/>
          <w:szCs w:val="15"/>
          <w:lang w:eastAsia="ko-KR"/>
        </w:rPr>
      </w:pPr>
    </w:p>
    <w:p w14:paraId="15AB9FD0" w14:textId="77777777" w:rsidR="003A499B" w:rsidRPr="00DE4A01" w:rsidRDefault="003A499B" w:rsidP="003F6B63">
      <w:pPr>
        <w:widowControl w:val="0"/>
        <w:spacing w:before="0"/>
        <w:ind w:left="1000"/>
        <w:rPr>
          <w:rFonts w:eastAsia="Times New Roman"/>
          <w:sz w:val="18"/>
          <w:szCs w:val="15"/>
          <w:lang w:eastAsia="ko-KR"/>
        </w:rPr>
      </w:pPr>
      <w:r w:rsidRPr="00DE4A01">
        <w:rPr>
          <w:rFonts w:ascii="Courier New" w:eastAsia="Times New Roman" w:hAnsi="Courier New" w:cs="Courier New"/>
          <w:sz w:val="18"/>
          <w:szCs w:val="15"/>
          <w:lang w:eastAsia="ko-KR"/>
        </w:rPr>
        <w:t>HTTP Response</w:t>
      </w:r>
      <w:r w:rsidRPr="00DE4A01">
        <w:rPr>
          <w:rFonts w:eastAsia="Times New Roman"/>
          <w:sz w:val="18"/>
          <w:szCs w:val="15"/>
          <w:lang w:eastAsia="ko-KR"/>
        </w:rPr>
        <w:t>:</w:t>
      </w:r>
    </w:p>
    <w:p w14:paraId="704A8595" w14:textId="77777777" w:rsidR="00582160" w:rsidRPr="00DE4A01" w:rsidRDefault="00582160" w:rsidP="003F6B63">
      <w:pPr>
        <w:widowControl w:val="0"/>
        <w:spacing w:before="0"/>
        <w:ind w:left="1000"/>
        <w:rPr>
          <w:sz w:val="18"/>
          <w:szCs w:val="15"/>
          <w:lang w:eastAsia="ko-KR"/>
        </w:rPr>
      </w:pPr>
    </w:p>
    <w:p w14:paraId="57DBF88D"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200 OK</w:t>
      </w:r>
    </w:p>
    <w:p w14:paraId="2CDB22F3"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X-M2M-RSC: 2000</w:t>
      </w:r>
    </w:p>
    <w:p w14:paraId="6DD88311"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X-M2M-RI: mncse-11223</w:t>
      </w:r>
    </w:p>
    <w:p w14:paraId="26290542"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Content-Type: application/json</w:t>
      </w:r>
    </w:p>
    <w:p w14:paraId="0EBB85FA"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p>
    <w:p w14:paraId="4B0F88DC"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w:t>
      </w:r>
    </w:p>
    <w:p w14:paraId="2E022CE0"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"m2m:cin":</w:t>
      </w:r>
    </w:p>
    <w:p w14:paraId="248055C2" w14:textId="77777777" w:rsidR="003A499B" w:rsidRPr="00DE4A01" w:rsidRDefault="003A499B" w:rsidP="003F6B63">
      <w:pPr>
        <w:widowControl w:val="0"/>
        <w:spacing w:before="0"/>
        <w:ind w:left="1000" w:firstLine="13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6A66B8C8" w14:textId="77777777"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hAnsi="Courier New" w:cs="Courier New"/>
          <w:color w:val="0070C1"/>
          <w:sz w:val="18"/>
          <w:szCs w:val="15"/>
          <w:lang w:eastAsia="ko-KR"/>
        </w:rPr>
        <w:tab/>
      </w:r>
      <w:r w:rsidRPr="00DE4A01">
        <w:rPr>
          <w:rFonts w:ascii="Courier New" w:hAnsi="Courier New" w:cs="Courier New"/>
          <w:color w:val="0070C1"/>
          <w:sz w:val="18"/>
          <w:szCs w:val="15"/>
          <w:lang w:eastAsia="ko-KR"/>
        </w:rPr>
        <w:tab/>
        <w:t>"ty":4,</w:t>
      </w:r>
    </w:p>
    <w:p w14:paraId="01CBD189" w14:textId="77777777" w:rsidR="003A499B" w:rsidRPr="00DE4A01" w:rsidRDefault="003A499B" w:rsidP="003F6B63">
      <w:pPr>
        <w:widowControl w:val="0"/>
        <w:spacing w:before="0"/>
        <w:ind w:left="1000" w:firstLine="432"/>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"ri":"cin-394798749",</w:t>
      </w:r>
    </w:p>
    <w:p w14:paraId="0332386F" w14:textId="77777777" w:rsidR="003A499B" w:rsidRPr="00DE4A01" w:rsidRDefault="003A499B" w:rsidP="003F6B63">
      <w:pPr>
        <w:widowControl w:val="0"/>
        <w:spacing w:before="0"/>
        <w:ind w:left="1000" w:firstLine="4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"pi":"cnt-181049109",</w:t>
      </w:r>
    </w:p>
    <w:p w14:paraId="38ABAEA1" w14:textId="77777777" w:rsidR="003A499B" w:rsidRPr="00DE4A01" w:rsidRDefault="003A499B" w:rsidP="003F6B63">
      <w:pPr>
        <w:widowControl w:val="0"/>
        <w:spacing w:before="0"/>
        <w:ind w:left="1000" w:firstLine="4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"rn":"cin-394798749",</w:t>
      </w:r>
    </w:p>
    <w:p w14:paraId="2D5718B9" w14:textId="77777777" w:rsidR="003A499B" w:rsidRPr="00DE4A01" w:rsidRDefault="003A499B" w:rsidP="003F6B63">
      <w:pPr>
        <w:widowControl w:val="0"/>
        <w:spacing w:before="0"/>
        <w:ind w:left="1000" w:firstLine="420"/>
        <w:rPr>
          <w:rFonts w:ascii="Courier New" w:eastAsia="Courier New" w:hAnsi="Courier New" w:cs="Courier New"/>
          <w:color w:val="0070C1"/>
          <w:sz w:val="18"/>
          <w:szCs w:val="15"/>
          <w:lang w:eastAsia="ko-KR"/>
        </w:rPr>
      </w:pPr>
      <w:r w:rsidRPr="00DE4A01">
        <w:rPr>
          <w:rFonts w:ascii="Courier New" w:hAnsi="Courier New" w:cs="Courier New"/>
          <w:color w:val="0070C1"/>
          <w:sz w:val="18"/>
          <w:szCs w:val="15"/>
          <w:lang w:eastAsia="ko-KR"/>
        </w:rPr>
        <w:t>"ct":"</w:t>
      </w:r>
      <w:r w:rsidRPr="00DE4A01">
        <w:rPr>
          <w:rFonts w:ascii="Courier New" w:eastAsia="Times New Roman" w:hAnsi="Courier New" w:cs="Courier New"/>
          <w:color w:val="0070C1"/>
          <w:sz w:val="18"/>
          <w:szCs w:val="15"/>
          <w:lang w:eastAsia="ko-KR"/>
        </w:rPr>
        <w:t>20150925T045938</w:t>
      </w:r>
      <w:r w:rsidRPr="00DE4A01">
        <w:rPr>
          <w:rFonts w:ascii="Courier New" w:hAnsi="Courier New" w:cs="Courier New"/>
          <w:color w:val="0070C1"/>
          <w:sz w:val="18"/>
          <w:szCs w:val="15"/>
          <w:lang w:eastAsia="ko-KR"/>
        </w:rPr>
        <w:t>",</w:t>
      </w:r>
    </w:p>
    <w:p w14:paraId="015C32EC"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w:t>
      </w:r>
      <w:r w:rsidRPr="00DE4A01">
        <w:rPr>
          <w:rFonts w:ascii="Courier New" w:eastAsia="Times New Roman" w:hAnsi="Courier New" w:cs="Courier New"/>
          <w:color w:val="0070C1"/>
          <w:sz w:val="18"/>
          <w:szCs w:val="15"/>
          <w:lang w:eastAsia="ko-KR"/>
        </w:rPr>
        <w:t>20150925T045938</w:t>
      </w:r>
      <w:r w:rsidRPr="00DE4A01">
        <w:rPr>
          <w:rFonts w:ascii="Courier New" w:hAnsi="Courier New" w:cs="Courier New"/>
          <w:color w:val="0070C1"/>
          <w:sz w:val="18"/>
          <w:szCs w:val="15"/>
          <w:lang w:eastAsia="ko-KR"/>
        </w:rPr>
        <w:t>",</w:t>
      </w:r>
    </w:p>
    <w:p w14:paraId="491A46AD" w14:textId="77777777" w:rsidR="003A499B" w:rsidRPr="00DE4A01" w:rsidRDefault="003A499B" w:rsidP="003F6B63">
      <w:pPr>
        <w:widowControl w:val="0"/>
        <w:spacing w:before="0"/>
        <w:ind w:left="100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"et":"</w:t>
      </w:r>
      <w:r w:rsidRPr="00DE4A01">
        <w:rPr>
          <w:rFonts w:ascii="Courier New" w:eastAsia="Times New Roman" w:hAnsi="Courier New" w:cs="Courier New"/>
          <w:color w:val="0070C1"/>
          <w:sz w:val="18"/>
          <w:szCs w:val="15"/>
          <w:lang w:eastAsia="ko-KR"/>
        </w:rPr>
        <w:t>20151107T154802</w:t>
      </w:r>
      <w:r w:rsidRPr="00DE4A01">
        <w:rPr>
          <w:rFonts w:ascii="Courier New" w:hAnsi="Courier New" w:cs="Courier New"/>
          <w:color w:val="0070C1"/>
          <w:sz w:val="18"/>
          <w:szCs w:val="15"/>
          <w:lang w:eastAsia="ko-KR"/>
        </w:rPr>
        <w:t>",</w:t>
      </w:r>
    </w:p>
    <w:p w14:paraId="10162482" w14:textId="77777777" w:rsidR="003A499B" w:rsidRPr="00DE4A01" w:rsidRDefault="003A499B" w:rsidP="003F6B63">
      <w:pPr>
        <w:widowControl w:val="0"/>
        <w:spacing w:before="0"/>
        <w:ind w:left="1000" w:firstLine="4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"st":0,</w:t>
      </w:r>
    </w:p>
    <w:p w14:paraId="3C833D02" w14:textId="77777777" w:rsidR="003A499B" w:rsidRPr="00DE4A01" w:rsidRDefault="003A499B" w:rsidP="003F6B63">
      <w:pPr>
        <w:widowControl w:val="0"/>
        <w:spacing w:before="0"/>
        <w:ind w:left="1000" w:firstLine="4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"cnf":"text/plain:0",</w:t>
      </w:r>
    </w:p>
    <w:p w14:paraId="11C84EE5" w14:textId="77777777" w:rsidR="003A499B" w:rsidRPr="00DE4A01" w:rsidRDefault="003A499B" w:rsidP="003F6B63">
      <w:pPr>
        <w:widowControl w:val="0"/>
        <w:spacing w:before="0"/>
        <w:ind w:left="1000" w:firstLine="420"/>
        <w:rPr>
          <w:rFonts w:ascii="Courier New" w:eastAsia="Courier New" w:hAnsi="Courier New" w:cs="Courier New"/>
          <w:color w:val="0070C1"/>
          <w:sz w:val="18"/>
          <w:szCs w:val="15"/>
          <w:lang w:eastAsia="ko-KR"/>
        </w:rPr>
      </w:pPr>
      <w:r w:rsidRPr="00DE4A01">
        <w:rPr>
          <w:rFonts w:ascii="Courier New" w:hAnsi="Courier New" w:cs="Courier New"/>
          <w:color w:val="0070C1"/>
          <w:sz w:val="18"/>
          <w:szCs w:val="15"/>
          <w:lang w:eastAsia="ko-KR"/>
        </w:rPr>
        <w:t>"cs":3,</w:t>
      </w:r>
    </w:p>
    <w:p w14:paraId="4C876083"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"con":"OFF"</w:t>
      </w:r>
    </w:p>
    <w:p w14:paraId="008E59B6" w14:textId="77777777" w:rsidR="003A499B" w:rsidRPr="00DE4A01" w:rsidRDefault="003A499B" w:rsidP="003F6B63">
      <w:pPr>
        <w:widowControl w:val="0"/>
        <w:spacing w:before="0"/>
        <w:ind w:left="1000" w:firstLine="136"/>
        <w:rPr>
          <w:rFonts w:ascii="Courier New" w:eastAsia="Times New Roman"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70143F9B"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w:t>
      </w:r>
    </w:p>
    <w:p w14:paraId="4831CBA0" w14:textId="77777777" w:rsidR="003A499B" w:rsidRPr="00DE4A01" w:rsidRDefault="003A499B" w:rsidP="008B4ABE">
      <w:pPr>
        <w:pStyle w:val="Heading4"/>
      </w:pPr>
      <w:bookmarkStart w:id="182" w:name="_Toc476059930"/>
      <w:r w:rsidRPr="00DE4A01">
        <w:t>9.7.10.3</w:t>
      </w:r>
      <w:r w:rsidRPr="00DE4A01">
        <w:tab/>
        <w:t>Retrieve the latest content instance of ADN-AE2</w:t>
      </w:r>
      <w:bookmarkEnd w:id="182"/>
    </w:p>
    <w:p w14:paraId="395D881A" w14:textId="77777777" w:rsidR="003A499B" w:rsidRPr="00DE4A01" w:rsidRDefault="003A499B" w:rsidP="003A499B">
      <w:r w:rsidRPr="00DE4A01">
        <w:t xml:space="preserve">The latest content instance of the </w:t>
      </w:r>
      <w:r w:rsidRPr="00DE4A01">
        <w:rPr>
          <w:i/>
        </w:rPr>
        <w:t>light</w:t>
      </w:r>
      <w:r w:rsidRPr="00DE4A01">
        <w:t xml:space="preserve"> container resource for ADN-AE2 can be retrieved by the following procedures.</w:t>
      </w:r>
    </w:p>
    <w:p w14:paraId="543B1227" w14:textId="5F74D5BD" w:rsidR="003A499B" w:rsidRPr="00DE4A01" w:rsidRDefault="003A499B" w:rsidP="003A499B">
      <w:r w:rsidRPr="00DE4A01">
        <w:t>If the response is preferred to be represented in XML, the following is a HTTP request message example:</w:t>
      </w:r>
    </w:p>
    <w:p w14:paraId="595CCD7F" w14:textId="77777777" w:rsidR="00582160" w:rsidRPr="00DE4A01" w:rsidRDefault="00582160" w:rsidP="003F6B63">
      <w:pPr>
        <w:widowControl w:val="0"/>
        <w:spacing w:before="0"/>
        <w:ind w:left="1000"/>
        <w:rPr>
          <w:rFonts w:ascii="Courier New" w:eastAsia="Times New Roman" w:hAnsi="Courier New" w:cs="Courier New"/>
          <w:sz w:val="18"/>
          <w:szCs w:val="15"/>
          <w:lang w:eastAsia="ko-KR"/>
        </w:rPr>
      </w:pPr>
    </w:p>
    <w:p w14:paraId="793451A8" w14:textId="77777777" w:rsidR="003A499B" w:rsidRPr="00DE4A01" w:rsidRDefault="003A499B" w:rsidP="003F6B63">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Request:</w:t>
      </w:r>
    </w:p>
    <w:p w14:paraId="5844792C" w14:textId="77777777" w:rsidR="00582160" w:rsidRPr="00DE4A01" w:rsidRDefault="00582160" w:rsidP="003F6B63">
      <w:pPr>
        <w:widowControl w:val="0"/>
        <w:spacing w:before="0"/>
        <w:ind w:left="1000"/>
        <w:rPr>
          <w:rFonts w:ascii="Courier New" w:eastAsia="Times New Roman" w:hAnsi="Courier New" w:cs="Courier New"/>
          <w:sz w:val="18"/>
          <w:szCs w:val="15"/>
          <w:lang w:eastAsia="ko-KR"/>
        </w:rPr>
      </w:pPr>
    </w:p>
    <w:p w14:paraId="7567478C" w14:textId="77777777" w:rsidR="008B4ABE"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GET /~/mn-cse/home_gateway/</w:t>
      </w:r>
      <w:r w:rsidRPr="00DE4A01">
        <w:rPr>
          <w:rFonts w:ascii="Courier New" w:hAnsi="Courier New" w:cs="Courier New"/>
          <w:color w:val="0070C1"/>
          <w:sz w:val="18"/>
          <w:szCs w:val="15"/>
          <w:lang w:eastAsia="ko-KR"/>
        </w:rPr>
        <w:t>light_ae2/light/la HTTP/1.1</w:t>
      </w:r>
    </w:p>
    <w:p w14:paraId="58C052B1" w14:textId="77777777" w:rsidR="008B4ABE"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hAnsi="Courier New" w:cs="Courier New"/>
          <w:color w:val="0070C1"/>
          <w:sz w:val="18"/>
          <w:szCs w:val="15"/>
          <w:lang w:eastAsia="ko-KR"/>
        </w:rPr>
        <w:t xml:space="preserve">Host: </w:t>
      </w:r>
      <w:r w:rsidRPr="00DE4A01">
        <w:rPr>
          <w:rFonts w:ascii="Courier New" w:eastAsia="Times New Roman" w:hAnsi="Courier New" w:cs="Courier New"/>
          <w:color w:val="0070C1"/>
          <w:sz w:val="18"/>
          <w:szCs w:val="15"/>
          <w:lang w:eastAsia="ko-KR"/>
        </w:rPr>
        <w:t>mn.provider.com:8080</w:t>
      </w:r>
    </w:p>
    <w:p w14:paraId="5D20AEEB" w14:textId="65313B12"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/in-cse/Csmartphone_ae</w:t>
      </w:r>
    </w:p>
    <w:p w14:paraId="1490B26F" w14:textId="77777777" w:rsidR="008B4ABE"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mncse-22336</w:t>
      </w:r>
    </w:p>
    <w:p w14:paraId="49E3621C" w14:textId="0E19FC22" w:rsidR="003A499B" w:rsidRPr="00DE4A01" w:rsidRDefault="003A499B" w:rsidP="003F6B63">
      <w:pPr>
        <w:widowControl w:val="0"/>
        <w:spacing w:before="0"/>
        <w:ind w:left="1000"/>
        <w:rPr>
          <w:rFonts w:ascii="Helvetica" w:hAnsi="Helvetica" w:cs="Helvetica"/>
          <w:color w:val="333333"/>
          <w:shd w:val="clear" w:color="auto" w:fill="FFFFFF"/>
        </w:rPr>
      </w:pPr>
      <w:r w:rsidRPr="00DE4A01">
        <w:rPr>
          <w:rFonts w:ascii="Courier New" w:hAnsi="Courier New" w:cs="Courier New"/>
          <w:color w:val="0070C1"/>
          <w:sz w:val="18"/>
          <w:szCs w:val="15"/>
          <w:lang w:eastAsia="ko-KR"/>
        </w:rPr>
        <w:t>Accept: application/xml</w:t>
      </w:r>
    </w:p>
    <w:p w14:paraId="78E2D304" w14:textId="77777777" w:rsidR="003A499B" w:rsidRPr="00DE4A01" w:rsidRDefault="003A499B" w:rsidP="003F6B63">
      <w:pPr>
        <w:widowControl w:val="0"/>
        <w:spacing w:before="0"/>
        <w:ind w:left="1000"/>
        <w:rPr>
          <w:rFonts w:ascii="Courier New" w:hAnsi="Courier New" w:cs="Courier New"/>
          <w:sz w:val="18"/>
          <w:szCs w:val="15"/>
          <w:lang w:eastAsia="ko-KR"/>
        </w:rPr>
      </w:pPr>
      <w:r w:rsidRPr="00DE4A01">
        <w:rPr>
          <w:rFonts w:ascii="Courier New" w:eastAsia="Times New Roman" w:hAnsi="Courier New" w:cs="Courier New"/>
          <w:sz w:val="18"/>
          <w:szCs w:val="15"/>
          <w:lang w:eastAsia="ko-KR"/>
        </w:rPr>
        <w:t>HTTP Response:</w:t>
      </w:r>
    </w:p>
    <w:p w14:paraId="59917930" w14:textId="77777777" w:rsidR="008B4ABE"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200 OK</w:t>
      </w:r>
    </w:p>
    <w:p w14:paraId="41D63154" w14:textId="3CE308AB"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X-M2M-RSC: 2000</w:t>
      </w:r>
    </w:p>
    <w:p w14:paraId="512F3D47"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X-M2M-RI: mncse-22336</w:t>
      </w:r>
    </w:p>
    <w:p w14:paraId="1C4EBDDD"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Content-Type: application/xml</w:t>
      </w:r>
    </w:p>
    <w:p w14:paraId="26BD362D"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&lt;?xml version="1.0" encoding="UTF-8"?&gt;</w:t>
      </w:r>
    </w:p>
    <w:p w14:paraId="43D42B9F" w14:textId="2038AF4B"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hAnsi="Courier New" w:cs="Courier New"/>
          <w:color w:val="0070C1"/>
          <w:sz w:val="18"/>
          <w:szCs w:val="15"/>
          <w:lang w:eastAsia="ko-KR"/>
        </w:rPr>
        <w:t>&lt;m2m:cin</w:t>
      </w:r>
    </w:p>
    <w:p w14:paraId="3D9A5358" w14:textId="77777777"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xmlns:m2m="http://www.onem2m.org/xml/protocols" rn="cin-256599578"&gt;</w:t>
      </w:r>
    </w:p>
    <w:p w14:paraId="647C35FA" w14:textId="77777777"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&lt;ty&gt;4&lt;/ty&gt;</w:t>
      </w:r>
    </w:p>
    <w:p w14:paraId="0C2F9DF3" w14:textId="77777777" w:rsidR="003A499B" w:rsidRPr="00DE4A01" w:rsidRDefault="003A499B" w:rsidP="003F6B63">
      <w:pPr>
        <w:widowControl w:val="0"/>
        <w:spacing w:before="0"/>
        <w:ind w:left="1000" w:firstLine="432"/>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&lt;ri&gt;cin-256599578&lt;/ri&gt;</w:t>
      </w:r>
    </w:p>
    <w:p w14:paraId="19CB3CDC" w14:textId="77777777"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&lt;pi&gt;cnt-790965889&lt;/pi&gt;</w:t>
      </w:r>
    </w:p>
    <w:p w14:paraId="24EA85A3" w14:textId="77777777"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&lt;ct&gt;</w:t>
      </w:r>
      <w:r w:rsidRPr="00DE4A01">
        <w:rPr>
          <w:rFonts w:ascii="Courier New" w:eastAsia="Times New Roman" w:hAnsi="Courier New" w:cs="Courier New"/>
          <w:color w:val="0070C1"/>
          <w:sz w:val="18"/>
          <w:szCs w:val="15"/>
          <w:lang w:eastAsia="ko-KR"/>
        </w:rPr>
        <w:t>20150925T050515</w:t>
      </w:r>
      <w:r w:rsidRPr="00DE4A01">
        <w:rPr>
          <w:rFonts w:ascii="Courier New" w:hAnsi="Courier New" w:cs="Courier New"/>
          <w:color w:val="0070C1"/>
          <w:sz w:val="18"/>
          <w:szCs w:val="15"/>
          <w:lang w:eastAsia="ko-KR"/>
        </w:rPr>
        <w:t>&lt;/ct&gt;</w:t>
      </w:r>
    </w:p>
    <w:p w14:paraId="54157D27"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&lt;lt&gt;</w:t>
      </w:r>
      <w:r w:rsidRPr="00DE4A01">
        <w:rPr>
          <w:rFonts w:ascii="Courier New" w:eastAsia="Times New Roman" w:hAnsi="Courier New" w:cs="Courier New"/>
          <w:color w:val="0070C1"/>
          <w:sz w:val="18"/>
          <w:szCs w:val="15"/>
          <w:lang w:eastAsia="ko-KR"/>
        </w:rPr>
        <w:t>20150925T050515</w:t>
      </w:r>
      <w:r w:rsidRPr="00DE4A01">
        <w:rPr>
          <w:rFonts w:ascii="Courier New" w:hAnsi="Courier New" w:cs="Courier New"/>
          <w:color w:val="0070C1"/>
          <w:sz w:val="18"/>
          <w:szCs w:val="15"/>
          <w:lang w:eastAsia="ko-KR"/>
        </w:rPr>
        <w:t>&lt;/lt&gt;</w:t>
      </w:r>
    </w:p>
    <w:p w14:paraId="576F312F" w14:textId="77777777" w:rsidR="003A499B" w:rsidRPr="00DE4A01" w:rsidRDefault="003A499B" w:rsidP="003F6B63">
      <w:pPr>
        <w:widowControl w:val="0"/>
        <w:spacing w:before="0"/>
        <w:ind w:left="100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&lt;et&gt;</w:t>
      </w:r>
      <w:r w:rsidRPr="00DE4A01">
        <w:rPr>
          <w:rFonts w:ascii="Courier New" w:eastAsia="Times New Roman" w:hAnsi="Courier New" w:cs="Courier New"/>
          <w:color w:val="0070C1"/>
          <w:sz w:val="18"/>
          <w:szCs w:val="15"/>
          <w:lang w:eastAsia="ko-KR"/>
        </w:rPr>
        <w:t>20151107T154802</w:t>
      </w:r>
      <w:r w:rsidRPr="00DE4A01">
        <w:rPr>
          <w:rFonts w:ascii="Courier New" w:hAnsi="Courier New" w:cs="Courier New"/>
          <w:color w:val="0070C1"/>
          <w:sz w:val="18"/>
          <w:szCs w:val="15"/>
          <w:lang w:eastAsia="ko-KR"/>
        </w:rPr>
        <w:t>&lt;/et&gt;</w:t>
      </w:r>
    </w:p>
    <w:p w14:paraId="5FBEC71E" w14:textId="77777777" w:rsidR="003A499B" w:rsidRPr="00DE4A01" w:rsidRDefault="003A499B" w:rsidP="003F6B63">
      <w:pPr>
        <w:widowControl w:val="0"/>
        <w:spacing w:before="0"/>
        <w:ind w:left="1000" w:firstLine="4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&lt;st&gt;0&lt;/st&gt;</w:t>
      </w:r>
    </w:p>
    <w:p w14:paraId="34E9AB15" w14:textId="77777777" w:rsidR="003A499B" w:rsidRPr="00DE4A01" w:rsidRDefault="003A499B" w:rsidP="003F6B63">
      <w:pPr>
        <w:widowControl w:val="0"/>
        <w:spacing w:before="0"/>
        <w:ind w:left="1000" w:firstLine="420"/>
        <w:rPr>
          <w:rFonts w:ascii="Courier New" w:eastAsia="Courier New" w:hAnsi="Courier New" w:cs="Courier New"/>
          <w:color w:val="0070C1"/>
          <w:sz w:val="18"/>
          <w:szCs w:val="15"/>
          <w:lang w:eastAsia="ko-KR"/>
        </w:rPr>
      </w:pPr>
      <w:r w:rsidRPr="00DE4A01">
        <w:rPr>
          <w:rFonts w:ascii="Courier New" w:hAnsi="Courier New" w:cs="Courier New"/>
          <w:color w:val="0070C1"/>
          <w:sz w:val="18"/>
          <w:szCs w:val="15"/>
          <w:lang w:eastAsia="ko-KR"/>
        </w:rPr>
        <w:t>&lt;cnf&gt;text/plain:0&lt;/cnf&gt;</w:t>
      </w:r>
    </w:p>
    <w:p w14:paraId="03550EA9" w14:textId="77777777"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&lt;cs&gt;3&lt;/cs&gt;</w:t>
      </w:r>
    </w:p>
    <w:p w14:paraId="71202E8D"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&lt;con&gt;OFF&lt;/con&gt;</w:t>
      </w:r>
    </w:p>
    <w:p w14:paraId="7AA6CA29"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&lt;/m2m:cin&gt;</w:t>
      </w:r>
    </w:p>
    <w:p w14:paraId="6FF84C0C" w14:textId="39A99ED9" w:rsidR="003A499B" w:rsidRPr="00DE4A01" w:rsidRDefault="003A499B" w:rsidP="003A499B">
      <w:r w:rsidRPr="00DE4A01">
        <w:lastRenderedPageBreak/>
        <w:t>If the response is preferred be returned in representation of JSON, the following is a HTTP request message example:</w:t>
      </w:r>
    </w:p>
    <w:p w14:paraId="120B8361" w14:textId="77777777" w:rsidR="008B4ABE" w:rsidRPr="00DE4A01" w:rsidRDefault="003A499B" w:rsidP="008B4ABE">
      <w:pPr>
        <w:widowControl w:val="0"/>
        <w:ind w:left="1000"/>
        <w:rPr>
          <w:rFonts w:ascii="Courier New"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GET /~/mn-</w:t>
      </w:r>
      <w:r w:rsidRPr="00DE4A01">
        <w:rPr>
          <w:rFonts w:ascii="Courier New" w:hAnsi="Courier New" w:cs="Courier New"/>
          <w:color w:val="0070C1"/>
          <w:sz w:val="18"/>
          <w:szCs w:val="15"/>
          <w:lang w:eastAsia="ko-KR"/>
        </w:rPr>
        <w:t>HTTP/1.1</w:t>
      </w:r>
    </w:p>
    <w:p w14:paraId="41FD0A26" w14:textId="77777777" w:rsidR="008B4ABE"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hAnsi="Courier New" w:cs="Courier New"/>
          <w:color w:val="0070C1"/>
          <w:sz w:val="18"/>
          <w:szCs w:val="15"/>
          <w:lang w:eastAsia="ko-KR"/>
        </w:rPr>
        <w:t xml:space="preserve">Host: </w:t>
      </w:r>
      <w:r w:rsidRPr="00DE4A01">
        <w:rPr>
          <w:rFonts w:ascii="Courier New" w:eastAsia="Times New Roman" w:hAnsi="Courier New" w:cs="Courier New"/>
          <w:color w:val="0070C1"/>
          <w:sz w:val="18"/>
          <w:szCs w:val="15"/>
          <w:lang w:eastAsia="ko-KR"/>
        </w:rPr>
        <w:t>mn.provider.com:8080</w:t>
      </w:r>
    </w:p>
    <w:p w14:paraId="238A6B1C" w14:textId="237B20AF"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/in-cse/Csmartphone_ae</w:t>
      </w:r>
    </w:p>
    <w:p w14:paraId="63C3A557" w14:textId="77777777" w:rsidR="008B4ABE"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mncse-22336</w:t>
      </w:r>
    </w:p>
    <w:p w14:paraId="103BE9AA" w14:textId="63AAD4BE" w:rsidR="003A499B" w:rsidRPr="00DE4A01" w:rsidRDefault="003A499B" w:rsidP="003F6B63">
      <w:pPr>
        <w:widowControl w:val="0"/>
        <w:spacing w:before="0"/>
        <w:ind w:left="1000"/>
        <w:rPr>
          <w:rFonts w:ascii="Helvetica" w:hAnsi="Helvetica" w:cs="Helvetica"/>
          <w:color w:val="333333"/>
          <w:shd w:val="clear" w:color="auto" w:fill="FFFFFF"/>
        </w:rPr>
      </w:pPr>
      <w:r w:rsidRPr="00DE4A01">
        <w:rPr>
          <w:rFonts w:ascii="Courier New" w:hAnsi="Courier New" w:cs="Courier New"/>
          <w:color w:val="0070C1"/>
          <w:sz w:val="18"/>
          <w:szCs w:val="15"/>
          <w:lang w:eastAsia="ko-KR"/>
        </w:rPr>
        <w:t>Accept: application/json</w:t>
      </w:r>
    </w:p>
    <w:p w14:paraId="55E9665F" w14:textId="77777777" w:rsidR="00582160" w:rsidRPr="00DE4A01" w:rsidRDefault="00582160" w:rsidP="003F6B63">
      <w:pPr>
        <w:widowControl w:val="0"/>
        <w:spacing w:before="0"/>
        <w:ind w:left="1000"/>
        <w:rPr>
          <w:rFonts w:ascii="Courier New" w:eastAsia="Times New Roman" w:hAnsi="Courier New" w:cs="Courier New"/>
          <w:sz w:val="18"/>
          <w:szCs w:val="15"/>
          <w:lang w:eastAsia="ko-KR"/>
        </w:rPr>
      </w:pPr>
    </w:p>
    <w:p w14:paraId="76AAD732" w14:textId="77777777" w:rsidR="003A499B" w:rsidRPr="00DE4A01" w:rsidRDefault="003A499B" w:rsidP="003F6B63">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Response:</w:t>
      </w:r>
    </w:p>
    <w:p w14:paraId="76093F19" w14:textId="77777777" w:rsidR="00582160" w:rsidRPr="00DE4A01" w:rsidRDefault="00582160" w:rsidP="003F6B63">
      <w:pPr>
        <w:widowControl w:val="0"/>
        <w:spacing w:before="0"/>
        <w:ind w:left="1000"/>
        <w:rPr>
          <w:rFonts w:ascii="Courier New" w:eastAsia="Times New Roman" w:hAnsi="Courier New" w:cs="Courier New"/>
          <w:sz w:val="18"/>
          <w:szCs w:val="15"/>
          <w:lang w:eastAsia="ko-KR"/>
        </w:rPr>
      </w:pPr>
    </w:p>
    <w:p w14:paraId="29F52BF2" w14:textId="77777777" w:rsidR="008B4ABE"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200 OK</w:t>
      </w:r>
    </w:p>
    <w:p w14:paraId="2F5E3CA8" w14:textId="3DA3B2A3"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X-M2M-RSC: 2000</w:t>
      </w:r>
    </w:p>
    <w:p w14:paraId="4D49C635"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X-M2M-RI: mncse-22336</w:t>
      </w:r>
    </w:p>
    <w:p w14:paraId="2245BC8B"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Content-Type: application/json</w:t>
      </w:r>
    </w:p>
    <w:p w14:paraId="685ED971"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p>
    <w:p w14:paraId="19C89FB1"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w:t>
      </w:r>
    </w:p>
    <w:p w14:paraId="40A30265"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"m2m:cin":</w:t>
      </w:r>
    </w:p>
    <w:p w14:paraId="489FC644" w14:textId="77777777" w:rsidR="003A499B" w:rsidRPr="00DE4A01" w:rsidRDefault="003A499B" w:rsidP="003F6B63">
      <w:pPr>
        <w:widowControl w:val="0"/>
        <w:spacing w:before="0"/>
        <w:ind w:left="1000" w:firstLine="13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3485F5EC" w14:textId="77777777"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hAnsi="Courier New" w:cs="Courier New"/>
          <w:color w:val="0070C1"/>
          <w:sz w:val="18"/>
          <w:szCs w:val="15"/>
          <w:lang w:eastAsia="ko-KR"/>
        </w:rPr>
        <w:tab/>
      </w:r>
      <w:r w:rsidRPr="00DE4A01">
        <w:rPr>
          <w:rFonts w:ascii="Courier New" w:hAnsi="Courier New" w:cs="Courier New"/>
          <w:color w:val="0070C1"/>
          <w:sz w:val="18"/>
          <w:szCs w:val="15"/>
          <w:lang w:eastAsia="ko-KR"/>
        </w:rPr>
        <w:tab/>
        <w:t>"ty":4,</w:t>
      </w:r>
    </w:p>
    <w:p w14:paraId="123822B3" w14:textId="77777777" w:rsidR="003A499B" w:rsidRPr="00DE4A01" w:rsidRDefault="003A499B" w:rsidP="003F6B63">
      <w:pPr>
        <w:widowControl w:val="0"/>
        <w:spacing w:before="0"/>
        <w:ind w:left="1000" w:firstLine="432"/>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"ri": "cin-256599578",</w:t>
      </w:r>
    </w:p>
    <w:p w14:paraId="0E97D6D7" w14:textId="77777777" w:rsidR="003A499B" w:rsidRPr="00DE4A01" w:rsidRDefault="003A499B" w:rsidP="003F6B63">
      <w:pPr>
        <w:widowControl w:val="0"/>
        <w:spacing w:before="0"/>
        <w:ind w:left="1000" w:firstLine="4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"pi": "cnt-790965889",</w:t>
      </w:r>
    </w:p>
    <w:p w14:paraId="7219B737" w14:textId="77777777" w:rsidR="003A499B" w:rsidRPr="00DE4A01" w:rsidRDefault="003A499B" w:rsidP="003F6B63">
      <w:pPr>
        <w:widowControl w:val="0"/>
        <w:spacing w:before="0"/>
        <w:ind w:left="1000" w:firstLine="4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"rn": "cin-256599578",</w:t>
      </w:r>
    </w:p>
    <w:p w14:paraId="5F96B343" w14:textId="77777777" w:rsidR="003A499B" w:rsidRPr="00DE4A01" w:rsidRDefault="003A499B" w:rsidP="003F6B63">
      <w:pPr>
        <w:widowControl w:val="0"/>
        <w:spacing w:before="0"/>
        <w:ind w:left="1000" w:firstLine="420"/>
        <w:rPr>
          <w:rFonts w:ascii="Courier New" w:eastAsia="Courier New" w:hAnsi="Courier New" w:cs="Courier New"/>
          <w:color w:val="0070C1"/>
          <w:sz w:val="18"/>
          <w:szCs w:val="15"/>
          <w:lang w:eastAsia="ko-KR"/>
        </w:rPr>
      </w:pPr>
      <w:r w:rsidRPr="00DE4A01">
        <w:rPr>
          <w:rFonts w:ascii="Courier New" w:hAnsi="Courier New" w:cs="Courier New"/>
          <w:color w:val="0070C1"/>
          <w:sz w:val="18"/>
          <w:szCs w:val="15"/>
          <w:lang w:eastAsia="ko-KR"/>
        </w:rPr>
        <w:t>"ct": "</w:t>
      </w:r>
      <w:r w:rsidRPr="00DE4A01">
        <w:rPr>
          <w:rFonts w:ascii="Courier New" w:eastAsia="Times New Roman" w:hAnsi="Courier New" w:cs="Courier New"/>
          <w:color w:val="0070C1"/>
          <w:sz w:val="18"/>
          <w:szCs w:val="15"/>
          <w:lang w:eastAsia="ko-KR"/>
        </w:rPr>
        <w:t>20150925T050515</w:t>
      </w:r>
      <w:r w:rsidRPr="00DE4A01">
        <w:rPr>
          <w:rFonts w:ascii="Courier New" w:hAnsi="Courier New" w:cs="Courier New"/>
          <w:color w:val="0070C1"/>
          <w:sz w:val="18"/>
          <w:szCs w:val="15"/>
          <w:lang w:eastAsia="ko-KR"/>
        </w:rPr>
        <w:t>",</w:t>
      </w:r>
    </w:p>
    <w:p w14:paraId="3367FBF7"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 "</w:t>
      </w:r>
      <w:r w:rsidRPr="00DE4A01">
        <w:rPr>
          <w:rFonts w:ascii="Courier New" w:eastAsia="Times New Roman" w:hAnsi="Courier New" w:cs="Courier New"/>
          <w:color w:val="0070C1"/>
          <w:sz w:val="18"/>
          <w:szCs w:val="15"/>
          <w:lang w:eastAsia="ko-KR"/>
        </w:rPr>
        <w:t>20150925T050515</w:t>
      </w:r>
      <w:r w:rsidRPr="00DE4A01">
        <w:rPr>
          <w:rFonts w:ascii="Courier New" w:hAnsi="Courier New" w:cs="Courier New"/>
          <w:color w:val="0070C1"/>
          <w:sz w:val="18"/>
          <w:szCs w:val="15"/>
          <w:lang w:eastAsia="ko-KR"/>
        </w:rPr>
        <w:t>",</w:t>
      </w:r>
    </w:p>
    <w:p w14:paraId="3739F86A" w14:textId="77777777" w:rsidR="003A499B" w:rsidRPr="00DE4A01" w:rsidRDefault="003A499B" w:rsidP="003F6B63">
      <w:pPr>
        <w:widowControl w:val="0"/>
        <w:spacing w:before="0"/>
        <w:ind w:left="100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"et": "</w:t>
      </w:r>
      <w:r w:rsidRPr="00DE4A01">
        <w:rPr>
          <w:rFonts w:ascii="Courier New" w:eastAsia="Times New Roman" w:hAnsi="Courier New" w:cs="Courier New"/>
          <w:color w:val="0070C1"/>
          <w:sz w:val="18"/>
          <w:szCs w:val="15"/>
          <w:lang w:eastAsia="ko-KR"/>
        </w:rPr>
        <w:t>20151107T154802</w:t>
      </w:r>
      <w:r w:rsidRPr="00DE4A01">
        <w:rPr>
          <w:rFonts w:ascii="Courier New" w:hAnsi="Courier New" w:cs="Courier New"/>
          <w:color w:val="0070C1"/>
          <w:sz w:val="18"/>
          <w:szCs w:val="15"/>
          <w:lang w:eastAsia="ko-KR"/>
        </w:rPr>
        <w:t>",</w:t>
      </w:r>
    </w:p>
    <w:p w14:paraId="45FBD180" w14:textId="77777777" w:rsidR="003A499B" w:rsidRPr="00DE4A01" w:rsidRDefault="003A499B" w:rsidP="003F6B63">
      <w:pPr>
        <w:widowControl w:val="0"/>
        <w:spacing w:before="0"/>
        <w:ind w:left="1000" w:firstLine="4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"st": 0,</w:t>
      </w:r>
    </w:p>
    <w:p w14:paraId="68A0F0EB" w14:textId="77777777" w:rsidR="003A499B" w:rsidRPr="00DE4A01" w:rsidRDefault="003A499B" w:rsidP="003F6B63">
      <w:pPr>
        <w:widowControl w:val="0"/>
        <w:spacing w:before="0"/>
        <w:ind w:left="1000" w:firstLine="4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"cnf": "text/plain:0",</w:t>
      </w:r>
    </w:p>
    <w:p w14:paraId="014743E9" w14:textId="77777777" w:rsidR="003A499B" w:rsidRPr="00DE4A01" w:rsidRDefault="003A499B" w:rsidP="003F6B63">
      <w:pPr>
        <w:widowControl w:val="0"/>
        <w:spacing w:before="0"/>
        <w:ind w:left="1000" w:firstLine="420"/>
        <w:rPr>
          <w:rFonts w:ascii="Courier New" w:eastAsia="Courier New" w:hAnsi="Courier New" w:cs="Courier New"/>
          <w:color w:val="0070C1"/>
          <w:sz w:val="18"/>
          <w:szCs w:val="15"/>
          <w:lang w:eastAsia="ko-KR"/>
        </w:rPr>
      </w:pPr>
      <w:r w:rsidRPr="00DE4A01">
        <w:rPr>
          <w:rFonts w:ascii="Courier New" w:hAnsi="Courier New" w:cs="Courier New"/>
          <w:color w:val="0070C1"/>
          <w:sz w:val="18"/>
          <w:szCs w:val="15"/>
          <w:lang w:eastAsia="ko-KR"/>
        </w:rPr>
        <w:t>"vcs": 3,</w:t>
      </w:r>
    </w:p>
    <w:p w14:paraId="260501A3"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"con": "OFF"</w:t>
      </w:r>
    </w:p>
    <w:p w14:paraId="291C8257" w14:textId="77777777" w:rsidR="003A499B" w:rsidRPr="00DE4A01" w:rsidRDefault="003A499B" w:rsidP="003F6B63">
      <w:pPr>
        <w:widowControl w:val="0"/>
        <w:spacing w:before="0"/>
        <w:ind w:left="1000" w:firstLine="136"/>
        <w:rPr>
          <w:rFonts w:ascii="Courier New" w:eastAsia="Times New Roman"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45C10475"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w:t>
      </w:r>
    </w:p>
    <w:p w14:paraId="2300D324" w14:textId="77777777" w:rsidR="003A499B" w:rsidRPr="00DE4A01" w:rsidRDefault="003A499B" w:rsidP="008B4ABE">
      <w:pPr>
        <w:pStyle w:val="Heading4"/>
      </w:pPr>
      <w:bookmarkStart w:id="183" w:name="_Toc476059931"/>
      <w:r w:rsidRPr="00DE4A01">
        <w:t>9.7.10.4</w:t>
      </w:r>
      <w:r w:rsidRPr="00DE4A01">
        <w:tab/>
        <w:t>Retrieve a group of latest content instances for all light states</w:t>
      </w:r>
      <w:bookmarkEnd w:id="183"/>
    </w:p>
    <w:p w14:paraId="71B0DA27" w14:textId="3B3FB310" w:rsidR="003A499B" w:rsidRPr="00DE4A01" w:rsidRDefault="003A499B" w:rsidP="003A499B">
      <w:r w:rsidRPr="00DE4A01">
        <w:t xml:space="preserve">A group of latest content instances can be retrieved via sending a RETRIEVE request targeting the group </w:t>
      </w:r>
      <w:r w:rsidRPr="00DE4A01">
        <w:rPr>
          <w:i/>
          <w:lang w:eastAsia="ko-KR"/>
        </w:rPr>
        <w:t>fanOutPoint</w:t>
      </w:r>
      <w:r w:rsidRPr="00DE4A01">
        <w:rPr>
          <w:lang w:eastAsia="ko-KR"/>
        </w:rPr>
        <w:t xml:space="preserve"> virtual resource and appending </w:t>
      </w:r>
      <w:r w:rsidRPr="00DE4A01">
        <w:rPr>
          <w:i/>
          <w:lang w:eastAsia="ko-KR"/>
        </w:rPr>
        <w:t xml:space="preserve">latest </w:t>
      </w:r>
      <w:r w:rsidRPr="00DE4A01">
        <w:rPr>
          <w:lang w:eastAsia="ko-KR"/>
        </w:rPr>
        <w:t xml:space="preserve">as shown in the </w:t>
      </w:r>
      <w:r w:rsidRPr="00DE4A01">
        <w:t>following procedures.</w:t>
      </w:r>
    </w:p>
    <w:p w14:paraId="28ADEE59" w14:textId="77777777" w:rsidR="003A499B" w:rsidRPr="00DE4A01" w:rsidRDefault="003A499B" w:rsidP="003A499B">
      <w:r w:rsidRPr="00DE4A01">
        <w:t>If the response is preferred to be returned with a XML representation, the following is a HTTP request message example:</w:t>
      </w:r>
    </w:p>
    <w:p w14:paraId="5BC69432" w14:textId="77777777" w:rsidR="00582160" w:rsidRPr="00DE4A01" w:rsidRDefault="00582160" w:rsidP="003F6B63">
      <w:pPr>
        <w:widowControl w:val="0"/>
        <w:spacing w:before="0"/>
        <w:ind w:left="1000"/>
        <w:rPr>
          <w:rFonts w:ascii="Courier New" w:eastAsia="Times New Roman" w:hAnsi="Courier New" w:cs="Courier New"/>
          <w:sz w:val="18"/>
          <w:szCs w:val="15"/>
          <w:lang w:eastAsia="ko-KR"/>
        </w:rPr>
      </w:pPr>
    </w:p>
    <w:p w14:paraId="339DA0A1" w14:textId="77777777" w:rsidR="003A499B" w:rsidRPr="00DE4A01" w:rsidRDefault="003A499B" w:rsidP="003F6B63">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Request:</w:t>
      </w:r>
    </w:p>
    <w:p w14:paraId="6C303494" w14:textId="77777777" w:rsidR="00582160" w:rsidRPr="00DE4A01" w:rsidRDefault="00582160" w:rsidP="003F6B63">
      <w:pPr>
        <w:widowControl w:val="0"/>
        <w:spacing w:before="0"/>
        <w:ind w:left="1000"/>
        <w:rPr>
          <w:rFonts w:ascii="Courier New" w:eastAsia="Times New Roman" w:hAnsi="Courier New" w:cs="Courier New"/>
          <w:sz w:val="18"/>
          <w:szCs w:val="15"/>
          <w:lang w:eastAsia="ko-KR"/>
        </w:rPr>
      </w:pPr>
    </w:p>
    <w:p w14:paraId="6D550E38" w14:textId="77777777" w:rsidR="008B4ABE"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GET /~/mn-cse/home_gateway/</w:t>
      </w:r>
      <w:r w:rsidRPr="00DE4A01">
        <w:rPr>
          <w:rFonts w:ascii="Courier New" w:hAnsi="Courier New" w:cs="Courier New"/>
          <w:color w:val="0070C1"/>
          <w:sz w:val="18"/>
          <w:szCs w:val="15"/>
          <w:lang w:eastAsia="ko-KR"/>
        </w:rPr>
        <w:t>gateway_ae/containers_grp/fopt/la HTTP/1.1</w:t>
      </w:r>
    </w:p>
    <w:p w14:paraId="7A92579F" w14:textId="77777777" w:rsidR="008B4ABE"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hAnsi="Courier New" w:cs="Courier New"/>
          <w:color w:val="0070C1"/>
          <w:sz w:val="18"/>
          <w:szCs w:val="15"/>
          <w:lang w:eastAsia="ko-KR"/>
        </w:rPr>
        <w:t xml:space="preserve">Host: </w:t>
      </w:r>
      <w:r w:rsidRPr="00DE4A01">
        <w:rPr>
          <w:rFonts w:ascii="Courier New" w:eastAsia="Times New Roman" w:hAnsi="Courier New" w:cs="Courier New"/>
          <w:color w:val="0070C1"/>
          <w:sz w:val="18"/>
          <w:szCs w:val="15"/>
          <w:lang w:eastAsia="ko-KR"/>
        </w:rPr>
        <w:t>in.provider.com:8080</w:t>
      </w:r>
    </w:p>
    <w:p w14:paraId="36C3E583" w14:textId="5B387AE0"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/in-cse/Csmartphone_ae</w:t>
      </w:r>
    </w:p>
    <w:p w14:paraId="3A1A8C2A" w14:textId="77777777" w:rsidR="008B4ABE"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mncse-55667</w:t>
      </w:r>
    </w:p>
    <w:p w14:paraId="1448AB75" w14:textId="27800273"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Accept: application/xml</w:t>
      </w:r>
    </w:p>
    <w:p w14:paraId="105DF99F" w14:textId="77777777" w:rsidR="00582160" w:rsidRPr="00DE4A01" w:rsidRDefault="00582160" w:rsidP="003F6B63">
      <w:pPr>
        <w:widowControl w:val="0"/>
        <w:spacing w:before="0"/>
        <w:ind w:left="1000"/>
        <w:rPr>
          <w:rFonts w:ascii="Courier New" w:eastAsia="Times New Roman" w:hAnsi="Courier New" w:cs="Courier New"/>
          <w:sz w:val="18"/>
          <w:szCs w:val="15"/>
          <w:lang w:eastAsia="ko-KR"/>
        </w:rPr>
      </w:pPr>
    </w:p>
    <w:p w14:paraId="1CAFC4AA" w14:textId="77777777" w:rsidR="003A499B" w:rsidRPr="00DE4A01" w:rsidRDefault="003A499B" w:rsidP="003F6B63">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Response:</w:t>
      </w:r>
    </w:p>
    <w:p w14:paraId="003DF2F3" w14:textId="77777777" w:rsidR="00582160" w:rsidRPr="00DE4A01" w:rsidRDefault="00582160" w:rsidP="003F6B63">
      <w:pPr>
        <w:widowControl w:val="0"/>
        <w:spacing w:before="0"/>
        <w:ind w:left="1000"/>
        <w:rPr>
          <w:rFonts w:ascii="Courier New" w:hAnsi="Courier New" w:cs="Courier New"/>
          <w:sz w:val="18"/>
          <w:szCs w:val="15"/>
          <w:lang w:eastAsia="ko-KR"/>
        </w:rPr>
      </w:pPr>
    </w:p>
    <w:p w14:paraId="2B9E66B5"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200 OK</w:t>
      </w:r>
    </w:p>
    <w:p w14:paraId="76D6F90E"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X-M2M-RSC: 2000</w:t>
      </w:r>
    </w:p>
    <w:p w14:paraId="301D7CFB"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X-M2M-RI: mncse-55667</w:t>
      </w:r>
    </w:p>
    <w:p w14:paraId="76507C6D"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Content-Type: application/xml</w:t>
      </w:r>
    </w:p>
    <w:p w14:paraId="230C745C"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&lt;?xml version="1.0" encoding="UTF-8"?&gt;</w:t>
      </w:r>
    </w:p>
    <w:p w14:paraId="2FD8A89E" w14:textId="15C54A8D"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hAnsi="Courier New" w:cs="Courier New"/>
          <w:color w:val="0070C1"/>
          <w:sz w:val="18"/>
          <w:szCs w:val="15"/>
          <w:lang w:eastAsia="ko-KR"/>
        </w:rPr>
        <w:t>&lt;m2m:agr</w:t>
      </w:r>
    </w:p>
    <w:p w14:paraId="25C97BE8" w14:textId="77777777"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xmlns:m2m="http://www.onem2m.org/xml/protocols"&gt;</w:t>
      </w:r>
    </w:p>
    <w:p w14:paraId="3DA34A33" w14:textId="77777777"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&lt;m2m:rsp&gt;</w:t>
      </w:r>
    </w:p>
    <w:p w14:paraId="3C6254FA"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&lt;rsc&gt;2000&lt;/rsc&gt;</w:t>
      </w:r>
    </w:p>
    <w:p w14:paraId="2362DB7B" w14:textId="77777777"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hAnsi="Courier New" w:cs="Courier New"/>
          <w:color w:val="0070C1"/>
          <w:sz w:val="18"/>
          <w:szCs w:val="15"/>
          <w:lang w:eastAsia="ko-KR"/>
        </w:rPr>
        <w:tab/>
      </w:r>
      <w:r w:rsidRPr="00DE4A01">
        <w:rPr>
          <w:rFonts w:ascii="Courier New" w:hAnsi="Courier New" w:cs="Courier New"/>
          <w:color w:val="0070C1"/>
          <w:sz w:val="18"/>
          <w:szCs w:val="15"/>
          <w:lang w:eastAsia="ko-KR"/>
        </w:rPr>
        <w:tab/>
      </w:r>
      <w:r w:rsidRPr="00DE4A01">
        <w:rPr>
          <w:rFonts w:ascii="Courier New" w:hAnsi="Courier New" w:cs="Courier New"/>
          <w:color w:val="0070C1"/>
          <w:sz w:val="18"/>
          <w:szCs w:val="15"/>
          <w:lang w:eastAsia="ko-KR"/>
        </w:rPr>
        <w:tab/>
        <w:t xml:space="preserve"> &lt;rqi&gt;</w:t>
      </w:r>
      <w:r w:rsidRPr="00DE4A01">
        <w:rPr>
          <w:rFonts w:ascii="Courier New" w:eastAsia="Times New Roman" w:hAnsi="Courier New" w:cs="Courier New"/>
          <w:color w:val="0070C1"/>
          <w:sz w:val="18"/>
          <w:szCs w:val="15"/>
          <w:lang w:eastAsia="ko-KR"/>
        </w:rPr>
        <w:t>mncse-55667</w:t>
      </w:r>
      <w:r w:rsidRPr="00DE4A01">
        <w:rPr>
          <w:rFonts w:ascii="Courier New" w:hAnsi="Courier New" w:cs="Courier New"/>
          <w:color w:val="0070C1"/>
          <w:sz w:val="18"/>
          <w:szCs w:val="15"/>
          <w:lang w:eastAsia="ko-KR"/>
        </w:rPr>
        <w:t>&lt;/rqi&gt;</w:t>
      </w:r>
    </w:p>
    <w:p w14:paraId="228ABD4D" w14:textId="77777777"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&lt;pc&gt;</w:t>
      </w:r>
    </w:p>
    <w:p w14:paraId="3F8CEE9E" w14:textId="77777777"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&lt;m2m:cin rn="cin-394798749"&gt;</w:t>
      </w:r>
    </w:p>
    <w:p w14:paraId="1CAAED5B" w14:textId="77777777"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&lt;ty&gt;4&lt;/ty&gt;</w:t>
      </w:r>
    </w:p>
    <w:p w14:paraId="64607A3F"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&lt;ri&gt;cin-394798749&lt;/ri&gt;</w:t>
      </w:r>
    </w:p>
    <w:p w14:paraId="643EB9F2" w14:textId="77777777"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&lt;pi&gt;cnt-181049109&lt;/pi&gt;</w:t>
      </w:r>
    </w:p>
    <w:p w14:paraId="55706ACE" w14:textId="77777777"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&lt;ct&gt;</w:t>
      </w:r>
      <w:r w:rsidRPr="00DE4A01">
        <w:rPr>
          <w:rFonts w:ascii="Courier New" w:eastAsia="Times New Roman" w:hAnsi="Courier New" w:cs="Courier New"/>
          <w:color w:val="0070C1"/>
          <w:sz w:val="18"/>
          <w:szCs w:val="15"/>
          <w:lang w:eastAsia="ko-KR"/>
        </w:rPr>
        <w:t>20150925T045938</w:t>
      </w:r>
      <w:r w:rsidRPr="00DE4A01">
        <w:rPr>
          <w:rFonts w:ascii="Courier New" w:hAnsi="Courier New" w:cs="Courier New"/>
          <w:color w:val="0070C1"/>
          <w:sz w:val="18"/>
          <w:szCs w:val="15"/>
          <w:lang w:eastAsia="ko-KR"/>
        </w:rPr>
        <w:t>&lt;/ct&gt;</w:t>
      </w:r>
    </w:p>
    <w:p w14:paraId="54BE3E45"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&lt;lt&gt;</w:t>
      </w:r>
      <w:r w:rsidRPr="00DE4A01">
        <w:rPr>
          <w:rFonts w:ascii="Courier New" w:eastAsia="Times New Roman" w:hAnsi="Courier New" w:cs="Courier New"/>
          <w:color w:val="0070C1"/>
          <w:sz w:val="18"/>
          <w:szCs w:val="15"/>
          <w:lang w:eastAsia="ko-KR"/>
        </w:rPr>
        <w:t>20150925T045938</w:t>
      </w:r>
      <w:r w:rsidRPr="00DE4A01">
        <w:rPr>
          <w:rFonts w:ascii="Courier New" w:hAnsi="Courier New" w:cs="Courier New"/>
          <w:color w:val="0070C1"/>
          <w:sz w:val="18"/>
          <w:szCs w:val="15"/>
          <w:lang w:eastAsia="ko-KR"/>
        </w:rPr>
        <w:t>&lt;/lt&gt;</w:t>
      </w:r>
    </w:p>
    <w:p w14:paraId="2167CA50" w14:textId="77777777" w:rsidR="003A499B" w:rsidRPr="00DE4A01" w:rsidRDefault="003A499B" w:rsidP="003F6B63">
      <w:pPr>
        <w:widowControl w:val="0"/>
        <w:spacing w:before="0"/>
        <w:ind w:left="2390" w:firstLine="34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&lt;et&gt;</w:t>
      </w:r>
      <w:r w:rsidRPr="00DE4A01">
        <w:rPr>
          <w:rFonts w:ascii="Courier New" w:eastAsia="Times New Roman" w:hAnsi="Courier New" w:cs="Courier New"/>
          <w:color w:val="0070C1"/>
          <w:sz w:val="18"/>
          <w:szCs w:val="15"/>
          <w:lang w:eastAsia="ko-KR"/>
        </w:rPr>
        <w:t>20151107T154802</w:t>
      </w:r>
      <w:r w:rsidRPr="00DE4A01">
        <w:rPr>
          <w:rFonts w:ascii="Courier New" w:hAnsi="Courier New" w:cs="Courier New"/>
          <w:color w:val="0070C1"/>
          <w:sz w:val="18"/>
          <w:szCs w:val="15"/>
          <w:lang w:eastAsia="ko-KR"/>
        </w:rPr>
        <w:t>&lt;/et&gt;</w:t>
      </w:r>
    </w:p>
    <w:p w14:paraId="25C93276" w14:textId="77777777" w:rsidR="003A499B" w:rsidRPr="00DE4A01" w:rsidRDefault="003A499B" w:rsidP="003F6B63">
      <w:pPr>
        <w:widowControl w:val="0"/>
        <w:spacing w:before="0"/>
        <w:ind w:left="2420" w:firstLine="36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&lt;st&gt;0&lt;/st&gt;</w:t>
      </w:r>
    </w:p>
    <w:p w14:paraId="32A192B7" w14:textId="77777777" w:rsidR="003A499B" w:rsidRPr="00DE4A01" w:rsidRDefault="003A499B" w:rsidP="003F6B63">
      <w:pPr>
        <w:widowControl w:val="0"/>
        <w:spacing w:before="0"/>
        <w:ind w:left="2496"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lastRenderedPageBreak/>
        <w:t>&lt;cnf&gt;text/plain:0&lt;/cnf&gt;</w:t>
      </w:r>
    </w:p>
    <w:p w14:paraId="7B8632A5" w14:textId="77777777" w:rsidR="003A499B" w:rsidRPr="00DE4A01" w:rsidRDefault="003A499B" w:rsidP="003F6B63">
      <w:pPr>
        <w:widowControl w:val="0"/>
        <w:spacing w:before="0"/>
        <w:ind w:left="2704" w:firstLine="90"/>
        <w:rPr>
          <w:rFonts w:ascii="Courier New" w:eastAsia="Courier New" w:hAnsi="Courier New" w:cs="Courier New"/>
          <w:color w:val="0070C1"/>
          <w:sz w:val="18"/>
          <w:szCs w:val="15"/>
          <w:lang w:eastAsia="ko-KR"/>
        </w:rPr>
      </w:pPr>
      <w:r w:rsidRPr="00DE4A01">
        <w:rPr>
          <w:rFonts w:ascii="Courier New" w:hAnsi="Courier New" w:cs="Courier New"/>
          <w:color w:val="0070C1"/>
          <w:sz w:val="18"/>
          <w:szCs w:val="15"/>
          <w:lang w:eastAsia="ko-KR"/>
        </w:rPr>
        <w:t>&lt;cs&gt;3&lt;/cs&gt;</w:t>
      </w:r>
    </w:p>
    <w:p w14:paraId="6651DEAC" w14:textId="77777777"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&lt;con&gt;OFF&lt;/con&gt;</w:t>
      </w:r>
    </w:p>
    <w:p w14:paraId="6DD85AB4" w14:textId="77777777"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&lt;/m2m:cin&gt;</w:t>
      </w:r>
    </w:p>
    <w:p w14:paraId="201C8CA6" w14:textId="77777777"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&lt;/pc&gt;</w:t>
      </w:r>
    </w:p>
    <w:p w14:paraId="024C8D75" w14:textId="77777777"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&lt;to&gt;/in-cse/Csmartphone_ae&lt;/to&gt;</w:t>
      </w:r>
    </w:p>
    <w:p w14:paraId="4DDB6A1D" w14:textId="77777777"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&lt;fr&gt;/mn-cse/cnt-582759912/la&lt;/fr&gt;</w:t>
      </w:r>
    </w:p>
    <w:p w14:paraId="7582C59B" w14:textId="77777777"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&lt;/m2m:rsp&gt;</w:t>
      </w:r>
    </w:p>
    <w:p w14:paraId="34E3D1CE" w14:textId="77777777"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&lt;m2m:rsp&gt;</w:t>
      </w:r>
    </w:p>
    <w:p w14:paraId="22F4A77A"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&lt;rsc&gt;2000&lt;/rsc&gt;</w:t>
      </w:r>
    </w:p>
    <w:p w14:paraId="1EC9AC6B" w14:textId="77777777" w:rsidR="003A499B" w:rsidRPr="00DE4A01" w:rsidRDefault="003A499B" w:rsidP="003F6B63">
      <w:pPr>
        <w:widowControl w:val="0"/>
        <w:spacing w:before="0"/>
        <w:ind w:left="1568" w:firstLine="136"/>
        <w:rPr>
          <w:rFonts w:ascii="Courier New" w:eastAsia="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&lt;rqi&gt;</w:t>
      </w:r>
      <w:r w:rsidRPr="00DE4A01">
        <w:rPr>
          <w:rFonts w:ascii="Courier New" w:eastAsia="Times New Roman" w:hAnsi="Courier New" w:cs="Courier New"/>
          <w:color w:val="0070C1"/>
          <w:sz w:val="18"/>
          <w:szCs w:val="15"/>
          <w:lang w:eastAsia="ko-KR"/>
        </w:rPr>
        <w:t>mncse-55667</w:t>
      </w:r>
      <w:r w:rsidRPr="00DE4A01">
        <w:rPr>
          <w:rFonts w:ascii="Courier New" w:hAnsi="Courier New" w:cs="Courier New"/>
          <w:color w:val="0070C1"/>
          <w:sz w:val="18"/>
          <w:szCs w:val="15"/>
          <w:lang w:eastAsia="ko-KR"/>
        </w:rPr>
        <w:t>&lt;/rqi&gt;</w:t>
      </w:r>
    </w:p>
    <w:p w14:paraId="39E84815" w14:textId="77777777"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&lt;pc&gt;</w:t>
      </w:r>
    </w:p>
    <w:p w14:paraId="1F2224D9" w14:textId="77777777"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&lt;m2m:cin rn="cin-256599578"&gt;</w:t>
      </w:r>
    </w:p>
    <w:p w14:paraId="7BEC5CCA" w14:textId="77777777"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&lt;ty&gt;4&lt;/ty&gt;</w:t>
      </w:r>
    </w:p>
    <w:p w14:paraId="35B0A7EC"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&lt;ri&gt;cin-256599578&lt;/ri&gt;</w:t>
      </w:r>
    </w:p>
    <w:p w14:paraId="5526C9FF" w14:textId="77777777"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&lt;pi&gt;cnt-790965889&lt;/pi&gt;</w:t>
      </w:r>
    </w:p>
    <w:p w14:paraId="4C201D7E" w14:textId="77777777"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&lt;ct&gt;</w:t>
      </w:r>
      <w:r w:rsidRPr="00DE4A01">
        <w:rPr>
          <w:rFonts w:ascii="Courier New" w:eastAsia="Times New Roman" w:hAnsi="Courier New" w:cs="Courier New"/>
          <w:color w:val="0070C1"/>
          <w:sz w:val="18"/>
          <w:szCs w:val="15"/>
          <w:lang w:eastAsia="ko-KR"/>
        </w:rPr>
        <w:t>20150925T050515</w:t>
      </w:r>
      <w:r w:rsidRPr="00DE4A01">
        <w:rPr>
          <w:rFonts w:ascii="Courier New" w:hAnsi="Courier New" w:cs="Courier New"/>
          <w:color w:val="0070C1"/>
          <w:sz w:val="18"/>
          <w:szCs w:val="15"/>
          <w:lang w:eastAsia="ko-KR"/>
        </w:rPr>
        <w:t>&lt;/ct&gt;</w:t>
      </w:r>
    </w:p>
    <w:p w14:paraId="07184D28"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&lt;lt&gt;</w:t>
      </w:r>
      <w:r w:rsidRPr="00DE4A01">
        <w:rPr>
          <w:rFonts w:ascii="Courier New" w:eastAsia="Times New Roman" w:hAnsi="Courier New" w:cs="Courier New"/>
          <w:color w:val="0070C1"/>
          <w:sz w:val="18"/>
          <w:szCs w:val="15"/>
          <w:lang w:eastAsia="ko-KR"/>
        </w:rPr>
        <w:t>20150925T050515</w:t>
      </w:r>
      <w:r w:rsidRPr="00DE4A01">
        <w:rPr>
          <w:rFonts w:ascii="Courier New" w:hAnsi="Courier New" w:cs="Courier New"/>
          <w:color w:val="0070C1"/>
          <w:sz w:val="18"/>
          <w:szCs w:val="15"/>
          <w:lang w:eastAsia="ko-KR"/>
        </w:rPr>
        <w:t>&lt;/lt&gt;</w:t>
      </w:r>
    </w:p>
    <w:p w14:paraId="4A54BDF7" w14:textId="77777777" w:rsidR="003A499B" w:rsidRPr="00DE4A01" w:rsidRDefault="003A499B" w:rsidP="003F6B63">
      <w:pPr>
        <w:widowControl w:val="0"/>
        <w:spacing w:before="0"/>
        <w:ind w:left="2106" w:firstLine="630"/>
        <w:rPr>
          <w:rFonts w:ascii="Courier New" w:eastAsia="Courier New" w:hAnsi="Courier New" w:cs="Courier New"/>
          <w:color w:val="0070C1"/>
          <w:sz w:val="18"/>
          <w:szCs w:val="15"/>
          <w:lang w:eastAsia="ko-KR"/>
        </w:rPr>
      </w:pPr>
      <w:r w:rsidRPr="00DE4A01">
        <w:rPr>
          <w:rFonts w:ascii="Courier New" w:hAnsi="Courier New" w:cs="Courier New"/>
          <w:color w:val="0070C1"/>
          <w:sz w:val="18"/>
          <w:szCs w:val="15"/>
          <w:lang w:eastAsia="ko-KR"/>
        </w:rPr>
        <w:t>&lt;et&gt;</w:t>
      </w:r>
      <w:r w:rsidRPr="00DE4A01">
        <w:rPr>
          <w:rFonts w:ascii="Courier New" w:eastAsia="Times New Roman" w:hAnsi="Courier New" w:cs="Courier New"/>
          <w:color w:val="0070C1"/>
          <w:sz w:val="18"/>
          <w:szCs w:val="15"/>
          <w:lang w:eastAsia="ko-KR"/>
        </w:rPr>
        <w:t>20151107T154802</w:t>
      </w:r>
      <w:r w:rsidRPr="00DE4A01">
        <w:rPr>
          <w:rFonts w:ascii="Courier New" w:hAnsi="Courier New" w:cs="Courier New"/>
          <w:color w:val="0070C1"/>
          <w:sz w:val="18"/>
          <w:szCs w:val="15"/>
          <w:lang w:eastAsia="ko-KR"/>
        </w:rPr>
        <w:t>&lt;/et&gt;</w:t>
      </w:r>
    </w:p>
    <w:p w14:paraId="30087CAE"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&lt;st&gt;0&lt;/st&gt;</w:t>
      </w:r>
    </w:p>
    <w:p w14:paraId="50A3F1C8" w14:textId="77777777" w:rsidR="003A499B" w:rsidRPr="00DE4A01" w:rsidRDefault="003A499B" w:rsidP="003F6B63">
      <w:pPr>
        <w:widowControl w:val="0"/>
        <w:spacing w:before="0"/>
        <w:ind w:left="2704"/>
        <w:rPr>
          <w:rFonts w:ascii="Courier New" w:eastAsia="Courier New" w:hAnsi="Courier New" w:cs="Courier New"/>
          <w:color w:val="0070C1"/>
          <w:sz w:val="18"/>
          <w:szCs w:val="15"/>
          <w:lang w:eastAsia="ko-KR"/>
        </w:rPr>
      </w:pPr>
      <w:r w:rsidRPr="00DE4A01">
        <w:rPr>
          <w:rFonts w:ascii="Courier New" w:hAnsi="Courier New" w:cs="Courier New"/>
          <w:color w:val="0070C1"/>
          <w:sz w:val="18"/>
          <w:szCs w:val="15"/>
          <w:lang w:eastAsia="ko-KR"/>
        </w:rPr>
        <w:t>&lt;cnf&gt;text/plain:0&lt;/cnf&gt;</w:t>
      </w:r>
    </w:p>
    <w:p w14:paraId="3C7F65F1" w14:textId="77777777"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&lt;cs&gt;3&lt;/cs&gt;</w:t>
      </w:r>
    </w:p>
    <w:p w14:paraId="7E7691AF" w14:textId="77777777"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&lt;con&gt;OFF&lt;/con&gt;</w:t>
      </w:r>
    </w:p>
    <w:p w14:paraId="25BFDD30" w14:textId="77777777"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&lt;/m2m:cin&gt;</w:t>
      </w:r>
    </w:p>
    <w:p w14:paraId="4C954298" w14:textId="77777777"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&lt;/pc&gt;</w:t>
      </w:r>
    </w:p>
    <w:p w14:paraId="152897FD" w14:textId="72C8D34E"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&lt;to&gt;/in-cse/Csmartphone_ae&lt;/to&gt;</w:t>
      </w:r>
    </w:p>
    <w:p w14:paraId="515B856C" w14:textId="77777777" w:rsidR="003A499B" w:rsidRPr="00DE4A01" w:rsidRDefault="003A499B" w:rsidP="003F6B63">
      <w:pPr>
        <w:widowControl w:val="0"/>
        <w:spacing w:before="0"/>
        <w:ind w:left="1852" w:firstLine="136"/>
        <w:rPr>
          <w:rFonts w:ascii="Courier New" w:eastAsia="Courier New" w:hAnsi="Courier New" w:cs="Courier New"/>
          <w:color w:val="0070C1"/>
          <w:sz w:val="18"/>
          <w:szCs w:val="15"/>
          <w:lang w:eastAsia="ko-KR"/>
        </w:rPr>
      </w:pPr>
      <w:r w:rsidRPr="00DE4A01">
        <w:rPr>
          <w:rFonts w:ascii="Courier New" w:hAnsi="Courier New" w:cs="Courier New"/>
          <w:color w:val="0070C1"/>
          <w:sz w:val="18"/>
          <w:szCs w:val="15"/>
          <w:lang w:eastAsia="ko-KR"/>
        </w:rPr>
        <w:t>&lt;fr&gt;/mn-cse/cnt-582769893/la&lt;/fr&gt;</w:t>
      </w:r>
    </w:p>
    <w:p w14:paraId="3F1A6922"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&lt;/m2m:rsp&gt;</w:t>
      </w:r>
    </w:p>
    <w:p w14:paraId="73402294" w14:textId="77777777"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&lt;/m2m:agr&gt;</w:t>
      </w:r>
    </w:p>
    <w:p w14:paraId="07445633" w14:textId="1D5F5F68" w:rsidR="003A499B" w:rsidRPr="00DE4A01" w:rsidRDefault="003A499B" w:rsidP="003A499B">
      <w:r w:rsidRPr="00DE4A01">
        <w:t>If the response is preferred to be returned with a JSON representation, the following is a HTTP request message example:</w:t>
      </w:r>
    </w:p>
    <w:p w14:paraId="639E11DE" w14:textId="77777777" w:rsidR="00582160" w:rsidRPr="00DE4A01" w:rsidRDefault="00582160" w:rsidP="003A499B">
      <w:pPr>
        <w:widowControl w:val="0"/>
        <w:ind w:left="1000"/>
        <w:rPr>
          <w:rFonts w:ascii="Courier New" w:eastAsia="Times New Roman" w:hAnsi="Courier New" w:cs="Courier New"/>
          <w:sz w:val="18"/>
          <w:szCs w:val="15"/>
          <w:lang w:eastAsia="ko-KR"/>
        </w:rPr>
      </w:pPr>
    </w:p>
    <w:p w14:paraId="63AB8870" w14:textId="77777777" w:rsidR="003A499B" w:rsidRPr="00DE4A01" w:rsidRDefault="003A499B" w:rsidP="003F6B63">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Request:</w:t>
      </w:r>
    </w:p>
    <w:p w14:paraId="42205754" w14:textId="77777777" w:rsidR="00582160" w:rsidRPr="00DE4A01" w:rsidRDefault="00582160" w:rsidP="003F6B63">
      <w:pPr>
        <w:widowControl w:val="0"/>
        <w:spacing w:before="0"/>
        <w:ind w:left="1000"/>
        <w:rPr>
          <w:rFonts w:ascii="Courier New" w:eastAsia="Times New Roman" w:hAnsi="Courier New" w:cs="Courier New"/>
          <w:sz w:val="18"/>
          <w:szCs w:val="15"/>
          <w:lang w:eastAsia="ko-KR"/>
        </w:rPr>
      </w:pPr>
    </w:p>
    <w:p w14:paraId="69BF5088" w14:textId="77777777" w:rsidR="008B4ABE"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GET /~/mn-cse/home_gateway/container</w:t>
      </w:r>
      <w:r w:rsidRPr="00DE4A01">
        <w:rPr>
          <w:rFonts w:ascii="Courier New" w:hAnsi="Courier New" w:cs="Courier New"/>
          <w:color w:val="0070C1"/>
          <w:sz w:val="18"/>
          <w:szCs w:val="15"/>
          <w:lang w:eastAsia="ko-KR"/>
        </w:rPr>
        <w:t>s_grp/fopt/la HTTP/1.1</w:t>
      </w:r>
    </w:p>
    <w:p w14:paraId="0D207382" w14:textId="77777777" w:rsidR="008B4ABE"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hAnsi="Courier New" w:cs="Courier New"/>
          <w:color w:val="0070C1"/>
          <w:sz w:val="18"/>
          <w:szCs w:val="15"/>
          <w:lang w:eastAsia="ko-KR"/>
        </w:rPr>
        <w:t xml:space="preserve">Host: </w:t>
      </w:r>
      <w:r w:rsidRPr="00DE4A01">
        <w:rPr>
          <w:rFonts w:ascii="Courier New" w:eastAsia="Times New Roman" w:hAnsi="Courier New" w:cs="Courier New"/>
          <w:color w:val="0070C1"/>
          <w:sz w:val="18"/>
          <w:szCs w:val="15"/>
          <w:lang w:eastAsia="ko-KR"/>
        </w:rPr>
        <w:t>in.provider.com:8080</w:t>
      </w:r>
    </w:p>
    <w:p w14:paraId="3D423273" w14:textId="30FC066A"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/in-cse/Csmartphone_ae</w:t>
      </w:r>
    </w:p>
    <w:p w14:paraId="34B098D2" w14:textId="77777777" w:rsidR="008B4ABE"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mncse-55667</w:t>
      </w:r>
    </w:p>
    <w:p w14:paraId="2F963CEC" w14:textId="75E38554" w:rsidR="003A499B" w:rsidRPr="00DE4A01" w:rsidRDefault="003A499B" w:rsidP="003F6B63">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Accept: application/json</w:t>
      </w:r>
    </w:p>
    <w:p w14:paraId="6DC30608" w14:textId="77777777" w:rsidR="00582160" w:rsidRPr="00DE4A01" w:rsidRDefault="00582160" w:rsidP="003F6B63">
      <w:pPr>
        <w:widowControl w:val="0"/>
        <w:spacing w:before="0"/>
        <w:ind w:left="1000"/>
        <w:rPr>
          <w:rFonts w:ascii="Courier New" w:eastAsia="Times New Roman" w:hAnsi="Courier New" w:cs="Courier New"/>
          <w:sz w:val="18"/>
          <w:szCs w:val="15"/>
          <w:lang w:eastAsia="ko-KR"/>
        </w:rPr>
      </w:pPr>
    </w:p>
    <w:p w14:paraId="2ABF41DE" w14:textId="77777777" w:rsidR="003A499B" w:rsidRPr="00DE4A01" w:rsidRDefault="003A499B" w:rsidP="003F6B63">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Response:</w:t>
      </w:r>
    </w:p>
    <w:p w14:paraId="6DCB5CE9" w14:textId="77777777" w:rsidR="00582160" w:rsidRPr="00DE4A01" w:rsidRDefault="00582160" w:rsidP="003F6B63">
      <w:pPr>
        <w:widowControl w:val="0"/>
        <w:spacing w:before="0"/>
        <w:ind w:left="1000"/>
        <w:rPr>
          <w:rFonts w:ascii="Courier New" w:hAnsi="Courier New" w:cs="Courier New"/>
          <w:sz w:val="18"/>
          <w:szCs w:val="15"/>
          <w:lang w:eastAsia="ko-KR"/>
        </w:rPr>
      </w:pPr>
    </w:p>
    <w:p w14:paraId="11B88769"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200 OK</w:t>
      </w:r>
    </w:p>
    <w:p w14:paraId="6F2F79A5"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X-M2M-RSC: 2000</w:t>
      </w:r>
    </w:p>
    <w:p w14:paraId="0B5A991E"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X-M2M-RI: mncse-55667</w:t>
      </w:r>
    </w:p>
    <w:p w14:paraId="2DB0D636" w14:textId="77777777" w:rsidR="003A499B" w:rsidRPr="00DE4A01" w:rsidRDefault="003A499B" w:rsidP="003F6B63">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Content-Type: application/json</w:t>
      </w:r>
    </w:p>
    <w:p w14:paraId="7416A5F0" w14:textId="77777777" w:rsidR="003A499B" w:rsidRPr="00DE4A01" w:rsidRDefault="003A499B" w:rsidP="003F6B63">
      <w:pPr>
        <w:widowControl w:val="0"/>
        <w:spacing w:before="0"/>
        <w:ind w:leftChars="500" w:left="1200"/>
        <w:rPr>
          <w:rFonts w:ascii="Courier New" w:hAnsi="Courier New" w:cs="Courier New"/>
          <w:color w:val="0070C1"/>
          <w:sz w:val="18"/>
          <w:szCs w:val="15"/>
          <w:lang w:eastAsia="ko-KR"/>
        </w:rPr>
      </w:pPr>
    </w:p>
    <w:p w14:paraId="23E8DD9A" w14:textId="77777777" w:rsidR="003A499B" w:rsidRPr="00DE4A01" w:rsidRDefault="003A499B" w:rsidP="003F6B63">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378A28B3" w14:textId="77777777" w:rsidR="003A499B" w:rsidRPr="00DE4A01" w:rsidRDefault="003A499B" w:rsidP="003F6B63">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"m2m:agr":</w:t>
      </w:r>
    </w:p>
    <w:p w14:paraId="4A482701" w14:textId="77777777" w:rsidR="003A499B" w:rsidRPr="00DE4A01" w:rsidRDefault="003A499B" w:rsidP="003F6B63">
      <w:pPr>
        <w:widowControl w:val="0"/>
        <w:spacing w:before="0"/>
        <w:ind w:leftChars="500" w:left="1200" w:firstLine="13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4D0D323F" w14:textId="77777777" w:rsidR="003A499B" w:rsidRPr="00DE4A01" w:rsidRDefault="003A499B" w:rsidP="003F6B63">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r>
      <w:r w:rsidRPr="00DE4A01">
        <w:rPr>
          <w:rFonts w:ascii="Courier New" w:hAnsi="Courier New" w:cs="Courier New"/>
          <w:color w:val="0070C1"/>
          <w:sz w:val="18"/>
          <w:szCs w:val="15"/>
          <w:lang w:eastAsia="ko-KR"/>
        </w:rPr>
        <w:tab/>
        <w:t>"m2m:rsp":[</w:t>
      </w:r>
    </w:p>
    <w:p w14:paraId="0E4D6F69" w14:textId="77777777" w:rsidR="003A499B" w:rsidRPr="00DE4A01" w:rsidRDefault="003A499B" w:rsidP="003F6B63">
      <w:pPr>
        <w:widowControl w:val="0"/>
        <w:spacing w:before="0"/>
        <w:ind w:leftChars="500" w:left="1200" w:firstLineChars="25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4BB7BE6D" w14:textId="77777777" w:rsidR="003A499B" w:rsidRPr="00DE4A01" w:rsidRDefault="003A499B" w:rsidP="003F6B63">
      <w:pPr>
        <w:widowControl w:val="0"/>
        <w:spacing w:before="0"/>
        <w:ind w:leftChars="642" w:left="1541" w:firstLine="13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"rsc": 2000,</w:t>
      </w:r>
    </w:p>
    <w:p w14:paraId="631126AD" w14:textId="77777777" w:rsidR="003A499B" w:rsidRPr="00DE4A01" w:rsidRDefault="003A499B" w:rsidP="003F6B63">
      <w:pPr>
        <w:widowControl w:val="0"/>
        <w:spacing w:before="0"/>
        <w:ind w:leftChars="642" w:left="1541" w:firstLine="13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"rqi": "mncse-55667",</w:t>
      </w:r>
    </w:p>
    <w:p w14:paraId="240594D7" w14:textId="77777777" w:rsidR="003A499B" w:rsidRPr="00DE4A01" w:rsidRDefault="003A499B" w:rsidP="003F6B63">
      <w:pPr>
        <w:widowControl w:val="0"/>
        <w:spacing w:before="0"/>
        <w:ind w:leftChars="642" w:left="1541" w:firstLine="13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"pc":</w:t>
      </w:r>
    </w:p>
    <w:p w14:paraId="052BB55B" w14:textId="77777777" w:rsidR="003A499B" w:rsidRPr="00DE4A01" w:rsidRDefault="003A499B" w:rsidP="003F6B63">
      <w:pPr>
        <w:widowControl w:val="0"/>
        <w:spacing w:before="0"/>
        <w:ind w:leftChars="784" w:left="1882" w:firstLine="13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78D90ED7" w14:textId="77777777" w:rsidR="003A499B" w:rsidRPr="00DE4A01" w:rsidRDefault="003A499B" w:rsidP="003F6B63">
      <w:pPr>
        <w:widowControl w:val="0"/>
        <w:spacing w:before="0"/>
        <w:ind w:leftChars="784" w:left="1882" w:firstLine="13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"m2m:cin":</w:t>
      </w:r>
    </w:p>
    <w:p w14:paraId="3A1B4372" w14:textId="77777777" w:rsidR="003A499B" w:rsidRPr="00DE4A01" w:rsidRDefault="003A499B" w:rsidP="003F6B63">
      <w:pPr>
        <w:widowControl w:val="0"/>
        <w:spacing w:before="0"/>
        <w:ind w:leftChars="926" w:left="2222" w:firstLine="13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42F73146" w14:textId="77777777"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hAnsi="Courier New" w:cs="Courier New"/>
          <w:color w:val="0070C1"/>
          <w:sz w:val="18"/>
          <w:szCs w:val="15"/>
          <w:lang w:eastAsia="ko-KR"/>
        </w:rPr>
        <w:tab/>
      </w:r>
      <w:r w:rsidRPr="00DE4A01">
        <w:rPr>
          <w:rFonts w:ascii="Courier New" w:hAnsi="Courier New" w:cs="Courier New"/>
          <w:color w:val="0070C1"/>
          <w:sz w:val="18"/>
          <w:szCs w:val="15"/>
          <w:lang w:eastAsia="ko-KR"/>
        </w:rPr>
        <w:tab/>
      </w:r>
      <w:r w:rsidRPr="00DE4A01">
        <w:rPr>
          <w:rFonts w:ascii="Courier New" w:hAnsi="Courier New" w:cs="Courier New"/>
          <w:color w:val="0070C1"/>
          <w:sz w:val="18"/>
          <w:szCs w:val="15"/>
          <w:lang w:eastAsia="ko-KR"/>
        </w:rPr>
        <w:tab/>
      </w:r>
      <w:r w:rsidRPr="00DE4A01">
        <w:rPr>
          <w:rFonts w:ascii="Courier New" w:hAnsi="Courier New" w:cs="Courier New"/>
          <w:color w:val="0070C1"/>
          <w:sz w:val="18"/>
          <w:szCs w:val="15"/>
          <w:lang w:eastAsia="ko-KR"/>
        </w:rPr>
        <w:tab/>
      </w:r>
      <w:r w:rsidRPr="00DE4A01">
        <w:rPr>
          <w:rFonts w:ascii="Courier New" w:hAnsi="Courier New" w:cs="Courier New"/>
          <w:color w:val="0070C1"/>
          <w:sz w:val="18"/>
          <w:szCs w:val="15"/>
          <w:lang w:eastAsia="ko-KR"/>
        </w:rPr>
        <w:tab/>
        <w:t>"ty":4,</w:t>
      </w:r>
    </w:p>
    <w:p w14:paraId="202A2180" w14:textId="77777777" w:rsidR="003A499B" w:rsidRPr="00DE4A01" w:rsidRDefault="003A499B" w:rsidP="003F6B63">
      <w:pPr>
        <w:widowControl w:val="0"/>
        <w:spacing w:before="0"/>
        <w:ind w:leftChars="900" w:left="2160" w:firstLine="432"/>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"ri": "cin-394798749",</w:t>
      </w:r>
    </w:p>
    <w:p w14:paraId="0B53E187" w14:textId="77777777" w:rsidR="003A499B" w:rsidRPr="00DE4A01" w:rsidRDefault="003A499B" w:rsidP="003F6B63">
      <w:pPr>
        <w:widowControl w:val="0"/>
        <w:spacing w:before="0"/>
        <w:ind w:leftChars="900" w:left="2160" w:firstLine="4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"pi": "cnt-181049109",</w:t>
      </w:r>
    </w:p>
    <w:p w14:paraId="2BFFAA19" w14:textId="77777777" w:rsidR="003A499B" w:rsidRPr="00DE4A01" w:rsidRDefault="003A499B" w:rsidP="003F6B63">
      <w:pPr>
        <w:widowControl w:val="0"/>
        <w:spacing w:before="0"/>
        <w:ind w:leftChars="900" w:left="2160" w:firstLine="4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"rn": "cin-394798749",</w:t>
      </w:r>
    </w:p>
    <w:p w14:paraId="0A2D4173" w14:textId="77777777" w:rsidR="003A499B" w:rsidRPr="00DE4A01" w:rsidRDefault="003A499B" w:rsidP="003F6B63">
      <w:pPr>
        <w:widowControl w:val="0"/>
        <w:spacing w:before="0"/>
        <w:ind w:leftChars="900" w:left="2160" w:firstLine="420"/>
        <w:rPr>
          <w:rFonts w:ascii="Courier New" w:eastAsia="Courier New" w:hAnsi="Courier New" w:cs="Courier New"/>
          <w:color w:val="0070C1"/>
          <w:sz w:val="18"/>
          <w:szCs w:val="15"/>
          <w:lang w:eastAsia="ko-KR"/>
        </w:rPr>
      </w:pPr>
      <w:r w:rsidRPr="00DE4A01">
        <w:rPr>
          <w:rFonts w:ascii="Courier New" w:hAnsi="Courier New" w:cs="Courier New"/>
          <w:color w:val="0070C1"/>
          <w:sz w:val="18"/>
          <w:szCs w:val="15"/>
          <w:lang w:eastAsia="ko-KR"/>
        </w:rPr>
        <w:t>"ct": "</w:t>
      </w:r>
      <w:r w:rsidRPr="00DE4A01">
        <w:rPr>
          <w:rFonts w:ascii="Courier New" w:eastAsia="Times New Roman" w:hAnsi="Courier New" w:cs="Courier New"/>
          <w:color w:val="0070C1"/>
          <w:sz w:val="18"/>
          <w:szCs w:val="15"/>
          <w:lang w:eastAsia="ko-KR"/>
        </w:rPr>
        <w:t>20150925T045938</w:t>
      </w:r>
      <w:r w:rsidRPr="00DE4A01">
        <w:rPr>
          <w:rFonts w:ascii="Courier New" w:hAnsi="Courier New" w:cs="Courier New"/>
          <w:color w:val="0070C1"/>
          <w:sz w:val="18"/>
          <w:szCs w:val="15"/>
          <w:lang w:eastAsia="ko-KR"/>
        </w:rPr>
        <w:t>",</w:t>
      </w:r>
    </w:p>
    <w:p w14:paraId="05348D62" w14:textId="77777777" w:rsidR="003A499B" w:rsidRPr="00DE4A01" w:rsidRDefault="003A499B" w:rsidP="003F6B63">
      <w:pPr>
        <w:widowControl w:val="0"/>
        <w:spacing w:before="0"/>
        <w:ind w:leftChars="900" w:left="2160"/>
        <w:rPr>
          <w:rFonts w:ascii="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 "</w:t>
      </w:r>
      <w:r w:rsidRPr="00DE4A01">
        <w:rPr>
          <w:rFonts w:ascii="Courier New" w:eastAsia="Times New Roman" w:hAnsi="Courier New" w:cs="Courier New"/>
          <w:color w:val="0070C1"/>
          <w:sz w:val="18"/>
          <w:szCs w:val="15"/>
          <w:lang w:eastAsia="ko-KR"/>
        </w:rPr>
        <w:t>20150925T045938</w:t>
      </w:r>
      <w:r w:rsidRPr="00DE4A01">
        <w:rPr>
          <w:rFonts w:ascii="Courier New" w:hAnsi="Courier New" w:cs="Courier New"/>
          <w:color w:val="0070C1"/>
          <w:sz w:val="18"/>
          <w:szCs w:val="15"/>
          <w:lang w:eastAsia="ko-KR"/>
        </w:rPr>
        <w:t>",</w:t>
      </w:r>
    </w:p>
    <w:p w14:paraId="4C208958" w14:textId="77777777" w:rsidR="003A499B" w:rsidRPr="00DE4A01" w:rsidRDefault="003A499B" w:rsidP="003F6B63">
      <w:pPr>
        <w:widowControl w:val="0"/>
        <w:spacing w:before="0"/>
        <w:ind w:leftChars="900" w:left="216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"et": "</w:t>
      </w:r>
      <w:r w:rsidRPr="00DE4A01">
        <w:rPr>
          <w:rFonts w:ascii="Courier New" w:eastAsia="Times New Roman" w:hAnsi="Courier New" w:cs="Courier New"/>
          <w:color w:val="0070C1"/>
          <w:sz w:val="18"/>
          <w:szCs w:val="15"/>
          <w:lang w:eastAsia="ko-KR"/>
        </w:rPr>
        <w:t>20151107T154802</w:t>
      </w:r>
      <w:r w:rsidRPr="00DE4A01">
        <w:rPr>
          <w:rFonts w:ascii="Courier New" w:hAnsi="Courier New" w:cs="Courier New"/>
          <w:color w:val="0070C1"/>
          <w:sz w:val="18"/>
          <w:szCs w:val="15"/>
          <w:lang w:eastAsia="ko-KR"/>
        </w:rPr>
        <w:t>",</w:t>
      </w:r>
    </w:p>
    <w:p w14:paraId="1741DD46" w14:textId="77777777" w:rsidR="003A499B" w:rsidRPr="00DE4A01" w:rsidRDefault="003A499B" w:rsidP="003F6B63">
      <w:pPr>
        <w:widowControl w:val="0"/>
        <w:spacing w:before="0"/>
        <w:ind w:leftChars="900" w:left="2160" w:firstLine="4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"st": 0,</w:t>
      </w:r>
    </w:p>
    <w:p w14:paraId="54D273E9" w14:textId="77777777" w:rsidR="003A499B" w:rsidRPr="00DE4A01" w:rsidRDefault="003A499B" w:rsidP="003F6B63">
      <w:pPr>
        <w:widowControl w:val="0"/>
        <w:spacing w:before="0"/>
        <w:ind w:leftChars="900" w:left="2160" w:firstLine="4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"cnf":"text/plain:0",</w:t>
      </w:r>
    </w:p>
    <w:p w14:paraId="28B5954D" w14:textId="77777777" w:rsidR="003A499B" w:rsidRPr="00DE4A01" w:rsidRDefault="003A499B" w:rsidP="003F6B63">
      <w:pPr>
        <w:widowControl w:val="0"/>
        <w:spacing w:before="0"/>
        <w:ind w:leftChars="900" w:left="2160" w:firstLine="420"/>
        <w:rPr>
          <w:rFonts w:ascii="Courier New" w:eastAsia="Courier New" w:hAnsi="Courier New" w:cs="Courier New"/>
          <w:color w:val="0070C1"/>
          <w:sz w:val="18"/>
          <w:szCs w:val="15"/>
          <w:lang w:eastAsia="ko-KR"/>
        </w:rPr>
      </w:pPr>
      <w:r w:rsidRPr="00DE4A01">
        <w:rPr>
          <w:rFonts w:ascii="Courier New" w:hAnsi="Courier New" w:cs="Courier New"/>
          <w:color w:val="0070C1"/>
          <w:sz w:val="18"/>
          <w:szCs w:val="15"/>
          <w:lang w:eastAsia="ko-KR"/>
        </w:rPr>
        <w:t>"cs": 3,</w:t>
      </w:r>
    </w:p>
    <w:p w14:paraId="592D74C7" w14:textId="77777777" w:rsidR="003A499B" w:rsidRPr="00DE4A01" w:rsidRDefault="003A499B" w:rsidP="003F6B63">
      <w:pPr>
        <w:widowControl w:val="0"/>
        <w:spacing w:before="0"/>
        <w:ind w:leftChars="900" w:left="2160"/>
        <w:rPr>
          <w:rFonts w:ascii="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"con": "OFF"</w:t>
      </w:r>
    </w:p>
    <w:p w14:paraId="3FE5CCE9" w14:textId="77777777" w:rsidR="003A499B" w:rsidRPr="00DE4A01" w:rsidRDefault="003A499B" w:rsidP="003F6B63">
      <w:pPr>
        <w:widowControl w:val="0"/>
        <w:spacing w:before="0"/>
        <w:ind w:leftChars="926" w:left="2222" w:firstLine="13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lastRenderedPageBreak/>
        <w:t>}</w:t>
      </w:r>
      <w:r w:rsidRPr="00DE4A01">
        <w:rPr>
          <w:rFonts w:ascii="Courier New" w:hAnsi="Courier New" w:cs="Courier New"/>
          <w:color w:val="0070C1"/>
          <w:sz w:val="18"/>
          <w:szCs w:val="15"/>
          <w:lang w:eastAsia="ko-KR"/>
        </w:rPr>
        <w:tab/>
      </w:r>
    </w:p>
    <w:p w14:paraId="6DF2DF95" w14:textId="77777777" w:rsidR="003A499B" w:rsidRPr="00DE4A01" w:rsidRDefault="003A499B" w:rsidP="003F6B63">
      <w:pPr>
        <w:widowControl w:val="0"/>
        <w:spacing w:before="0"/>
        <w:ind w:leftChars="784" w:left="1882" w:firstLine="13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19784846" w14:textId="77777777" w:rsidR="003A499B" w:rsidRPr="00DE4A01" w:rsidRDefault="003A499B" w:rsidP="003F6B63">
      <w:pPr>
        <w:widowControl w:val="0"/>
        <w:spacing w:before="0"/>
        <w:ind w:leftChars="784" w:left="1882" w:firstLine="13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"to":"/in-cse/Csmartphone_ae",</w:t>
      </w:r>
    </w:p>
    <w:p w14:paraId="367963B2" w14:textId="77777777" w:rsidR="003A499B" w:rsidRPr="00DE4A01" w:rsidRDefault="003A499B" w:rsidP="003F6B63">
      <w:pPr>
        <w:widowControl w:val="0"/>
        <w:spacing w:before="0"/>
        <w:ind w:leftChars="784" w:left="1882" w:firstLine="13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"fr":"/mn-cse/cnt-582759912/la"</w:t>
      </w:r>
      <w:r w:rsidRPr="00DE4A01">
        <w:rPr>
          <w:rFonts w:ascii="Courier New" w:hAnsi="Courier New" w:cs="Courier New"/>
          <w:color w:val="0070C1"/>
          <w:sz w:val="18"/>
          <w:szCs w:val="15"/>
          <w:lang w:eastAsia="ko-KR"/>
        </w:rPr>
        <w:tab/>
      </w:r>
    </w:p>
    <w:p w14:paraId="69F27B54" w14:textId="77777777" w:rsidR="003A499B" w:rsidRPr="00DE4A01" w:rsidRDefault="003A499B" w:rsidP="003F6B63">
      <w:pPr>
        <w:widowControl w:val="0"/>
        <w:spacing w:before="0"/>
        <w:ind w:leftChars="642" w:left="1541" w:firstLine="13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1672334A" w14:textId="77777777" w:rsidR="003A499B" w:rsidRPr="00DE4A01" w:rsidRDefault="003A499B" w:rsidP="003F6B63">
      <w:pPr>
        <w:widowControl w:val="0"/>
        <w:spacing w:before="0"/>
        <w:ind w:leftChars="642" w:left="1541" w:firstLine="13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36265555" w14:textId="6EDBED39" w:rsidR="003A499B" w:rsidRPr="00DE4A01" w:rsidRDefault="003A499B" w:rsidP="003F6B63">
      <w:pPr>
        <w:widowControl w:val="0"/>
        <w:spacing w:before="0"/>
        <w:ind w:leftChars="642" w:left="1541" w:firstLine="13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"rsc":2000,</w:t>
      </w:r>
    </w:p>
    <w:p w14:paraId="77A4613D" w14:textId="77777777" w:rsidR="003A499B" w:rsidRPr="00DE4A01" w:rsidRDefault="003A499B" w:rsidP="003F6B63">
      <w:pPr>
        <w:widowControl w:val="0"/>
        <w:spacing w:before="0"/>
        <w:ind w:leftChars="642" w:left="1541" w:firstLineChars="25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"rqi": "mncse-55667",</w:t>
      </w:r>
    </w:p>
    <w:p w14:paraId="7833464F" w14:textId="77777777" w:rsidR="003A499B" w:rsidRPr="00DE4A01" w:rsidRDefault="003A499B" w:rsidP="003F6B63">
      <w:pPr>
        <w:widowControl w:val="0"/>
        <w:spacing w:before="0"/>
        <w:ind w:leftChars="642" w:left="1541" w:firstLine="13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"pc":</w:t>
      </w:r>
    </w:p>
    <w:p w14:paraId="621D4D4B" w14:textId="77777777" w:rsidR="003A499B" w:rsidRPr="00DE4A01" w:rsidRDefault="003A499B" w:rsidP="003F6B63">
      <w:pPr>
        <w:widowControl w:val="0"/>
        <w:spacing w:before="0"/>
        <w:ind w:leftChars="784" w:left="1882" w:firstLine="13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192B152F" w14:textId="77777777" w:rsidR="003A499B" w:rsidRPr="00DE4A01" w:rsidRDefault="003A499B" w:rsidP="003F6B63">
      <w:pPr>
        <w:widowControl w:val="0"/>
        <w:spacing w:before="0"/>
        <w:ind w:leftChars="784" w:left="1882" w:firstLine="13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"m2m:cin":</w:t>
      </w:r>
    </w:p>
    <w:p w14:paraId="24D864DF" w14:textId="77777777" w:rsidR="003A499B" w:rsidRPr="00DE4A01" w:rsidRDefault="003A499B" w:rsidP="003F6B63">
      <w:pPr>
        <w:widowControl w:val="0"/>
        <w:spacing w:before="0"/>
        <w:ind w:leftChars="926" w:left="2222" w:firstLine="136"/>
        <w:rPr>
          <w:rFonts w:ascii="Courier New" w:eastAsia="DengXian" w:hAnsi="Courier New" w:cs="Courier New"/>
          <w:color w:val="0070C1"/>
          <w:sz w:val="18"/>
          <w:szCs w:val="15"/>
        </w:rPr>
      </w:pPr>
      <w:r w:rsidRPr="00DE4A01">
        <w:rPr>
          <w:rFonts w:ascii="Courier New" w:hAnsi="Courier New" w:cs="Courier New"/>
          <w:color w:val="0070C1"/>
          <w:sz w:val="18"/>
          <w:szCs w:val="15"/>
          <w:lang w:eastAsia="ko-KR"/>
        </w:rPr>
        <w:t>{</w:t>
      </w:r>
    </w:p>
    <w:p w14:paraId="1CA28CB7" w14:textId="77777777" w:rsidR="003A499B" w:rsidRPr="00DE4A01" w:rsidRDefault="003A499B" w:rsidP="003F6B63">
      <w:pPr>
        <w:widowControl w:val="0"/>
        <w:spacing w:before="0"/>
        <w:ind w:left="1000"/>
        <w:rPr>
          <w:rFonts w:ascii="Courier New" w:eastAsia="Courier New" w:hAnsi="Courier New" w:cs="Courier New"/>
          <w:color w:val="0070C1"/>
          <w:sz w:val="18"/>
          <w:szCs w:val="15"/>
          <w:lang w:eastAsia="ko-KR"/>
        </w:rPr>
      </w:pPr>
      <w:r w:rsidRPr="00DE4A01">
        <w:rPr>
          <w:rFonts w:ascii="Courier New" w:hAnsi="Courier New" w:cs="Courier New"/>
          <w:color w:val="0070C1"/>
          <w:sz w:val="18"/>
          <w:szCs w:val="15"/>
          <w:lang w:eastAsia="ko-KR"/>
        </w:rPr>
        <w:tab/>
      </w:r>
      <w:r w:rsidRPr="00DE4A01">
        <w:rPr>
          <w:rFonts w:ascii="Courier New" w:hAnsi="Courier New" w:cs="Courier New"/>
          <w:color w:val="0070C1"/>
          <w:sz w:val="18"/>
          <w:szCs w:val="15"/>
          <w:lang w:eastAsia="ko-KR"/>
        </w:rPr>
        <w:tab/>
      </w:r>
      <w:r w:rsidRPr="00DE4A01">
        <w:rPr>
          <w:rFonts w:ascii="Courier New" w:hAnsi="Courier New" w:cs="Courier New"/>
          <w:color w:val="0070C1"/>
          <w:sz w:val="18"/>
          <w:szCs w:val="15"/>
          <w:lang w:eastAsia="ko-KR"/>
        </w:rPr>
        <w:tab/>
      </w:r>
      <w:r w:rsidRPr="00DE4A01">
        <w:rPr>
          <w:rFonts w:ascii="Courier New" w:hAnsi="Courier New" w:cs="Courier New"/>
          <w:color w:val="0070C1"/>
          <w:sz w:val="18"/>
          <w:szCs w:val="15"/>
          <w:lang w:eastAsia="ko-KR"/>
        </w:rPr>
        <w:tab/>
      </w:r>
      <w:r w:rsidRPr="00DE4A01">
        <w:rPr>
          <w:rFonts w:ascii="Courier New" w:hAnsi="Courier New" w:cs="Courier New"/>
          <w:color w:val="0070C1"/>
          <w:sz w:val="18"/>
          <w:szCs w:val="15"/>
          <w:lang w:eastAsia="ko-KR"/>
        </w:rPr>
        <w:tab/>
        <w:t>"ty":4,</w:t>
      </w:r>
    </w:p>
    <w:p w14:paraId="22FD09D2" w14:textId="77777777" w:rsidR="003A499B" w:rsidRPr="00DE4A01" w:rsidRDefault="003A499B" w:rsidP="003F6B63">
      <w:pPr>
        <w:widowControl w:val="0"/>
        <w:spacing w:before="0"/>
        <w:ind w:leftChars="900" w:left="2160" w:firstLine="432"/>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"ri":"cin-256599578",</w:t>
      </w:r>
    </w:p>
    <w:p w14:paraId="606E7FC0" w14:textId="77777777" w:rsidR="003A499B" w:rsidRPr="00DE4A01" w:rsidRDefault="003A499B" w:rsidP="003F6B63">
      <w:pPr>
        <w:widowControl w:val="0"/>
        <w:spacing w:before="0"/>
        <w:ind w:leftChars="900" w:left="2160" w:firstLine="4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"pi":"cnt-790965889",</w:t>
      </w:r>
    </w:p>
    <w:p w14:paraId="0A27C703" w14:textId="77777777" w:rsidR="003A499B" w:rsidRPr="00DE4A01" w:rsidRDefault="003A499B" w:rsidP="003F6B63">
      <w:pPr>
        <w:widowControl w:val="0"/>
        <w:spacing w:before="0"/>
        <w:ind w:leftChars="900" w:left="2160" w:firstLine="4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"rn":"cin-256599578",</w:t>
      </w:r>
    </w:p>
    <w:p w14:paraId="330A84E6" w14:textId="77777777" w:rsidR="003A499B" w:rsidRPr="00DE4A01" w:rsidRDefault="003A499B" w:rsidP="003F6B63">
      <w:pPr>
        <w:widowControl w:val="0"/>
        <w:spacing w:before="0"/>
        <w:ind w:leftChars="900" w:left="2160" w:firstLine="420"/>
        <w:rPr>
          <w:rFonts w:ascii="Courier New" w:eastAsia="Courier New" w:hAnsi="Courier New" w:cs="Courier New"/>
          <w:color w:val="0070C1"/>
          <w:sz w:val="18"/>
          <w:szCs w:val="15"/>
          <w:lang w:eastAsia="ko-KR"/>
        </w:rPr>
      </w:pPr>
      <w:r w:rsidRPr="00DE4A01">
        <w:rPr>
          <w:rFonts w:ascii="Courier New" w:hAnsi="Courier New" w:cs="Courier New"/>
          <w:color w:val="0070C1"/>
          <w:sz w:val="18"/>
          <w:szCs w:val="15"/>
          <w:lang w:eastAsia="ko-KR"/>
        </w:rPr>
        <w:t>"ct":"</w:t>
      </w:r>
      <w:r w:rsidRPr="00DE4A01">
        <w:rPr>
          <w:rFonts w:ascii="Courier New" w:eastAsia="Times New Roman" w:hAnsi="Courier New" w:cs="Courier New"/>
          <w:color w:val="0070C1"/>
          <w:sz w:val="18"/>
          <w:szCs w:val="15"/>
          <w:lang w:eastAsia="ko-KR"/>
        </w:rPr>
        <w:t>20150925T050515</w:t>
      </w:r>
      <w:r w:rsidRPr="00DE4A01">
        <w:rPr>
          <w:rFonts w:ascii="Courier New" w:hAnsi="Courier New" w:cs="Courier New"/>
          <w:color w:val="0070C1"/>
          <w:sz w:val="18"/>
          <w:szCs w:val="15"/>
          <w:lang w:eastAsia="ko-KR"/>
        </w:rPr>
        <w:t>",</w:t>
      </w:r>
    </w:p>
    <w:p w14:paraId="359937FC" w14:textId="77777777" w:rsidR="003A499B" w:rsidRPr="00DE4A01" w:rsidRDefault="003A499B" w:rsidP="003F6B63">
      <w:pPr>
        <w:widowControl w:val="0"/>
        <w:spacing w:before="0"/>
        <w:ind w:leftChars="900" w:left="2160"/>
        <w:rPr>
          <w:rFonts w:ascii="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w:t>
      </w:r>
      <w:r w:rsidRPr="00DE4A01">
        <w:rPr>
          <w:rFonts w:ascii="Courier New" w:eastAsia="Times New Roman" w:hAnsi="Courier New" w:cs="Courier New"/>
          <w:color w:val="0070C1"/>
          <w:sz w:val="18"/>
          <w:szCs w:val="15"/>
          <w:lang w:eastAsia="ko-KR"/>
        </w:rPr>
        <w:t>20150925T050515</w:t>
      </w:r>
      <w:r w:rsidRPr="00DE4A01">
        <w:rPr>
          <w:rFonts w:ascii="Courier New" w:hAnsi="Courier New" w:cs="Courier New"/>
          <w:color w:val="0070C1"/>
          <w:sz w:val="18"/>
          <w:szCs w:val="15"/>
          <w:lang w:eastAsia="ko-KR"/>
        </w:rPr>
        <w:t>",</w:t>
      </w:r>
    </w:p>
    <w:p w14:paraId="52057C83" w14:textId="77777777" w:rsidR="003A499B" w:rsidRPr="00DE4A01" w:rsidRDefault="003A499B" w:rsidP="003F6B63">
      <w:pPr>
        <w:widowControl w:val="0"/>
        <w:spacing w:before="0"/>
        <w:ind w:leftChars="900" w:left="216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"et":"</w:t>
      </w:r>
      <w:r w:rsidRPr="00DE4A01">
        <w:rPr>
          <w:rFonts w:ascii="Courier New" w:eastAsia="Times New Roman" w:hAnsi="Courier New" w:cs="Courier New"/>
          <w:color w:val="0070C1"/>
          <w:sz w:val="18"/>
          <w:szCs w:val="15"/>
          <w:lang w:eastAsia="ko-KR"/>
        </w:rPr>
        <w:t>20151107T154802</w:t>
      </w:r>
      <w:r w:rsidRPr="00DE4A01">
        <w:rPr>
          <w:rFonts w:ascii="Courier New" w:hAnsi="Courier New" w:cs="Courier New"/>
          <w:color w:val="0070C1"/>
          <w:sz w:val="18"/>
          <w:szCs w:val="15"/>
          <w:lang w:eastAsia="ko-KR"/>
        </w:rPr>
        <w:t>",</w:t>
      </w:r>
    </w:p>
    <w:p w14:paraId="37868FBF" w14:textId="77777777" w:rsidR="003A499B" w:rsidRPr="00DE4A01" w:rsidRDefault="003A499B" w:rsidP="003F6B63">
      <w:pPr>
        <w:widowControl w:val="0"/>
        <w:spacing w:before="0"/>
        <w:ind w:leftChars="900" w:left="216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"st":0,</w:t>
      </w:r>
    </w:p>
    <w:p w14:paraId="40456A47" w14:textId="77777777" w:rsidR="003A499B" w:rsidRPr="00DE4A01" w:rsidRDefault="003A499B" w:rsidP="003F6B63">
      <w:pPr>
        <w:widowControl w:val="0"/>
        <w:spacing w:before="0"/>
        <w:ind w:leftChars="900" w:left="2160" w:firstLine="4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"cnf":"text/plain:0",</w:t>
      </w:r>
    </w:p>
    <w:p w14:paraId="420B021B" w14:textId="77777777" w:rsidR="003A499B" w:rsidRPr="00DE4A01" w:rsidRDefault="003A499B" w:rsidP="003F6B63">
      <w:pPr>
        <w:widowControl w:val="0"/>
        <w:spacing w:before="0"/>
        <w:ind w:leftChars="900" w:left="2160" w:firstLine="420"/>
        <w:rPr>
          <w:rFonts w:ascii="Courier New" w:eastAsia="Courier New" w:hAnsi="Courier New" w:cs="Courier New"/>
          <w:color w:val="0070C1"/>
          <w:sz w:val="18"/>
          <w:szCs w:val="15"/>
          <w:lang w:eastAsia="ko-KR"/>
        </w:rPr>
      </w:pPr>
      <w:r w:rsidRPr="00DE4A01">
        <w:rPr>
          <w:rFonts w:ascii="Courier New" w:hAnsi="Courier New" w:cs="Courier New"/>
          <w:color w:val="0070C1"/>
          <w:sz w:val="18"/>
          <w:szCs w:val="15"/>
          <w:lang w:eastAsia="ko-KR"/>
        </w:rPr>
        <w:t>"cs":3,</w:t>
      </w:r>
    </w:p>
    <w:p w14:paraId="3B5C9742" w14:textId="77777777" w:rsidR="003A499B" w:rsidRPr="00DE4A01" w:rsidRDefault="003A499B" w:rsidP="003F6B63">
      <w:pPr>
        <w:widowControl w:val="0"/>
        <w:spacing w:before="0"/>
        <w:ind w:leftChars="900" w:left="2160"/>
        <w:rPr>
          <w:rFonts w:ascii="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"con":"OFF"</w:t>
      </w:r>
    </w:p>
    <w:p w14:paraId="6A238375" w14:textId="77777777" w:rsidR="003A499B" w:rsidRPr="00DE4A01" w:rsidRDefault="003A499B" w:rsidP="003F6B63">
      <w:pPr>
        <w:widowControl w:val="0"/>
        <w:spacing w:before="0"/>
        <w:ind w:leftChars="926" w:left="2222" w:firstLine="13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r w:rsidRPr="00DE4A01">
        <w:rPr>
          <w:rFonts w:ascii="Courier New" w:hAnsi="Courier New" w:cs="Courier New"/>
          <w:color w:val="0070C1"/>
          <w:sz w:val="18"/>
          <w:szCs w:val="15"/>
          <w:lang w:eastAsia="ko-KR"/>
        </w:rPr>
        <w:tab/>
      </w:r>
    </w:p>
    <w:p w14:paraId="6F772074" w14:textId="77777777" w:rsidR="003A499B" w:rsidRPr="00DE4A01" w:rsidRDefault="003A499B" w:rsidP="003F6B63">
      <w:pPr>
        <w:widowControl w:val="0"/>
        <w:spacing w:before="0"/>
        <w:ind w:leftChars="784" w:left="1882" w:firstLine="13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4824F322" w14:textId="77777777" w:rsidR="003A499B" w:rsidRPr="00DE4A01" w:rsidRDefault="003A499B" w:rsidP="003F6B63">
      <w:pPr>
        <w:widowControl w:val="0"/>
        <w:spacing w:before="0"/>
        <w:ind w:leftChars="784" w:left="1882" w:firstLine="13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"to":"/in-cse/Csmartphone_ae",</w:t>
      </w:r>
    </w:p>
    <w:p w14:paraId="4C9035E5" w14:textId="77777777" w:rsidR="003A499B" w:rsidRPr="00DE4A01" w:rsidRDefault="003A499B" w:rsidP="003F6B63">
      <w:pPr>
        <w:widowControl w:val="0"/>
        <w:spacing w:before="0"/>
        <w:ind w:leftChars="642" w:left="1541" w:firstLineChars="200" w:firstLine="36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"fr":"/mn-cse/cnt-582769893/la"</w:t>
      </w:r>
    </w:p>
    <w:p w14:paraId="53706429" w14:textId="77777777" w:rsidR="003A499B" w:rsidRPr="00DE4A01" w:rsidRDefault="003A499B" w:rsidP="003F6B63">
      <w:pPr>
        <w:widowControl w:val="0"/>
        <w:spacing w:before="0"/>
        <w:ind w:leftChars="642" w:left="1541" w:firstLine="13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r w:rsidRPr="00DE4A01">
        <w:rPr>
          <w:rFonts w:ascii="Courier New" w:hAnsi="Courier New" w:cs="Courier New"/>
          <w:color w:val="0070C1"/>
          <w:sz w:val="18"/>
          <w:szCs w:val="15"/>
          <w:lang w:eastAsia="ko-KR"/>
        </w:rPr>
        <w:tab/>
      </w:r>
      <w:r w:rsidRPr="00DE4A01">
        <w:rPr>
          <w:rFonts w:ascii="Courier New" w:hAnsi="Courier New" w:cs="Courier New"/>
          <w:color w:val="0070C1"/>
          <w:sz w:val="18"/>
          <w:szCs w:val="15"/>
          <w:lang w:eastAsia="ko-KR"/>
        </w:rPr>
        <w:tab/>
      </w:r>
    </w:p>
    <w:p w14:paraId="19BF6E29" w14:textId="77777777" w:rsidR="003A499B" w:rsidRPr="00DE4A01" w:rsidRDefault="003A499B" w:rsidP="003F6B63">
      <w:pPr>
        <w:widowControl w:val="0"/>
        <w:spacing w:before="0"/>
        <w:ind w:leftChars="500" w:left="1200" w:firstLine="13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r w:rsidRPr="00DE4A01">
        <w:rPr>
          <w:rFonts w:ascii="Courier New" w:hAnsi="Courier New" w:cs="Courier New"/>
          <w:color w:val="0070C1"/>
          <w:sz w:val="18"/>
          <w:szCs w:val="15"/>
          <w:lang w:eastAsia="ko-KR"/>
        </w:rPr>
        <w:tab/>
      </w:r>
    </w:p>
    <w:p w14:paraId="5FF1D8A2" w14:textId="77777777" w:rsidR="003A499B" w:rsidRPr="00DE4A01" w:rsidRDefault="003A499B" w:rsidP="003F6B63">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6F44673B" w14:textId="047AE4EF" w:rsidR="003A499B" w:rsidRPr="00DE4A01" w:rsidRDefault="003A499B" w:rsidP="008B4ABE">
      <w:pPr>
        <w:pStyle w:val="Heading3"/>
        <w:rPr>
          <w:color w:val="000000"/>
        </w:rPr>
      </w:pPr>
      <w:bookmarkStart w:id="184" w:name="_Toc476059932"/>
      <w:bookmarkStart w:id="185" w:name="_Toc516819946"/>
      <w:r w:rsidRPr="00DE4A01">
        <w:rPr>
          <w:color w:val="000000"/>
        </w:rPr>
        <w:t>9</w:t>
      </w:r>
      <w:r w:rsidR="008B4ABE" w:rsidRPr="00DE4A01">
        <w:rPr>
          <w:color w:val="000000"/>
        </w:rPr>
        <w:t>.7.11</w:t>
      </w:r>
      <w:r w:rsidRPr="00DE4A01">
        <w:rPr>
          <w:color w:val="000000"/>
        </w:rPr>
        <w:tab/>
      </w:r>
      <w:r w:rsidRPr="00DE4A01">
        <w:t>Light state modification</w:t>
      </w:r>
      <w:bookmarkEnd w:id="184"/>
      <w:bookmarkEnd w:id="185"/>
    </w:p>
    <w:p w14:paraId="2E3944CF" w14:textId="77777777" w:rsidR="003A499B" w:rsidRPr="00DE4A01" w:rsidRDefault="003A499B" w:rsidP="008B4ABE">
      <w:pPr>
        <w:pStyle w:val="Heading4"/>
      </w:pPr>
      <w:bookmarkStart w:id="186" w:name="_Toc476059933"/>
      <w:r w:rsidRPr="00DE4A01">
        <w:t>9.7.11.1</w:t>
      </w:r>
      <w:r w:rsidRPr="00DE4A01">
        <w:tab/>
        <w:t>Introduction</w:t>
      </w:r>
      <w:bookmarkEnd w:id="186"/>
    </w:p>
    <w:p w14:paraId="66119522" w14:textId="062898C0" w:rsidR="003A499B" w:rsidRPr="00DE4A01" w:rsidRDefault="003A499B" w:rsidP="003A499B">
      <w:r w:rsidRPr="00DE4A01">
        <w:t>Once the smartphone application is registered with the IN-CSE, it can be granted access to resources including containers located in the MN-CSE so that smartphone application users can send light control commands for modifying the light states.</w:t>
      </w:r>
    </w:p>
    <w:p w14:paraId="4B9334AF" w14:textId="5E78A6BC" w:rsidR="003A499B" w:rsidRPr="00DE4A01" w:rsidRDefault="003A499B" w:rsidP="003A499B">
      <w:r w:rsidRPr="00DE4A01">
        <w:t>When the user makes a change to the light state via the smartphone user interface, the smartphone application performs a new content instance creation procedure carrying the new state.</w:t>
      </w:r>
    </w:p>
    <w:p w14:paraId="6958F6A9" w14:textId="76102558" w:rsidR="003A499B" w:rsidRPr="00DE4A01" w:rsidRDefault="003A499B" w:rsidP="0006439E">
      <w:r w:rsidRPr="00DE4A01">
        <w:t xml:space="preserve">The modification of a single light state is implemented by creating a new content instance resource for the specific container with </w:t>
      </w:r>
      <w:r w:rsidR="00C00A76" w:rsidRPr="00DE4A01">
        <w:t>ACP</w:t>
      </w:r>
      <w:r w:rsidRPr="00DE4A01">
        <w:t xml:space="preserve"> acp1 (</w:t>
      </w:r>
      <w:r w:rsidRPr="00DE4A01">
        <w:rPr>
          <w:rFonts w:ascii="Courier New" w:hAnsi="Courier New" w:cs="Courier New"/>
          <w:i/>
          <w:color w:val="0070C1"/>
          <w:sz w:val="18"/>
          <w:szCs w:val="15"/>
          <w:lang w:eastAsia="ko-KR"/>
        </w:rPr>
        <w:t>gateway_acp</w:t>
      </w:r>
      <w:r w:rsidRPr="00DE4A01">
        <w:t>) while the modification of all light states is implemented by creating a new content instance resource for each member of group (</w:t>
      </w:r>
      <w:r w:rsidRPr="00DE4A01">
        <w:rPr>
          <w:rFonts w:ascii="Courier New" w:hAnsi="Courier New" w:cs="Courier New"/>
          <w:i/>
          <w:color w:val="0070C1"/>
          <w:sz w:val="18"/>
          <w:szCs w:val="15"/>
          <w:lang w:eastAsia="ko-KR"/>
        </w:rPr>
        <w:t>containers_grp</w:t>
      </w:r>
      <w:r w:rsidRPr="00DE4A01">
        <w:t xml:space="preserve">) with </w:t>
      </w:r>
      <w:r w:rsidR="00C00A76" w:rsidRPr="00DE4A01">
        <w:t>ACP</w:t>
      </w:r>
      <w:r w:rsidRPr="00DE4A01">
        <w:t xml:space="preserve"> acp1 (</w:t>
      </w:r>
      <w:r w:rsidRPr="00DE4A01">
        <w:rPr>
          <w:rFonts w:ascii="Courier New" w:hAnsi="Courier New" w:cs="Courier New"/>
          <w:i/>
          <w:color w:val="0070C1"/>
          <w:sz w:val="18"/>
          <w:szCs w:val="15"/>
          <w:lang w:eastAsia="ko-KR"/>
        </w:rPr>
        <w:t>gateway_acp</w:t>
      </w:r>
      <w:r w:rsidRPr="00DE4A01">
        <w:t xml:space="preserve">). The implementation of the latter case is to target the &lt;fopt&gt; virtual resource of </w:t>
      </w:r>
      <w:r w:rsidRPr="00DE4A01">
        <w:rPr>
          <w:rFonts w:ascii="Courier New" w:hAnsi="Courier New" w:cs="Courier New"/>
          <w:i/>
          <w:color w:val="0070C1"/>
          <w:sz w:val="18"/>
          <w:szCs w:val="15"/>
          <w:lang w:eastAsia="ko-KR"/>
        </w:rPr>
        <w:t>containers_grp</w:t>
      </w:r>
      <w:r w:rsidRPr="00DE4A01">
        <w:t xml:space="preserve"> resource with a content instance create request so that the content of all members of the group is updated together.</w:t>
      </w:r>
    </w:p>
    <w:p w14:paraId="14FBB07A" w14:textId="77777777" w:rsidR="003A499B" w:rsidRPr="00DE4A01" w:rsidRDefault="003A499B" w:rsidP="008B4ABE">
      <w:pPr>
        <w:pStyle w:val="Heading4"/>
      </w:pPr>
      <w:bookmarkStart w:id="187" w:name="_Toc476059934"/>
      <w:r w:rsidRPr="00DE4A01">
        <w:t>9.7.11.2</w:t>
      </w:r>
      <w:r w:rsidRPr="00DE4A01">
        <w:tab/>
        <w:t>Create a content instance under container of ADN-AE1</w:t>
      </w:r>
      <w:bookmarkEnd w:id="187"/>
    </w:p>
    <w:p w14:paraId="16ADEE32" w14:textId="64758D63" w:rsidR="003A499B" w:rsidRPr="00DE4A01" w:rsidRDefault="003A499B" w:rsidP="003A499B">
      <w:r w:rsidRPr="00DE4A01">
        <w:t>If the contentInstance create request body is represented in XML, the following is a HTTP request message example:</w:t>
      </w:r>
    </w:p>
    <w:p w14:paraId="2DB8482A" w14:textId="77777777" w:rsidR="00582160" w:rsidRPr="00DE4A01" w:rsidRDefault="00582160" w:rsidP="00D321B2">
      <w:pPr>
        <w:widowControl w:val="0"/>
        <w:spacing w:before="0"/>
        <w:ind w:left="1000"/>
        <w:rPr>
          <w:rFonts w:ascii="Courier New" w:eastAsia="Times New Roman" w:hAnsi="Courier New" w:cs="Courier New"/>
          <w:sz w:val="18"/>
          <w:szCs w:val="15"/>
          <w:lang w:eastAsia="ko-KR"/>
        </w:rPr>
      </w:pPr>
    </w:p>
    <w:p w14:paraId="2997BEA5" w14:textId="77777777" w:rsidR="003A499B" w:rsidRPr="00DE4A01" w:rsidRDefault="003A499B" w:rsidP="00D321B2">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Request:</w:t>
      </w:r>
    </w:p>
    <w:p w14:paraId="11B52DEE" w14:textId="77777777" w:rsidR="00582160" w:rsidRPr="00DE4A01" w:rsidRDefault="00582160" w:rsidP="00D321B2">
      <w:pPr>
        <w:widowControl w:val="0"/>
        <w:spacing w:before="0"/>
        <w:ind w:left="1000"/>
        <w:rPr>
          <w:rFonts w:ascii="Courier New" w:eastAsia="Times New Roman" w:hAnsi="Courier New" w:cs="Courier New"/>
          <w:sz w:val="18"/>
          <w:szCs w:val="15"/>
          <w:lang w:eastAsia="ko-KR"/>
        </w:rPr>
      </w:pPr>
    </w:p>
    <w:p w14:paraId="0CA256CF" w14:textId="77777777" w:rsidR="008B4ABE"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POST /~/mn-cse/home_gateway/</w:t>
      </w:r>
      <w:r w:rsidRPr="00DE4A01">
        <w:rPr>
          <w:rFonts w:ascii="Courier New" w:hAnsi="Courier New" w:cs="Courier New"/>
          <w:color w:val="0070C1"/>
          <w:sz w:val="18"/>
          <w:szCs w:val="15"/>
          <w:lang w:eastAsia="ko-KR"/>
        </w:rPr>
        <w:t>light_ae1/light?rcn=0 HTTP/1.1</w:t>
      </w:r>
    </w:p>
    <w:p w14:paraId="51E265BD" w14:textId="77777777" w:rsidR="008B4ABE"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hAnsi="Courier New" w:cs="Courier New"/>
          <w:color w:val="0070C1"/>
          <w:sz w:val="18"/>
          <w:szCs w:val="15"/>
          <w:lang w:eastAsia="ko-KR"/>
        </w:rPr>
        <w:t xml:space="preserve">Host: </w:t>
      </w:r>
      <w:r w:rsidRPr="00DE4A01">
        <w:rPr>
          <w:rFonts w:ascii="Courier New" w:eastAsia="Times New Roman" w:hAnsi="Courier New" w:cs="Courier New"/>
          <w:color w:val="0070C1"/>
          <w:sz w:val="18"/>
          <w:szCs w:val="15"/>
          <w:lang w:eastAsia="ko-KR"/>
        </w:rPr>
        <w:t>mn.provider.com:8080</w:t>
      </w:r>
    </w:p>
    <w:p w14:paraId="79F6138D" w14:textId="77777777" w:rsidR="008B4ABE"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/in-cse/Csmartphone_ae</w:t>
      </w:r>
    </w:p>
    <w:p w14:paraId="7A783D12" w14:textId="705911CA"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Content-Type: application/xml;ty=4</w:t>
      </w:r>
    </w:p>
    <w:p w14:paraId="71CBD00D"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mncse-11123</w:t>
      </w:r>
    </w:p>
    <w:p w14:paraId="32F96DF2" w14:textId="77777777" w:rsidR="003A499B" w:rsidRPr="00DE4A01" w:rsidRDefault="003A499B" w:rsidP="00D321B2">
      <w:pPr>
        <w:widowControl w:val="0"/>
        <w:spacing w:before="0"/>
        <w:ind w:left="716" w:firstLine="284"/>
        <w:rPr>
          <w:rFonts w:ascii="Courier New" w:hAnsi="Courier New" w:cs="Courier New"/>
          <w:color w:val="0070C1"/>
          <w:sz w:val="18"/>
          <w:szCs w:val="15"/>
          <w:lang w:eastAsia="ko-KR"/>
        </w:rPr>
      </w:pPr>
    </w:p>
    <w:p w14:paraId="25FBB40F"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&lt;m2m:cin xmlns:m2m="http://www.onem2m.org/xml/protocols"&gt;</w:t>
      </w:r>
    </w:p>
    <w:p w14:paraId="44376071" w14:textId="77777777" w:rsidR="003A499B" w:rsidRPr="00DE4A01" w:rsidRDefault="003A499B" w:rsidP="00D321B2">
      <w:pPr>
        <w:widowControl w:val="0"/>
        <w:spacing w:before="0"/>
        <w:ind w:left="1000" w:firstLine="4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&lt;cnf&gt;text/plain:0&lt;/cnf&gt;</w:t>
      </w:r>
    </w:p>
    <w:p w14:paraId="1B7BA359" w14:textId="77777777" w:rsidR="003A499B" w:rsidRPr="00DE4A01" w:rsidRDefault="003A499B" w:rsidP="00D321B2">
      <w:pPr>
        <w:widowControl w:val="0"/>
        <w:spacing w:before="0"/>
        <w:ind w:left="1136"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&lt;con&gt;ON&lt;/con&gt;</w:t>
      </w:r>
    </w:p>
    <w:p w14:paraId="71364E11"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&lt;/m2m:cin&gt;</w:t>
      </w:r>
    </w:p>
    <w:p w14:paraId="7EF65E11" w14:textId="77777777" w:rsidR="00E70FF5" w:rsidRPr="00DE4A01" w:rsidRDefault="00E70FF5" w:rsidP="00D321B2">
      <w:pPr>
        <w:widowControl w:val="0"/>
        <w:spacing w:before="0"/>
        <w:ind w:left="1000"/>
        <w:rPr>
          <w:rFonts w:ascii="Courier New" w:eastAsia="Times New Roman" w:hAnsi="Courier New" w:cs="Courier New"/>
          <w:sz w:val="18"/>
          <w:szCs w:val="15"/>
          <w:lang w:eastAsia="ko-KR"/>
        </w:rPr>
      </w:pPr>
    </w:p>
    <w:p w14:paraId="4B5DDFFB" w14:textId="240C5F1B" w:rsidR="003A499B" w:rsidRPr="00DE4A01" w:rsidRDefault="003A499B" w:rsidP="00D321B2">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Response:</w:t>
      </w:r>
    </w:p>
    <w:p w14:paraId="4C83BB38" w14:textId="77777777" w:rsidR="00E70FF5" w:rsidRPr="00DE4A01" w:rsidRDefault="00E70FF5" w:rsidP="00D321B2">
      <w:pPr>
        <w:widowControl w:val="0"/>
        <w:spacing w:before="0"/>
        <w:ind w:left="1000"/>
        <w:rPr>
          <w:rFonts w:ascii="Courier New" w:eastAsia="Times New Roman" w:hAnsi="Courier New" w:cs="Courier New"/>
          <w:sz w:val="18"/>
          <w:szCs w:val="15"/>
          <w:lang w:eastAsia="ko-KR"/>
        </w:rPr>
      </w:pPr>
    </w:p>
    <w:p w14:paraId="55418B67"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201 Created</w:t>
      </w:r>
    </w:p>
    <w:p w14:paraId="4E8DD30C"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X-M2M-RSC: 2001</w:t>
      </w:r>
    </w:p>
    <w:p w14:paraId="31E64B07"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X-M2M-RI: mncse-11123</w:t>
      </w:r>
    </w:p>
    <w:p w14:paraId="6AD912F3"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Content-Location: /mn-cse/</w:t>
      </w:r>
      <w:r w:rsidRPr="00DE4A01">
        <w:rPr>
          <w:rFonts w:ascii="Courier New" w:hAnsi="Courier New" w:cs="Courier New"/>
          <w:color w:val="0070C1"/>
          <w:sz w:val="18"/>
          <w:szCs w:val="15"/>
          <w:lang w:eastAsia="ko-KR"/>
        </w:rPr>
        <w:t>cin-789356234</w:t>
      </w:r>
    </w:p>
    <w:p w14:paraId="24B8D217"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p>
    <w:p w14:paraId="61607FB7" w14:textId="0CBE08E0" w:rsidR="003A499B" w:rsidRPr="00DE4A01" w:rsidRDefault="003A499B" w:rsidP="003A499B">
      <w:r w:rsidRPr="00DE4A01">
        <w:t>If the contentInstance create request body is represented in JSON, the following is a HTTP request message example:</w:t>
      </w:r>
    </w:p>
    <w:p w14:paraId="6EAFBF8D" w14:textId="77777777" w:rsidR="00582160" w:rsidRPr="00DE4A01" w:rsidRDefault="00582160" w:rsidP="00D321B2">
      <w:pPr>
        <w:widowControl w:val="0"/>
        <w:spacing w:before="0"/>
        <w:ind w:left="1000"/>
        <w:rPr>
          <w:rFonts w:ascii="Courier New" w:eastAsia="Times New Roman" w:hAnsi="Courier New" w:cs="Courier New"/>
          <w:sz w:val="18"/>
          <w:szCs w:val="15"/>
          <w:lang w:eastAsia="ko-KR"/>
        </w:rPr>
      </w:pPr>
    </w:p>
    <w:p w14:paraId="4E1074A2" w14:textId="77777777" w:rsidR="003A499B" w:rsidRPr="00DE4A01" w:rsidRDefault="003A499B" w:rsidP="00D321B2">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Request:</w:t>
      </w:r>
    </w:p>
    <w:p w14:paraId="675477FC" w14:textId="77777777" w:rsidR="00582160" w:rsidRPr="00DE4A01" w:rsidRDefault="00582160" w:rsidP="00D321B2">
      <w:pPr>
        <w:widowControl w:val="0"/>
        <w:spacing w:before="0"/>
        <w:ind w:left="1000"/>
        <w:rPr>
          <w:rFonts w:ascii="Courier New" w:eastAsia="Times New Roman" w:hAnsi="Courier New" w:cs="Courier New"/>
          <w:sz w:val="18"/>
          <w:szCs w:val="15"/>
          <w:lang w:eastAsia="ko-KR"/>
        </w:rPr>
      </w:pPr>
    </w:p>
    <w:p w14:paraId="409C96F2" w14:textId="77777777" w:rsidR="008B4ABE"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POST /~/mn-cse/home_gateway/</w:t>
      </w:r>
      <w:r w:rsidRPr="00DE4A01">
        <w:rPr>
          <w:rFonts w:ascii="Courier New" w:hAnsi="Courier New" w:cs="Courier New"/>
          <w:color w:val="0070C1"/>
          <w:sz w:val="18"/>
          <w:szCs w:val="15"/>
          <w:lang w:eastAsia="ko-KR"/>
        </w:rPr>
        <w:t>light_ae1/light?rcn=0 HTTP/1.1</w:t>
      </w:r>
    </w:p>
    <w:p w14:paraId="57C11591" w14:textId="77777777" w:rsidR="008B4ABE"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hAnsi="Courier New" w:cs="Courier New"/>
          <w:color w:val="0070C1"/>
          <w:sz w:val="18"/>
          <w:szCs w:val="15"/>
          <w:lang w:eastAsia="ko-KR"/>
        </w:rPr>
        <w:t xml:space="preserve">Host: </w:t>
      </w:r>
      <w:r w:rsidRPr="00DE4A01">
        <w:rPr>
          <w:rFonts w:ascii="Courier New" w:eastAsia="Times New Roman" w:hAnsi="Courier New" w:cs="Courier New"/>
          <w:color w:val="0070C1"/>
          <w:sz w:val="18"/>
          <w:szCs w:val="15"/>
          <w:lang w:eastAsia="ko-KR"/>
        </w:rPr>
        <w:t>mn.provider.com:8080</w:t>
      </w:r>
    </w:p>
    <w:p w14:paraId="2769AE40" w14:textId="77777777" w:rsidR="008B4ABE"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/in-cse/Csmartphone_ae</w:t>
      </w:r>
    </w:p>
    <w:p w14:paraId="782F3DBE" w14:textId="1C4E921D"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Content-Type: application/json;ty=4</w:t>
      </w:r>
    </w:p>
    <w:p w14:paraId="4760A8D2"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mncse-11123</w:t>
      </w:r>
    </w:p>
    <w:p w14:paraId="6239516F"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p>
    <w:p w14:paraId="4BF604A9"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381DB278" w14:textId="71674127" w:rsidR="003A499B" w:rsidRPr="00DE4A01" w:rsidRDefault="003A499B" w:rsidP="00D321B2">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"m2m:cin":</w:t>
      </w:r>
    </w:p>
    <w:p w14:paraId="66546EB9" w14:textId="77777777" w:rsidR="003A499B" w:rsidRPr="00DE4A01" w:rsidRDefault="003A499B" w:rsidP="00D321B2">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502893D6" w14:textId="77777777" w:rsidR="003A499B" w:rsidRPr="00DE4A01" w:rsidRDefault="003A499B" w:rsidP="00D321B2">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"cnf": "text/plains:0",</w:t>
      </w:r>
    </w:p>
    <w:p w14:paraId="3FBC5069" w14:textId="77777777" w:rsidR="003A499B" w:rsidRPr="00DE4A01" w:rsidRDefault="003A499B" w:rsidP="00D321B2">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"con": "ON"</w:t>
      </w:r>
    </w:p>
    <w:p w14:paraId="3665938D"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w:t>
      </w:r>
    </w:p>
    <w:p w14:paraId="71DA6608"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62892AA1"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p>
    <w:p w14:paraId="2E8BF0D0" w14:textId="77777777" w:rsidR="00582160" w:rsidRPr="00DE4A01" w:rsidRDefault="00582160" w:rsidP="00D321B2">
      <w:pPr>
        <w:widowControl w:val="0"/>
        <w:spacing w:before="0"/>
        <w:ind w:left="1000"/>
        <w:rPr>
          <w:rFonts w:ascii="Courier New" w:eastAsia="Times New Roman" w:hAnsi="Courier New" w:cs="Courier New"/>
          <w:sz w:val="18"/>
          <w:szCs w:val="15"/>
          <w:lang w:eastAsia="ko-KR"/>
        </w:rPr>
      </w:pPr>
    </w:p>
    <w:p w14:paraId="433547B7" w14:textId="77777777" w:rsidR="003A499B" w:rsidRPr="00DE4A01" w:rsidRDefault="003A499B" w:rsidP="00D321B2">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Response:</w:t>
      </w:r>
    </w:p>
    <w:p w14:paraId="49A2357A" w14:textId="77777777" w:rsidR="00582160" w:rsidRPr="00DE4A01" w:rsidRDefault="00582160" w:rsidP="00D321B2">
      <w:pPr>
        <w:widowControl w:val="0"/>
        <w:spacing w:before="0"/>
        <w:ind w:left="1000"/>
        <w:rPr>
          <w:rFonts w:ascii="Courier New" w:hAnsi="Courier New" w:cs="Courier New"/>
          <w:color w:val="0070C1"/>
          <w:sz w:val="18"/>
          <w:szCs w:val="15"/>
          <w:lang w:eastAsia="ko-KR"/>
        </w:rPr>
      </w:pPr>
    </w:p>
    <w:p w14:paraId="08A5CE36"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201 Created</w:t>
      </w:r>
    </w:p>
    <w:p w14:paraId="5BE4A823"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X-M2M-RSC: 2001</w:t>
      </w:r>
    </w:p>
    <w:p w14:paraId="6E131B3B"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X-M2M-RI: mncse-11123</w:t>
      </w:r>
    </w:p>
    <w:p w14:paraId="6E08A270"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Content-Location: /mn-cse/</w:t>
      </w:r>
      <w:r w:rsidRPr="00DE4A01">
        <w:rPr>
          <w:rFonts w:ascii="Courier New" w:hAnsi="Courier New" w:cs="Courier New"/>
          <w:color w:val="0070C1"/>
          <w:sz w:val="18"/>
          <w:szCs w:val="15"/>
          <w:lang w:eastAsia="ko-KR"/>
        </w:rPr>
        <w:t>cin-789356234</w:t>
      </w:r>
    </w:p>
    <w:p w14:paraId="70789330" w14:textId="77777777" w:rsidR="003A499B" w:rsidRPr="00DE4A01" w:rsidRDefault="003A499B" w:rsidP="008B4ABE">
      <w:pPr>
        <w:pStyle w:val="Heading4"/>
      </w:pPr>
      <w:bookmarkStart w:id="188" w:name="_Toc476059935"/>
      <w:r w:rsidRPr="00DE4A01">
        <w:t>9.7.11.3</w:t>
      </w:r>
      <w:r w:rsidRPr="00DE4A01">
        <w:tab/>
        <w:t>Create a content instance under container of ADN-AE2</w:t>
      </w:r>
      <w:bookmarkEnd w:id="188"/>
    </w:p>
    <w:p w14:paraId="5CB38C34" w14:textId="213B75D2" w:rsidR="003A499B" w:rsidRPr="00DE4A01" w:rsidRDefault="003A499B" w:rsidP="003A499B">
      <w:pPr>
        <w:rPr>
          <w:rFonts w:ascii="Courier New" w:eastAsia="Times New Roman" w:hAnsi="Courier New" w:cs="Courier New"/>
          <w:sz w:val="18"/>
          <w:szCs w:val="15"/>
          <w:lang w:eastAsia="ko-KR"/>
        </w:rPr>
      </w:pPr>
      <w:r w:rsidRPr="00DE4A01">
        <w:t>If the contentInstance create request body is represented in XML, the following is an HTTP request message the example:</w:t>
      </w:r>
    </w:p>
    <w:p w14:paraId="6EEA61F5" w14:textId="77777777" w:rsidR="00582160" w:rsidRPr="00DE4A01" w:rsidRDefault="00582160" w:rsidP="00D321B2">
      <w:pPr>
        <w:widowControl w:val="0"/>
        <w:spacing w:before="0"/>
        <w:ind w:left="1000"/>
        <w:rPr>
          <w:rFonts w:ascii="Courier New" w:eastAsia="Times New Roman" w:hAnsi="Courier New" w:cs="Courier New"/>
          <w:sz w:val="18"/>
          <w:szCs w:val="15"/>
          <w:lang w:eastAsia="ko-KR"/>
        </w:rPr>
      </w:pPr>
    </w:p>
    <w:p w14:paraId="6F167E54" w14:textId="77777777" w:rsidR="003A499B" w:rsidRPr="00DE4A01" w:rsidRDefault="003A499B" w:rsidP="00D321B2">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Request:</w:t>
      </w:r>
    </w:p>
    <w:p w14:paraId="30BCEFA3" w14:textId="77777777" w:rsidR="00582160" w:rsidRPr="00DE4A01" w:rsidRDefault="00582160" w:rsidP="00D321B2">
      <w:pPr>
        <w:widowControl w:val="0"/>
        <w:spacing w:before="0"/>
        <w:ind w:left="1000"/>
        <w:rPr>
          <w:rFonts w:ascii="Courier New" w:eastAsia="Times New Roman" w:hAnsi="Courier New" w:cs="Courier New"/>
          <w:sz w:val="18"/>
          <w:szCs w:val="15"/>
          <w:lang w:eastAsia="ko-KR"/>
        </w:rPr>
      </w:pPr>
    </w:p>
    <w:p w14:paraId="2116E78D" w14:textId="77777777" w:rsidR="008B4ABE"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POST /~/mn-cse/home_gateway/</w:t>
      </w:r>
      <w:r w:rsidRPr="00DE4A01">
        <w:rPr>
          <w:rFonts w:ascii="Courier New" w:hAnsi="Courier New" w:cs="Courier New"/>
          <w:color w:val="0070C1"/>
          <w:sz w:val="18"/>
          <w:szCs w:val="15"/>
          <w:lang w:eastAsia="ko-KR"/>
        </w:rPr>
        <w:t>light_ae2/light?rcn=0 HTTP/1.1</w:t>
      </w:r>
    </w:p>
    <w:p w14:paraId="0DAA5B7F" w14:textId="77777777" w:rsidR="008B4ABE"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hAnsi="Courier New" w:cs="Courier New"/>
          <w:color w:val="0070C1"/>
          <w:sz w:val="18"/>
          <w:szCs w:val="15"/>
          <w:lang w:eastAsia="ko-KR"/>
        </w:rPr>
        <w:t xml:space="preserve">Host: </w:t>
      </w:r>
      <w:r w:rsidRPr="00DE4A01">
        <w:rPr>
          <w:rFonts w:ascii="Courier New" w:eastAsia="Times New Roman" w:hAnsi="Courier New" w:cs="Courier New"/>
          <w:color w:val="0070C1"/>
          <w:sz w:val="18"/>
          <w:szCs w:val="15"/>
          <w:lang w:eastAsia="ko-KR"/>
        </w:rPr>
        <w:t>mn.provider.com:8080</w:t>
      </w:r>
    </w:p>
    <w:p w14:paraId="52E0EA7F" w14:textId="77777777" w:rsidR="008B4ABE"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/in-cse/Csmartphone_ae</w:t>
      </w:r>
    </w:p>
    <w:p w14:paraId="1541725A" w14:textId="1990EDCB"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Content-Type: application/xml;ty=4</w:t>
      </w:r>
    </w:p>
    <w:p w14:paraId="0ACC9082"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mncse-12222</w:t>
      </w:r>
    </w:p>
    <w:p w14:paraId="64D08C56" w14:textId="77777777" w:rsidR="003A499B" w:rsidRPr="00DE4A01" w:rsidRDefault="003A499B" w:rsidP="00D321B2">
      <w:pPr>
        <w:widowControl w:val="0"/>
        <w:spacing w:before="0"/>
        <w:ind w:left="716" w:firstLine="284"/>
        <w:rPr>
          <w:rFonts w:ascii="Courier New" w:hAnsi="Courier New" w:cs="Courier New"/>
          <w:color w:val="0070C1"/>
          <w:sz w:val="18"/>
          <w:szCs w:val="15"/>
          <w:lang w:eastAsia="ko-KR"/>
        </w:rPr>
      </w:pPr>
    </w:p>
    <w:p w14:paraId="2FA4B987"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&lt;m2m:cin xmlns:m2m="http://www.onem2m.org/xml/protocols"&gt;</w:t>
      </w:r>
    </w:p>
    <w:p w14:paraId="5D6E344D" w14:textId="77777777" w:rsidR="003A499B" w:rsidRPr="00DE4A01" w:rsidRDefault="003A499B" w:rsidP="00D321B2">
      <w:pPr>
        <w:widowControl w:val="0"/>
        <w:spacing w:before="0"/>
        <w:ind w:left="1000" w:firstLine="4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&lt;cnf&gt;text/plain:0&lt;/cnf&gt;</w:t>
      </w:r>
    </w:p>
    <w:p w14:paraId="67D95A04" w14:textId="77777777" w:rsidR="003A499B" w:rsidRPr="00DE4A01" w:rsidRDefault="003A499B" w:rsidP="00D321B2">
      <w:pPr>
        <w:widowControl w:val="0"/>
        <w:spacing w:before="0"/>
        <w:ind w:left="1000" w:firstLine="4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&lt;con&gt;ON&lt;/con&gt;</w:t>
      </w:r>
    </w:p>
    <w:p w14:paraId="185F48D0"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&lt;/m2m:cin&gt;</w:t>
      </w:r>
    </w:p>
    <w:p w14:paraId="5B420EF7" w14:textId="77777777" w:rsidR="00582160" w:rsidRPr="00DE4A01" w:rsidRDefault="00582160" w:rsidP="00D321B2">
      <w:pPr>
        <w:widowControl w:val="0"/>
        <w:spacing w:before="0"/>
        <w:ind w:left="1000"/>
        <w:rPr>
          <w:rFonts w:ascii="Courier New" w:eastAsia="Times New Roman" w:hAnsi="Courier New" w:cs="Courier New"/>
          <w:sz w:val="18"/>
          <w:szCs w:val="15"/>
          <w:lang w:eastAsia="ko-KR"/>
        </w:rPr>
      </w:pPr>
    </w:p>
    <w:p w14:paraId="1A79029F" w14:textId="67FF4E8C" w:rsidR="003A499B" w:rsidRPr="00DE4A01" w:rsidRDefault="003A499B" w:rsidP="00D321B2">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Response:</w:t>
      </w:r>
    </w:p>
    <w:p w14:paraId="1044EFE7" w14:textId="77777777" w:rsidR="00582160" w:rsidRPr="00DE4A01" w:rsidRDefault="00582160" w:rsidP="00D321B2">
      <w:pPr>
        <w:widowControl w:val="0"/>
        <w:spacing w:before="0"/>
        <w:ind w:left="1000"/>
        <w:rPr>
          <w:rFonts w:ascii="Courier New" w:hAnsi="Courier New" w:cs="Courier New"/>
          <w:sz w:val="18"/>
          <w:szCs w:val="15"/>
          <w:lang w:eastAsia="ko-KR"/>
        </w:rPr>
      </w:pPr>
    </w:p>
    <w:p w14:paraId="01490E2E"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201 Created</w:t>
      </w:r>
    </w:p>
    <w:p w14:paraId="6AB1B2D4"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X-M2M-RSC: 2001</w:t>
      </w:r>
    </w:p>
    <w:p w14:paraId="3E267118"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X-M2M-RI: mncse/12222</w:t>
      </w:r>
    </w:p>
    <w:p w14:paraId="63CD713F"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Content-Location: /mn-cse-</w:t>
      </w:r>
      <w:r w:rsidRPr="00DE4A01">
        <w:rPr>
          <w:rFonts w:ascii="Courier New" w:hAnsi="Courier New" w:cs="Courier New"/>
          <w:color w:val="0070C1"/>
          <w:sz w:val="18"/>
          <w:szCs w:val="15"/>
          <w:lang w:eastAsia="ko-KR"/>
        </w:rPr>
        <w:t>cin-237896783</w:t>
      </w:r>
    </w:p>
    <w:p w14:paraId="1982460A" w14:textId="0123CE7D" w:rsidR="003A499B" w:rsidRPr="00DE4A01" w:rsidRDefault="003A499B" w:rsidP="003A499B">
      <w:pPr>
        <w:rPr>
          <w:rFonts w:ascii="Courier New" w:eastAsia="Times New Roman" w:hAnsi="Courier New" w:cs="Courier New"/>
          <w:sz w:val="18"/>
          <w:szCs w:val="15"/>
          <w:lang w:eastAsia="ko-KR"/>
        </w:rPr>
      </w:pPr>
      <w:r w:rsidRPr="00DE4A01">
        <w:t>If the contentInstance create request body is represented in JSON, the following is a HTTP request message example:</w:t>
      </w:r>
    </w:p>
    <w:p w14:paraId="3FB4200C" w14:textId="77777777" w:rsidR="00582160" w:rsidRPr="00DE4A01" w:rsidRDefault="00582160" w:rsidP="00D321B2">
      <w:pPr>
        <w:widowControl w:val="0"/>
        <w:spacing w:before="0"/>
        <w:ind w:left="1000"/>
        <w:rPr>
          <w:rFonts w:ascii="Courier New" w:eastAsia="Times New Roman" w:hAnsi="Courier New" w:cs="Courier New"/>
          <w:sz w:val="18"/>
          <w:szCs w:val="15"/>
          <w:lang w:eastAsia="ko-KR"/>
        </w:rPr>
      </w:pPr>
    </w:p>
    <w:p w14:paraId="35C59AAA" w14:textId="77777777" w:rsidR="003A499B" w:rsidRPr="00DE4A01" w:rsidRDefault="003A499B" w:rsidP="00D321B2">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Request:</w:t>
      </w:r>
    </w:p>
    <w:p w14:paraId="7C3E4FDC" w14:textId="77777777" w:rsidR="00582160" w:rsidRPr="00DE4A01" w:rsidRDefault="00582160" w:rsidP="00D321B2">
      <w:pPr>
        <w:widowControl w:val="0"/>
        <w:spacing w:before="0"/>
        <w:ind w:left="1000"/>
        <w:rPr>
          <w:rFonts w:ascii="Courier New" w:eastAsia="Times New Roman" w:hAnsi="Courier New" w:cs="Courier New"/>
          <w:sz w:val="18"/>
          <w:szCs w:val="15"/>
          <w:lang w:eastAsia="ko-KR"/>
        </w:rPr>
      </w:pPr>
    </w:p>
    <w:p w14:paraId="57380A0B" w14:textId="77777777" w:rsidR="008B4ABE"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POST /~/mn-cse/home_gateway/</w:t>
      </w:r>
      <w:r w:rsidRPr="00DE4A01">
        <w:rPr>
          <w:rFonts w:ascii="Courier New" w:hAnsi="Courier New" w:cs="Courier New"/>
          <w:color w:val="0070C1"/>
          <w:sz w:val="18"/>
          <w:szCs w:val="15"/>
          <w:lang w:eastAsia="ko-KR"/>
        </w:rPr>
        <w:t>light_ae2/light?rcn=0 HTTP/1.1</w:t>
      </w:r>
    </w:p>
    <w:p w14:paraId="08B4BFE6" w14:textId="77777777" w:rsidR="008B4ABE"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hAnsi="Courier New" w:cs="Courier New"/>
          <w:color w:val="0070C1"/>
          <w:sz w:val="18"/>
          <w:szCs w:val="15"/>
          <w:lang w:eastAsia="ko-KR"/>
        </w:rPr>
        <w:t xml:space="preserve">Host: </w:t>
      </w:r>
      <w:r w:rsidRPr="00DE4A01">
        <w:rPr>
          <w:rFonts w:ascii="Courier New" w:eastAsia="Times New Roman" w:hAnsi="Courier New" w:cs="Courier New"/>
          <w:color w:val="0070C1"/>
          <w:sz w:val="18"/>
          <w:szCs w:val="15"/>
          <w:lang w:eastAsia="ko-KR"/>
        </w:rPr>
        <w:t>mn.provider.com:8080</w:t>
      </w:r>
    </w:p>
    <w:p w14:paraId="7BF1B806" w14:textId="77777777" w:rsidR="008B4ABE"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/in-cse/Csmartphone_ae</w:t>
      </w:r>
    </w:p>
    <w:p w14:paraId="2A2E2543" w14:textId="032DA62F"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Content-Type: application/json;ty=4</w:t>
      </w:r>
    </w:p>
    <w:p w14:paraId="47584FC9"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mncse-12222</w:t>
      </w:r>
    </w:p>
    <w:p w14:paraId="21F9A0B2"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p>
    <w:p w14:paraId="00969BDE"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lastRenderedPageBreak/>
        <w:t>{</w:t>
      </w:r>
    </w:p>
    <w:p w14:paraId="2CE646E7" w14:textId="55B532AD" w:rsidR="003A499B" w:rsidRPr="00DE4A01" w:rsidRDefault="003A499B" w:rsidP="00D321B2">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"m2m:cin":</w:t>
      </w:r>
    </w:p>
    <w:p w14:paraId="193AC8B0" w14:textId="77777777" w:rsidR="003A499B" w:rsidRPr="00DE4A01" w:rsidRDefault="003A499B" w:rsidP="00D321B2">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7F31D2D3" w14:textId="77777777" w:rsidR="003A499B" w:rsidRPr="00DE4A01" w:rsidRDefault="003A499B" w:rsidP="00D321B2">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"cnf": "text/plains:0",</w:t>
      </w:r>
    </w:p>
    <w:p w14:paraId="3571EAC4" w14:textId="77777777" w:rsidR="003A499B" w:rsidRPr="00DE4A01" w:rsidRDefault="003A499B" w:rsidP="00D321B2">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"con": "ON"</w:t>
      </w:r>
    </w:p>
    <w:p w14:paraId="6E48380B"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w:t>
      </w:r>
    </w:p>
    <w:p w14:paraId="639AEBD7"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49567C09"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p>
    <w:p w14:paraId="15E13273" w14:textId="77777777" w:rsidR="003A499B" w:rsidRPr="00DE4A01" w:rsidRDefault="003A499B" w:rsidP="00D321B2">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Response:</w:t>
      </w:r>
    </w:p>
    <w:p w14:paraId="7D8AB383" w14:textId="77777777" w:rsidR="00582160" w:rsidRPr="00DE4A01" w:rsidRDefault="00582160" w:rsidP="00D321B2">
      <w:pPr>
        <w:widowControl w:val="0"/>
        <w:spacing w:before="0"/>
        <w:ind w:left="1000"/>
        <w:rPr>
          <w:rFonts w:ascii="Courier New" w:hAnsi="Courier New" w:cs="Courier New"/>
          <w:sz w:val="18"/>
          <w:szCs w:val="15"/>
          <w:lang w:eastAsia="ko-KR"/>
        </w:rPr>
      </w:pPr>
    </w:p>
    <w:p w14:paraId="24AEDE57"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201 Created</w:t>
      </w:r>
    </w:p>
    <w:p w14:paraId="639464E1"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X-M2M-RSC: 2001</w:t>
      </w:r>
    </w:p>
    <w:p w14:paraId="4EEEEB32"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X-M2M-RI: mncse-12222</w:t>
      </w:r>
    </w:p>
    <w:p w14:paraId="3EC1C6BD"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Content-Location: /mn-cse/</w:t>
      </w:r>
      <w:r w:rsidRPr="00DE4A01">
        <w:rPr>
          <w:rFonts w:ascii="Courier New" w:hAnsi="Courier New" w:cs="Courier New"/>
          <w:color w:val="0070C1"/>
          <w:sz w:val="18"/>
          <w:szCs w:val="15"/>
          <w:lang w:eastAsia="ko-KR"/>
        </w:rPr>
        <w:t>cin-237896783</w:t>
      </w:r>
    </w:p>
    <w:p w14:paraId="7D5B6132" w14:textId="094D110D" w:rsidR="003A499B" w:rsidRPr="00DE4A01" w:rsidRDefault="003A499B" w:rsidP="008B4ABE">
      <w:pPr>
        <w:pStyle w:val="Heading4"/>
      </w:pPr>
      <w:bookmarkStart w:id="189" w:name="_Toc476059936"/>
      <w:r w:rsidRPr="00DE4A01">
        <w:t>9.7.11.4</w:t>
      </w:r>
      <w:r w:rsidRPr="00DE4A01">
        <w:tab/>
        <w:t>Update the state of all lights using group fanout</w:t>
      </w:r>
      <w:bookmarkEnd w:id="189"/>
    </w:p>
    <w:p w14:paraId="35ACC901" w14:textId="23660991" w:rsidR="003A499B" w:rsidRPr="00DE4A01" w:rsidRDefault="003A499B" w:rsidP="003A499B">
      <w:r w:rsidRPr="00DE4A01">
        <w:t>If the fanOutPoint request body is represented in XML, the following is a HTTP request message example:</w:t>
      </w:r>
    </w:p>
    <w:p w14:paraId="4D15ADE3" w14:textId="77777777" w:rsidR="00582160" w:rsidRPr="00DE4A01" w:rsidRDefault="00582160" w:rsidP="00D321B2">
      <w:pPr>
        <w:widowControl w:val="0"/>
        <w:spacing w:before="0"/>
        <w:ind w:left="1000"/>
        <w:rPr>
          <w:rFonts w:ascii="Courier New" w:eastAsia="Times New Roman" w:hAnsi="Courier New" w:cs="Courier New"/>
          <w:sz w:val="18"/>
          <w:szCs w:val="15"/>
          <w:lang w:eastAsia="ko-KR"/>
        </w:rPr>
      </w:pPr>
    </w:p>
    <w:p w14:paraId="40A7FF5C" w14:textId="77777777" w:rsidR="003A499B" w:rsidRPr="00DE4A01" w:rsidRDefault="003A499B" w:rsidP="00D321B2">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Request:</w:t>
      </w:r>
    </w:p>
    <w:p w14:paraId="53BCBCB3" w14:textId="77777777" w:rsidR="00582160" w:rsidRPr="00DE4A01" w:rsidRDefault="00582160" w:rsidP="00D321B2">
      <w:pPr>
        <w:widowControl w:val="0"/>
        <w:spacing w:before="0"/>
        <w:ind w:left="1000"/>
        <w:rPr>
          <w:rFonts w:ascii="Courier New" w:eastAsia="Times New Roman" w:hAnsi="Courier New" w:cs="Courier New"/>
          <w:sz w:val="18"/>
          <w:szCs w:val="15"/>
          <w:lang w:eastAsia="ko-KR"/>
        </w:rPr>
      </w:pPr>
    </w:p>
    <w:p w14:paraId="3305BE2B" w14:textId="77777777" w:rsidR="008B4ABE"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POST /~/mn-cse/home_gateway/</w:t>
      </w:r>
      <w:r w:rsidRPr="00DE4A01">
        <w:rPr>
          <w:rFonts w:ascii="Courier New" w:hAnsi="Courier New" w:cs="Courier New"/>
          <w:color w:val="0070C1"/>
          <w:sz w:val="18"/>
          <w:szCs w:val="15"/>
          <w:lang w:eastAsia="ko-KR"/>
        </w:rPr>
        <w:t>gateway_ae/containers_grp/fopt HTTP/1.1</w:t>
      </w:r>
    </w:p>
    <w:p w14:paraId="59F4A8BD" w14:textId="77777777" w:rsidR="008B4ABE"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hAnsi="Courier New" w:cs="Courier New"/>
          <w:color w:val="0070C1"/>
          <w:sz w:val="18"/>
          <w:szCs w:val="15"/>
          <w:lang w:eastAsia="ko-KR"/>
        </w:rPr>
        <w:t xml:space="preserve">Host: </w:t>
      </w:r>
      <w:r w:rsidRPr="00DE4A01">
        <w:rPr>
          <w:rFonts w:ascii="Courier New" w:eastAsia="Times New Roman" w:hAnsi="Courier New" w:cs="Courier New"/>
          <w:color w:val="0070C1"/>
          <w:sz w:val="18"/>
          <w:szCs w:val="15"/>
          <w:lang w:eastAsia="ko-KR"/>
        </w:rPr>
        <w:t>mn.provider.com:8080</w:t>
      </w:r>
    </w:p>
    <w:p w14:paraId="07DDC8DD" w14:textId="77777777" w:rsidR="008B4ABE"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/in-cse/Csmartphone_ae</w:t>
      </w:r>
    </w:p>
    <w:p w14:paraId="71EFC33A" w14:textId="626F76C3"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Content-Type: application/xml</w:t>
      </w:r>
    </w:p>
    <w:p w14:paraId="162185CE"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mncse-33344</w:t>
      </w:r>
    </w:p>
    <w:p w14:paraId="1F16DB85" w14:textId="77777777" w:rsidR="003A499B" w:rsidRPr="00DE4A01" w:rsidRDefault="003A499B" w:rsidP="00D321B2">
      <w:pPr>
        <w:widowControl w:val="0"/>
        <w:spacing w:before="0"/>
        <w:ind w:left="716" w:firstLine="284"/>
        <w:rPr>
          <w:rFonts w:ascii="Courier New" w:hAnsi="Courier New" w:cs="Courier New"/>
          <w:color w:val="0070C1"/>
          <w:sz w:val="18"/>
          <w:szCs w:val="15"/>
          <w:lang w:eastAsia="ko-KR"/>
        </w:rPr>
      </w:pPr>
    </w:p>
    <w:p w14:paraId="4AF0532F"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&lt;?xml version="1.0" encoding="UTF-8"?&gt;</w:t>
      </w:r>
    </w:p>
    <w:p w14:paraId="00B41210"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&lt;m2m:cin xmlns:m2m="http://www.onem2m.org/xml/protocols"&gt;</w:t>
      </w:r>
    </w:p>
    <w:p w14:paraId="17259714" w14:textId="77777777" w:rsidR="003A499B" w:rsidRPr="00DE4A01" w:rsidRDefault="003A499B" w:rsidP="00D321B2">
      <w:pPr>
        <w:widowControl w:val="0"/>
        <w:spacing w:before="0"/>
        <w:ind w:left="1000" w:firstLine="4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&lt;cnf&gt;text/plain:0&lt;/cnf&gt;</w:t>
      </w:r>
    </w:p>
    <w:p w14:paraId="182194A4" w14:textId="77777777" w:rsidR="003A499B" w:rsidRPr="00DE4A01" w:rsidRDefault="003A499B" w:rsidP="00D321B2">
      <w:pPr>
        <w:widowControl w:val="0"/>
        <w:spacing w:before="0"/>
        <w:ind w:left="1000" w:firstLine="4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&lt;con&gt;ON&lt;/con&gt;</w:t>
      </w:r>
    </w:p>
    <w:p w14:paraId="5B50034C"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&lt;/m2m:cin&gt;</w:t>
      </w:r>
    </w:p>
    <w:p w14:paraId="279B6725"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p>
    <w:p w14:paraId="0FD0C139" w14:textId="77777777" w:rsidR="003A499B" w:rsidRPr="00DE4A01" w:rsidRDefault="003A499B" w:rsidP="00D321B2">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Response:</w:t>
      </w:r>
    </w:p>
    <w:p w14:paraId="0A9FF3B3" w14:textId="77777777" w:rsidR="00582160" w:rsidRPr="00DE4A01" w:rsidRDefault="00582160" w:rsidP="00D321B2">
      <w:pPr>
        <w:widowControl w:val="0"/>
        <w:spacing w:before="0"/>
        <w:ind w:left="1000"/>
        <w:rPr>
          <w:rFonts w:ascii="Courier New" w:hAnsi="Courier New" w:cs="Courier New"/>
          <w:sz w:val="18"/>
          <w:szCs w:val="15"/>
          <w:lang w:eastAsia="ko-KR"/>
        </w:rPr>
      </w:pPr>
    </w:p>
    <w:p w14:paraId="22FC1962"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200 OK</w:t>
      </w:r>
    </w:p>
    <w:p w14:paraId="3C669440"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X-M2M-RSC: 2000</w:t>
      </w:r>
    </w:p>
    <w:p w14:paraId="46523850"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X-M2M-RI: mncse-33344</w:t>
      </w:r>
    </w:p>
    <w:p w14:paraId="5B471F77"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Content-Type: application/xml</w:t>
      </w:r>
    </w:p>
    <w:p w14:paraId="5308B5C4"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&lt;?xml version="1.0" encoding="UTF-8"?&gt;</w:t>
      </w:r>
    </w:p>
    <w:p w14:paraId="10321458" w14:textId="1C89C224" w:rsidR="003A499B" w:rsidRPr="00DE4A01" w:rsidRDefault="003A499B" w:rsidP="00D321B2">
      <w:pPr>
        <w:widowControl w:val="0"/>
        <w:spacing w:before="0"/>
        <w:ind w:left="1000"/>
        <w:rPr>
          <w:rFonts w:ascii="Courier New" w:eastAsia="Courier New" w:hAnsi="Courier New" w:cs="Courier New"/>
          <w:color w:val="0070C1"/>
          <w:sz w:val="18"/>
          <w:szCs w:val="15"/>
          <w:lang w:eastAsia="ko-KR"/>
        </w:rPr>
      </w:pPr>
      <w:r w:rsidRPr="00DE4A01">
        <w:rPr>
          <w:rFonts w:ascii="Courier New" w:hAnsi="Courier New" w:cs="Courier New"/>
          <w:color w:val="0070C1"/>
          <w:sz w:val="18"/>
          <w:szCs w:val="15"/>
          <w:lang w:eastAsia="ko-KR"/>
        </w:rPr>
        <w:t>&lt;m2m:agr</w:t>
      </w:r>
    </w:p>
    <w:p w14:paraId="6C433C46" w14:textId="77777777" w:rsidR="003A499B" w:rsidRPr="00DE4A01" w:rsidRDefault="003A499B" w:rsidP="00D321B2">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xmlns:m2m="http://www.onem2m.org/xml/protocols"&gt;</w:t>
      </w:r>
    </w:p>
    <w:p w14:paraId="6A6C2E22" w14:textId="77777777" w:rsidR="003A499B" w:rsidRPr="00DE4A01" w:rsidRDefault="003A499B" w:rsidP="00D321B2">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&lt;m2m:rsp&gt;</w:t>
      </w:r>
    </w:p>
    <w:p w14:paraId="5332ACFC"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&lt;rsc&gt;2001&lt;/rsc&gt;</w:t>
      </w:r>
    </w:p>
    <w:p w14:paraId="5A232932" w14:textId="77777777" w:rsidR="003A499B" w:rsidRPr="00DE4A01" w:rsidRDefault="003A499B" w:rsidP="00D321B2">
      <w:pPr>
        <w:widowControl w:val="0"/>
        <w:spacing w:before="0"/>
        <w:ind w:left="1852"/>
        <w:rPr>
          <w:rFonts w:ascii="Courier New" w:eastAsia="Courier New" w:hAnsi="Courier New" w:cs="Courier New"/>
          <w:color w:val="0070C1"/>
          <w:sz w:val="18"/>
          <w:szCs w:val="15"/>
          <w:lang w:eastAsia="ko-KR"/>
        </w:rPr>
      </w:pPr>
      <w:r w:rsidRPr="00DE4A01">
        <w:rPr>
          <w:rFonts w:ascii="Courier New" w:hAnsi="Courier New" w:cs="Courier New"/>
          <w:color w:val="0070C1"/>
          <w:sz w:val="18"/>
          <w:szCs w:val="15"/>
          <w:lang w:eastAsia="ko-KR"/>
        </w:rPr>
        <w:t>&lt;rqi&gt;</w:t>
      </w:r>
      <w:r w:rsidRPr="00DE4A01">
        <w:rPr>
          <w:rFonts w:ascii="Courier New" w:eastAsia="Times New Roman" w:hAnsi="Courier New" w:cs="Courier New"/>
          <w:color w:val="0070C1"/>
          <w:sz w:val="18"/>
          <w:szCs w:val="15"/>
          <w:lang w:eastAsia="ko-KR"/>
        </w:rPr>
        <w:t>mncse-33344</w:t>
      </w:r>
      <w:r w:rsidRPr="00DE4A01">
        <w:rPr>
          <w:rFonts w:ascii="Courier New" w:hAnsi="Courier New" w:cs="Courier New"/>
          <w:color w:val="0070C1"/>
          <w:sz w:val="18"/>
          <w:szCs w:val="15"/>
          <w:lang w:eastAsia="ko-KR"/>
        </w:rPr>
        <w:t>&lt;/rqi&gt;</w:t>
      </w:r>
    </w:p>
    <w:p w14:paraId="11F0415A"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&lt;pc&gt;</w:t>
      </w:r>
    </w:p>
    <w:p w14:paraId="4907D989" w14:textId="77777777" w:rsidR="003A499B" w:rsidRPr="00DE4A01" w:rsidRDefault="003A499B" w:rsidP="00D321B2">
      <w:pPr>
        <w:widowControl w:val="0"/>
        <w:spacing w:before="0"/>
        <w:ind w:left="1000"/>
        <w:rPr>
          <w:rFonts w:ascii="Courier New" w:eastAsia="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ab/>
      </w:r>
      <w:r w:rsidRPr="00DE4A01">
        <w:rPr>
          <w:rFonts w:ascii="Courier New" w:hAnsi="Courier New" w:cs="Courier New"/>
          <w:color w:val="0070C1"/>
          <w:sz w:val="18"/>
          <w:szCs w:val="15"/>
          <w:lang w:eastAsia="ko-KR"/>
        </w:rPr>
        <w:tab/>
      </w:r>
      <w:r w:rsidRPr="00DE4A01">
        <w:rPr>
          <w:rFonts w:ascii="Courier New" w:hAnsi="Courier New" w:cs="Courier New"/>
          <w:color w:val="0070C1"/>
          <w:sz w:val="18"/>
          <w:szCs w:val="15"/>
          <w:lang w:eastAsia="ko-KR"/>
        </w:rPr>
        <w:tab/>
      </w:r>
      <w:r w:rsidRPr="00DE4A01">
        <w:rPr>
          <w:rFonts w:ascii="Courier New" w:hAnsi="Courier New" w:cs="Courier New"/>
          <w:color w:val="0070C1"/>
          <w:sz w:val="18"/>
          <w:szCs w:val="15"/>
          <w:lang w:eastAsia="ko-KR"/>
        </w:rPr>
        <w:tab/>
        <w:t>&lt;m2m:cin rn="cin-479874939"&gt;</w:t>
      </w:r>
    </w:p>
    <w:p w14:paraId="4D312D51" w14:textId="77777777" w:rsidR="003A499B" w:rsidRPr="00DE4A01" w:rsidRDefault="003A499B" w:rsidP="00D321B2">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&lt;ty&gt;4&lt;/ty&gt;</w:t>
      </w:r>
    </w:p>
    <w:p w14:paraId="72A46061"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&lt;ri&gt;cin-479874939&lt;/ri&gt;</w:t>
      </w:r>
    </w:p>
    <w:p w14:paraId="27124EEB" w14:textId="77777777" w:rsidR="003A499B" w:rsidRPr="00DE4A01" w:rsidRDefault="003A499B" w:rsidP="00D321B2">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&lt;pi&gt;cnt-181049109&lt;/pi&gt;</w:t>
      </w:r>
    </w:p>
    <w:p w14:paraId="046A5395" w14:textId="77777777" w:rsidR="003A499B" w:rsidRPr="00DE4A01" w:rsidRDefault="003A499B" w:rsidP="00D321B2">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&lt;ct&gt;</w:t>
      </w:r>
      <w:r w:rsidRPr="00DE4A01">
        <w:rPr>
          <w:rFonts w:ascii="Courier New" w:eastAsia="Times New Roman" w:hAnsi="Courier New" w:cs="Courier New"/>
          <w:color w:val="0070C1"/>
          <w:sz w:val="18"/>
          <w:szCs w:val="15"/>
          <w:lang w:eastAsia="ko-KR"/>
        </w:rPr>
        <w:t>20151025T045938</w:t>
      </w:r>
      <w:r w:rsidRPr="00DE4A01">
        <w:rPr>
          <w:rFonts w:ascii="Courier New" w:hAnsi="Courier New" w:cs="Courier New"/>
          <w:color w:val="0070C1"/>
          <w:sz w:val="18"/>
          <w:szCs w:val="15"/>
          <w:lang w:eastAsia="ko-KR"/>
        </w:rPr>
        <w:t>&lt;/ct&gt;</w:t>
      </w:r>
    </w:p>
    <w:p w14:paraId="7E15362B"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&lt;lt&gt;</w:t>
      </w:r>
      <w:r w:rsidRPr="00DE4A01">
        <w:rPr>
          <w:rFonts w:ascii="Courier New" w:eastAsia="Times New Roman" w:hAnsi="Courier New" w:cs="Courier New"/>
          <w:color w:val="0070C1"/>
          <w:sz w:val="18"/>
          <w:szCs w:val="15"/>
          <w:lang w:eastAsia="ko-KR"/>
        </w:rPr>
        <w:t>20151025T045938</w:t>
      </w:r>
      <w:r w:rsidRPr="00DE4A01">
        <w:rPr>
          <w:rFonts w:ascii="Courier New" w:hAnsi="Courier New" w:cs="Courier New"/>
          <w:color w:val="0070C1"/>
          <w:sz w:val="18"/>
          <w:szCs w:val="15"/>
          <w:lang w:eastAsia="ko-KR"/>
        </w:rPr>
        <w:t>&lt;/lt&gt;</w:t>
      </w:r>
    </w:p>
    <w:p w14:paraId="0ECC14EC" w14:textId="77777777" w:rsidR="003A499B" w:rsidRPr="00DE4A01" w:rsidRDefault="003A499B" w:rsidP="00D321B2">
      <w:pPr>
        <w:widowControl w:val="0"/>
        <w:spacing w:before="0"/>
        <w:ind w:left="2390" w:firstLine="34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&lt;et&gt;</w:t>
      </w:r>
      <w:r w:rsidRPr="00DE4A01">
        <w:rPr>
          <w:rFonts w:ascii="Courier New" w:eastAsia="Times New Roman" w:hAnsi="Courier New" w:cs="Courier New"/>
          <w:color w:val="0070C1"/>
          <w:sz w:val="18"/>
          <w:szCs w:val="15"/>
          <w:lang w:eastAsia="ko-KR"/>
        </w:rPr>
        <w:t>20151207T154802</w:t>
      </w:r>
      <w:r w:rsidRPr="00DE4A01">
        <w:rPr>
          <w:rFonts w:ascii="Courier New" w:hAnsi="Courier New" w:cs="Courier New"/>
          <w:color w:val="0070C1"/>
          <w:sz w:val="18"/>
          <w:szCs w:val="15"/>
          <w:lang w:eastAsia="ko-KR"/>
        </w:rPr>
        <w:t>&lt;/et&gt;</w:t>
      </w:r>
    </w:p>
    <w:p w14:paraId="464B5A9B" w14:textId="77777777" w:rsidR="003A499B" w:rsidRPr="00DE4A01" w:rsidRDefault="003A499B" w:rsidP="00D321B2">
      <w:pPr>
        <w:widowControl w:val="0"/>
        <w:spacing w:before="0"/>
        <w:ind w:left="2420" w:firstLine="36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&lt;st&gt;0&lt;/st&gt;</w:t>
      </w:r>
    </w:p>
    <w:p w14:paraId="53DFC0FA" w14:textId="77777777" w:rsidR="003A499B" w:rsidRPr="00DE4A01" w:rsidRDefault="003A499B" w:rsidP="00D321B2">
      <w:pPr>
        <w:widowControl w:val="0"/>
        <w:spacing w:before="0"/>
        <w:ind w:left="2704" w:firstLine="90"/>
        <w:rPr>
          <w:rFonts w:ascii="Courier New" w:eastAsia="Courier New" w:hAnsi="Courier New" w:cs="Courier New"/>
          <w:color w:val="0070C1"/>
          <w:sz w:val="18"/>
          <w:szCs w:val="15"/>
          <w:lang w:eastAsia="ko-KR"/>
        </w:rPr>
      </w:pPr>
      <w:r w:rsidRPr="00DE4A01">
        <w:rPr>
          <w:rFonts w:ascii="Courier New" w:hAnsi="Courier New" w:cs="Courier New"/>
          <w:color w:val="0070C1"/>
          <w:sz w:val="18"/>
          <w:szCs w:val="15"/>
          <w:lang w:eastAsia="ko-KR"/>
        </w:rPr>
        <w:t>&lt;cs&gt;2&lt;/cs&gt;</w:t>
      </w:r>
    </w:p>
    <w:p w14:paraId="49FB1A66"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&lt;/m2m:cin&gt;</w:t>
      </w:r>
    </w:p>
    <w:p w14:paraId="4130A441"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r>
      <w:r w:rsidRPr="00DE4A01">
        <w:rPr>
          <w:rFonts w:ascii="Courier New" w:hAnsi="Courier New" w:cs="Courier New"/>
          <w:color w:val="0070C1"/>
          <w:sz w:val="18"/>
          <w:szCs w:val="15"/>
          <w:lang w:eastAsia="ko-KR"/>
        </w:rPr>
        <w:tab/>
      </w:r>
      <w:r w:rsidRPr="00DE4A01">
        <w:rPr>
          <w:rFonts w:ascii="Courier New" w:hAnsi="Courier New" w:cs="Courier New"/>
          <w:color w:val="0070C1"/>
          <w:sz w:val="18"/>
          <w:szCs w:val="15"/>
          <w:lang w:eastAsia="ko-KR"/>
        </w:rPr>
        <w:tab/>
        <w:t xml:space="preserve">  &lt;/pc&gt;</w:t>
      </w:r>
    </w:p>
    <w:p w14:paraId="021A2C5B" w14:textId="77777777" w:rsidR="003A499B" w:rsidRPr="00DE4A01" w:rsidRDefault="003A499B" w:rsidP="00D321B2">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&lt;to&gt;/in-cse/Csmartphone_ae&lt;/to&gt;</w:t>
      </w:r>
    </w:p>
    <w:p w14:paraId="41245143" w14:textId="77777777" w:rsidR="003A499B" w:rsidRPr="00DE4A01" w:rsidRDefault="003A499B" w:rsidP="00D321B2">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&lt;fr&gt;/mn-cse/cnt-582759912&lt;/fr&gt;</w:t>
      </w:r>
    </w:p>
    <w:p w14:paraId="294E45A5" w14:textId="77777777" w:rsidR="003A499B" w:rsidRPr="00DE4A01" w:rsidRDefault="003A499B" w:rsidP="00D321B2">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&lt;/m2m:rsp&gt;</w:t>
      </w:r>
    </w:p>
    <w:p w14:paraId="3AD28E4D" w14:textId="77777777" w:rsidR="003A499B" w:rsidRPr="00DE4A01" w:rsidRDefault="003A499B" w:rsidP="00D321B2">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&lt;m2m:rsp&gt;</w:t>
      </w:r>
    </w:p>
    <w:p w14:paraId="3AAA0520" w14:textId="77777777" w:rsidR="003A499B" w:rsidRPr="00DE4A01" w:rsidRDefault="003A499B" w:rsidP="00D321B2">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&lt;rsc&gt;2001&lt;/rsc&gt;</w:t>
      </w:r>
    </w:p>
    <w:p w14:paraId="27937EB5" w14:textId="77777777" w:rsidR="003A499B" w:rsidRPr="00DE4A01" w:rsidRDefault="003A499B" w:rsidP="00D321B2">
      <w:pPr>
        <w:widowControl w:val="0"/>
        <w:tabs>
          <w:tab w:val="left" w:pos="1701"/>
          <w:tab w:val="left" w:pos="2410"/>
        </w:tabs>
        <w:spacing w:before="0"/>
        <w:ind w:left="1000"/>
        <w:rPr>
          <w:rFonts w:ascii="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&lt;rqi&gt;</w:t>
      </w:r>
      <w:r w:rsidRPr="00DE4A01">
        <w:rPr>
          <w:rFonts w:ascii="Courier New" w:eastAsia="Times New Roman" w:hAnsi="Courier New" w:cs="Courier New"/>
          <w:color w:val="0070C1"/>
          <w:sz w:val="18"/>
          <w:szCs w:val="15"/>
          <w:lang w:eastAsia="ko-KR"/>
        </w:rPr>
        <w:t>mncse-33344</w:t>
      </w:r>
      <w:r w:rsidRPr="00DE4A01">
        <w:rPr>
          <w:rFonts w:ascii="Courier New" w:hAnsi="Courier New" w:cs="Courier New"/>
          <w:color w:val="0070C1"/>
          <w:sz w:val="18"/>
          <w:szCs w:val="15"/>
          <w:lang w:eastAsia="ko-KR"/>
        </w:rPr>
        <w:t>&lt;/rqi&gt;</w:t>
      </w:r>
    </w:p>
    <w:p w14:paraId="6070B6AD" w14:textId="77777777" w:rsidR="003A499B" w:rsidRPr="00DE4A01" w:rsidRDefault="003A499B" w:rsidP="00D321B2">
      <w:pPr>
        <w:widowControl w:val="0"/>
        <w:spacing w:before="0"/>
        <w:ind w:firstLineChars="1050" w:firstLine="189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&lt;pc&gt;</w:t>
      </w:r>
    </w:p>
    <w:p w14:paraId="5F1CEB47" w14:textId="77777777" w:rsidR="003A499B" w:rsidRPr="00DE4A01" w:rsidRDefault="003A499B" w:rsidP="00D321B2">
      <w:pPr>
        <w:widowControl w:val="0"/>
        <w:spacing w:before="0"/>
        <w:ind w:left="852"/>
        <w:rPr>
          <w:rFonts w:ascii="Courier New" w:eastAsia="Courier New" w:hAnsi="Courier New" w:cs="Courier New"/>
          <w:color w:val="0070C1"/>
          <w:sz w:val="18"/>
          <w:szCs w:val="15"/>
          <w:lang w:eastAsia="ko-KR"/>
        </w:rPr>
      </w:pPr>
      <w:r w:rsidRPr="00DE4A01">
        <w:rPr>
          <w:rFonts w:ascii="Courier New" w:hAnsi="Courier New" w:cs="Courier New"/>
          <w:color w:val="0070C1"/>
          <w:sz w:val="18"/>
          <w:szCs w:val="15"/>
          <w:lang w:eastAsia="ko-KR"/>
        </w:rPr>
        <w:tab/>
      </w:r>
      <w:r w:rsidRPr="00DE4A01">
        <w:rPr>
          <w:rFonts w:ascii="Courier New" w:hAnsi="Courier New" w:cs="Courier New"/>
          <w:color w:val="0070C1"/>
          <w:sz w:val="18"/>
          <w:szCs w:val="15"/>
          <w:lang w:eastAsia="ko-KR"/>
        </w:rPr>
        <w:tab/>
      </w:r>
      <w:r w:rsidRPr="00DE4A01">
        <w:rPr>
          <w:rFonts w:ascii="Courier New" w:hAnsi="Courier New" w:cs="Courier New"/>
          <w:color w:val="0070C1"/>
          <w:sz w:val="18"/>
          <w:szCs w:val="15"/>
          <w:lang w:eastAsia="ko-KR"/>
        </w:rPr>
        <w:tab/>
      </w:r>
      <w:r w:rsidRPr="00DE4A01">
        <w:rPr>
          <w:rFonts w:ascii="Courier New" w:hAnsi="Courier New" w:cs="Courier New"/>
          <w:color w:val="0070C1"/>
          <w:sz w:val="18"/>
          <w:szCs w:val="15"/>
          <w:lang w:eastAsia="ko-KR"/>
        </w:rPr>
        <w:tab/>
        <w:t xml:space="preserve">  &lt;m2m:cin rn="cin-659957825"&gt;</w:t>
      </w:r>
    </w:p>
    <w:p w14:paraId="737AFA3A" w14:textId="77777777" w:rsidR="003A499B" w:rsidRPr="00DE4A01" w:rsidRDefault="003A499B" w:rsidP="00D321B2">
      <w:pPr>
        <w:widowControl w:val="0"/>
        <w:spacing w:before="0"/>
        <w:ind w:left="852"/>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&lt;ty&gt;4&lt;/ty&gt;</w:t>
      </w:r>
    </w:p>
    <w:p w14:paraId="4FDE7170" w14:textId="77777777" w:rsidR="003A499B" w:rsidRPr="00DE4A01" w:rsidRDefault="003A499B" w:rsidP="00D321B2">
      <w:pPr>
        <w:widowControl w:val="0"/>
        <w:spacing w:before="0"/>
        <w:ind w:left="852"/>
        <w:rPr>
          <w:rFonts w:ascii="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&lt;ri&gt;cin-659957825&lt;/ri&gt;</w:t>
      </w:r>
    </w:p>
    <w:p w14:paraId="23B2C4F5" w14:textId="77777777" w:rsidR="003A499B" w:rsidRPr="00DE4A01" w:rsidRDefault="003A499B" w:rsidP="00D321B2">
      <w:pPr>
        <w:widowControl w:val="0"/>
        <w:spacing w:before="0"/>
        <w:ind w:left="852"/>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&lt;pi&gt;cnt-790965889&lt;/pi&gt;</w:t>
      </w:r>
    </w:p>
    <w:p w14:paraId="1C3ABABB" w14:textId="77777777" w:rsidR="003A499B" w:rsidRPr="00DE4A01" w:rsidRDefault="003A499B" w:rsidP="00D321B2">
      <w:pPr>
        <w:widowControl w:val="0"/>
        <w:spacing w:before="0"/>
        <w:ind w:left="852"/>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&lt;ct&gt;</w:t>
      </w:r>
      <w:r w:rsidRPr="00DE4A01">
        <w:rPr>
          <w:rFonts w:ascii="Courier New" w:eastAsia="Times New Roman" w:hAnsi="Courier New" w:cs="Courier New"/>
          <w:color w:val="0070C1"/>
          <w:sz w:val="18"/>
          <w:szCs w:val="15"/>
          <w:lang w:eastAsia="ko-KR"/>
        </w:rPr>
        <w:t>20151025T045938</w:t>
      </w:r>
      <w:r w:rsidRPr="00DE4A01">
        <w:rPr>
          <w:rFonts w:ascii="Courier New" w:hAnsi="Courier New" w:cs="Courier New"/>
          <w:color w:val="0070C1"/>
          <w:sz w:val="18"/>
          <w:szCs w:val="15"/>
          <w:lang w:eastAsia="ko-KR"/>
        </w:rPr>
        <w:t>&lt;/ct&gt;</w:t>
      </w:r>
    </w:p>
    <w:p w14:paraId="141A559A" w14:textId="77777777" w:rsidR="003A499B" w:rsidRPr="00DE4A01" w:rsidRDefault="003A499B" w:rsidP="00D321B2">
      <w:pPr>
        <w:widowControl w:val="0"/>
        <w:spacing w:before="0"/>
        <w:ind w:left="852"/>
        <w:rPr>
          <w:rFonts w:ascii="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&lt;lt&gt;</w:t>
      </w:r>
      <w:r w:rsidRPr="00DE4A01">
        <w:rPr>
          <w:rFonts w:ascii="Courier New" w:eastAsia="Times New Roman" w:hAnsi="Courier New" w:cs="Courier New"/>
          <w:color w:val="0070C1"/>
          <w:sz w:val="18"/>
          <w:szCs w:val="15"/>
          <w:lang w:eastAsia="ko-KR"/>
        </w:rPr>
        <w:t>20151025T045938</w:t>
      </w:r>
      <w:r w:rsidRPr="00DE4A01">
        <w:rPr>
          <w:rFonts w:ascii="Courier New" w:hAnsi="Courier New" w:cs="Courier New"/>
          <w:color w:val="0070C1"/>
          <w:sz w:val="18"/>
          <w:szCs w:val="15"/>
          <w:lang w:eastAsia="ko-KR"/>
        </w:rPr>
        <w:t>&lt;/lt&gt;</w:t>
      </w:r>
    </w:p>
    <w:p w14:paraId="5152BB3A" w14:textId="77777777" w:rsidR="003A499B" w:rsidRPr="00DE4A01" w:rsidRDefault="003A499B" w:rsidP="00D321B2">
      <w:pPr>
        <w:widowControl w:val="0"/>
        <w:spacing w:before="0"/>
        <w:ind w:left="2242" w:firstLine="34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lastRenderedPageBreak/>
        <w:t>&lt;et&gt;</w:t>
      </w:r>
      <w:r w:rsidRPr="00DE4A01">
        <w:rPr>
          <w:rFonts w:ascii="Courier New" w:eastAsia="Times New Roman" w:hAnsi="Courier New" w:cs="Courier New"/>
          <w:color w:val="0070C1"/>
          <w:sz w:val="18"/>
          <w:szCs w:val="15"/>
          <w:lang w:eastAsia="ko-KR"/>
        </w:rPr>
        <w:t>20151207T154802</w:t>
      </w:r>
      <w:r w:rsidRPr="00DE4A01">
        <w:rPr>
          <w:rFonts w:ascii="Courier New" w:hAnsi="Courier New" w:cs="Courier New"/>
          <w:color w:val="0070C1"/>
          <w:sz w:val="18"/>
          <w:szCs w:val="15"/>
          <w:lang w:eastAsia="ko-KR"/>
        </w:rPr>
        <w:t>&lt;/et&gt;</w:t>
      </w:r>
    </w:p>
    <w:p w14:paraId="6DE58871" w14:textId="77777777" w:rsidR="003A499B" w:rsidRPr="00DE4A01" w:rsidRDefault="003A499B" w:rsidP="00D321B2">
      <w:pPr>
        <w:widowControl w:val="0"/>
        <w:spacing w:before="0"/>
        <w:ind w:left="2272" w:firstLine="36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&lt;st&gt;0&lt;/st&gt;</w:t>
      </w:r>
    </w:p>
    <w:p w14:paraId="19B0583B" w14:textId="77777777" w:rsidR="003A499B" w:rsidRPr="00DE4A01" w:rsidRDefault="003A499B" w:rsidP="00D321B2">
      <w:pPr>
        <w:widowControl w:val="0"/>
        <w:spacing w:before="0"/>
        <w:ind w:left="2556" w:firstLine="90"/>
        <w:rPr>
          <w:rFonts w:ascii="Courier New" w:eastAsia="Courier New" w:hAnsi="Courier New" w:cs="Courier New"/>
          <w:color w:val="0070C1"/>
          <w:sz w:val="18"/>
          <w:szCs w:val="15"/>
          <w:lang w:eastAsia="ko-KR"/>
        </w:rPr>
      </w:pPr>
      <w:r w:rsidRPr="00DE4A01">
        <w:rPr>
          <w:rFonts w:ascii="Courier New" w:hAnsi="Courier New" w:cs="Courier New"/>
          <w:color w:val="0070C1"/>
          <w:sz w:val="18"/>
          <w:szCs w:val="15"/>
          <w:lang w:eastAsia="ko-KR"/>
        </w:rPr>
        <w:t>&lt;cs&gt;2&lt;/cs&gt;</w:t>
      </w:r>
    </w:p>
    <w:p w14:paraId="1D35889B" w14:textId="77777777" w:rsidR="003A499B" w:rsidRPr="00DE4A01" w:rsidRDefault="003A499B" w:rsidP="00D321B2">
      <w:pPr>
        <w:widowControl w:val="0"/>
        <w:spacing w:before="0"/>
        <w:ind w:left="852"/>
        <w:rPr>
          <w:rFonts w:ascii="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&lt;/m2m:cin&gt;</w:t>
      </w:r>
    </w:p>
    <w:p w14:paraId="29C66C7D"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r>
      <w:r w:rsidRPr="00DE4A01">
        <w:rPr>
          <w:rFonts w:ascii="Courier New" w:hAnsi="Courier New" w:cs="Courier New"/>
          <w:color w:val="0070C1"/>
          <w:sz w:val="18"/>
          <w:szCs w:val="15"/>
          <w:lang w:eastAsia="ko-KR"/>
        </w:rPr>
        <w:tab/>
      </w:r>
      <w:r w:rsidRPr="00DE4A01">
        <w:rPr>
          <w:rFonts w:ascii="Courier New" w:hAnsi="Courier New" w:cs="Courier New"/>
          <w:color w:val="0070C1"/>
          <w:sz w:val="18"/>
          <w:szCs w:val="15"/>
          <w:lang w:eastAsia="ko-KR"/>
        </w:rPr>
        <w:tab/>
        <w:t xml:space="preserve">  &lt;/pc&gt;</w:t>
      </w:r>
    </w:p>
    <w:p w14:paraId="3C3CCA82" w14:textId="77777777" w:rsidR="003A499B" w:rsidRPr="00DE4A01" w:rsidRDefault="003A499B" w:rsidP="00D321B2">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&lt;to&gt;/in-cse/Csmartphone_ae&lt;/to&gt;</w:t>
      </w:r>
    </w:p>
    <w:p w14:paraId="0331A191" w14:textId="77777777" w:rsidR="003A499B" w:rsidRPr="00DE4A01" w:rsidRDefault="003A499B" w:rsidP="00D321B2">
      <w:pPr>
        <w:widowControl w:val="0"/>
        <w:spacing w:before="0"/>
        <w:ind w:left="1000"/>
        <w:rPr>
          <w:rFonts w:ascii="Courier New" w:eastAsia="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&lt;fr&gt;/mn-cse/cnt-582769893&lt;/fr&gt;</w:t>
      </w:r>
    </w:p>
    <w:p w14:paraId="220FDDF7"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&lt;/m2m:rsp&gt;</w:t>
      </w:r>
    </w:p>
    <w:p w14:paraId="55C31F9A"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&lt;/m2m:agr&gt;</w:t>
      </w:r>
    </w:p>
    <w:p w14:paraId="54539FF9" w14:textId="6BE996F9" w:rsidR="003A499B" w:rsidRPr="00DE4A01" w:rsidRDefault="003A499B" w:rsidP="003A499B">
      <w:r w:rsidRPr="00DE4A01">
        <w:t>If the fanOutPoint request body is represented in JSON, the following is a HTTP request message example:</w:t>
      </w:r>
    </w:p>
    <w:p w14:paraId="3554D73F" w14:textId="77777777" w:rsidR="00582160" w:rsidRPr="00DE4A01" w:rsidRDefault="00582160" w:rsidP="00D321B2">
      <w:pPr>
        <w:widowControl w:val="0"/>
        <w:spacing w:before="0"/>
        <w:ind w:left="1000"/>
        <w:rPr>
          <w:rFonts w:ascii="Courier New" w:eastAsia="Times New Roman" w:hAnsi="Courier New" w:cs="Courier New"/>
          <w:sz w:val="18"/>
          <w:szCs w:val="15"/>
          <w:lang w:eastAsia="ko-KR"/>
        </w:rPr>
      </w:pPr>
    </w:p>
    <w:p w14:paraId="272CE608" w14:textId="77777777" w:rsidR="003A499B" w:rsidRPr="00DE4A01" w:rsidRDefault="003A499B" w:rsidP="00D321B2">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Request:</w:t>
      </w:r>
    </w:p>
    <w:p w14:paraId="12D24EBA" w14:textId="77777777" w:rsidR="00582160" w:rsidRPr="00DE4A01" w:rsidRDefault="00582160" w:rsidP="00D321B2">
      <w:pPr>
        <w:widowControl w:val="0"/>
        <w:spacing w:before="0"/>
        <w:ind w:left="1000"/>
        <w:rPr>
          <w:rFonts w:ascii="Courier New" w:eastAsia="Times New Roman" w:hAnsi="Courier New" w:cs="Courier New"/>
          <w:sz w:val="18"/>
          <w:szCs w:val="15"/>
          <w:lang w:eastAsia="ko-KR"/>
        </w:rPr>
      </w:pPr>
    </w:p>
    <w:p w14:paraId="58BC925A" w14:textId="77777777" w:rsidR="008B4ABE"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POST /~/mn-cse/home_</w:t>
      </w:r>
      <w:r w:rsidRPr="00DE4A01">
        <w:rPr>
          <w:rFonts w:ascii="Courier New" w:hAnsi="Courier New" w:cs="Courier New"/>
          <w:color w:val="0070C1"/>
          <w:sz w:val="18"/>
          <w:szCs w:val="15"/>
          <w:lang w:eastAsia="ko-KR"/>
        </w:rPr>
        <w:t>HTTP/1.1</w:t>
      </w:r>
    </w:p>
    <w:p w14:paraId="518A6E46" w14:textId="77777777" w:rsidR="008B4ABE"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hAnsi="Courier New" w:cs="Courier New"/>
          <w:color w:val="0070C1"/>
          <w:sz w:val="18"/>
          <w:szCs w:val="15"/>
          <w:lang w:eastAsia="ko-KR"/>
        </w:rPr>
        <w:t xml:space="preserve">Host: </w:t>
      </w:r>
      <w:r w:rsidRPr="00DE4A01">
        <w:rPr>
          <w:rFonts w:ascii="Courier New" w:eastAsia="Times New Roman" w:hAnsi="Courier New" w:cs="Courier New"/>
          <w:color w:val="0070C1"/>
          <w:sz w:val="18"/>
          <w:szCs w:val="15"/>
          <w:lang w:eastAsia="ko-KR"/>
        </w:rPr>
        <w:t>mn.provider.com:8080</w:t>
      </w:r>
    </w:p>
    <w:p w14:paraId="0829F827" w14:textId="77777777" w:rsidR="008B4ABE"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/in-cse/Csmartphone_ae</w:t>
      </w:r>
    </w:p>
    <w:p w14:paraId="0251DA28" w14:textId="4D219DE0"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Content-Type: application/json</w:t>
      </w:r>
    </w:p>
    <w:p w14:paraId="192ADA6C"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mncse-33344</w:t>
      </w:r>
    </w:p>
    <w:p w14:paraId="1C0A0E74"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p>
    <w:p w14:paraId="48D93F96"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51692B9B" w14:textId="7B51BBA0" w:rsidR="003A499B" w:rsidRPr="00DE4A01" w:rsidRDefault="003A499B" w:rsidP="00D321B2">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"m2m:cin":</w:t>
      </w:r>
    </w:p>
    <w:p w14:paraId="4ABAADD4" w14:textId="77777777" w:rsidR="003A499B" w:rsidRPr="00DE4A01" w:rsidRDefault="003A499B" w:rsidP="00D321B2">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76AB73A8" w14:textId="77777777" w:rsidR="003A499B" w:rsidRPr="00DE4A01" w:rsidRDefault="003A499B" w:rsidP="00D321B2">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"cnf": "text/plains:0",</w:t>
      </w:r>
    </w:p>
    <w:p w14:paraId="2A80E579" w14:textId="77777777" w:rsidR="003A499B" w:rsidRPr="00DE4A01" w:rsidRDefault="003A499B" w:rsidP="00D321B2">
      <w:pPr>
        <w:widowControl w:val="0"/>
        <w:spacing w:before="0"/>
        <w:ind w:left="1000" w:firstLine="2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"con": "ON"</w:t>
      </w:r>
    </w:p>
    <w:p w14:paraId="2DF02D19"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w:t>
      </w:r>
    </w:p>
    <w:p w14:paraId="71FEDF43"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59C7FC9B"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p>
    <w:p w14:paraId="3AAD8CB6" w14:textId="77777777" w:rsidR="00E70FF5" w:rsidRPr="00DE4A01" w:rsidRDefault="00E70FF5" w:rsidP="00D321B2">
      <w:pPr>
        <w:widowControl w:val="0"/>
        <w:spacing w:before="0"/>
        <w:ind w:left="1000"/>
        <w:rPr>
          <w:rFonts w:ascii="Courier New" w:hAnsi="Courier New" w:cs="Courier New"/>
          <w:color w:val="0070C1"/>
          <w:sz w:val="18"/>
          <w:szCs w:val="15"/>
          <w:lang w:eastAsia="ko-KR"/>
        </w:rPr>
      </w:pPr>
    </w:p>
    <w:p w14:paraId="6832BC78" w14:textId="77777777" w:rsidR="003A499B" w:rsidRPr="00DE4A01" w:rsidRDefault="003A499B" w:rsidP="00D321B2">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Response:</w:t>
      </w:r>
    </w:p>
    <w:p w14:paraId="2922E9F2" w14:textId="77777777" w:rsidR="00582160" w:rsidRPr="00DE4A01" w:rsidRDefault="00582160" w:rsidP="00D321B2">
      <w:pPr>
        <w:widowControl w:val="0"/>
        <w:spacing w:before="0"/>
        <w:ind w:left="1000"/>
        <w:rPr>
          <w:rFonts w:ascii="Courier New" w:hAnsi="Courier New" w:cs="Courier New"/>
          <w:sz w:val="18"/>
          <w:szCs w:val="15"/>
          <w:lang w:eastAsia="ko-KR"/>
        </w:rPr>
      </w:pPr>
    </w:p>
    <w:p w14:paraId="1422B362"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200 OK</w:t>
      </w:r>
    </w:p>
    <w:p w14:paraId="12487911"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X-M2M-RSC: 2000</w:t>
      </w:r>
    </w:p>
    <w:p w14:paraId="01593914"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X-M2M-RI: mncse-33344</w:t>
      </w:r>
    </w:p>
    <w:p w14:paraId="56EF54B5"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Content-Type: application/json</w:t>
      </w:r>
    </w:p>
    <w:p w14:paraId="3691968C"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p>
    <w:p w14:paraId="0A49424B"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3780EB06"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"m2m:agr":</w:t>
      </w:r>
    </w:p>
    <w:p w14:paraId="67C50C5C" w14:textId="77777777" w:rsidR="003A499B" w:rsidRPr="00DE4A01" w:rsidRDefault="003A499B" w:rsidP="00D321B2">
      <w:pPr>
        <w:widowControl w:val="0"/>
        <w:spacing w:before="0"/>
        <w:ind w:leftChars="500" w:left="1200" w:firstLine="13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0D7814B2"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r>
      <w:r w:rsidRPr="00DE4A01">
        <w:rPr>
          <w:rFonts w:ascii="Courier New" w:hAnsi="Courier New" w:cs="Courier New"/>
          <w:color w:val="0070C1"/>
          <w:sz w:val="18"/>
          <w:szCs w:val="15"/>
          <w:lang w:eastAsia="ko-KR"/>
        </w:rPr>
        <w:tab/>
        <w:t>"m2m:rsp":</w:t>
      </w:r>
    </w:p>
    <w:p w14:paraId="52BE9A06" w14:textId="77777777" w:rsidR="003A499B" w:rsidRPr="00DE4A01" w:rsidRDefault="003A499B" w:rsidP="00D321B2">
      <w:pPr>
        <w:widowControl w:val="0"/>
        <w:spacing w:before="0"/>
        <w:ind w:leftChars="642" w:left="1541" w:firstLine="13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7527BC35" w14:textId="77777777" w:rsidR="003A499B" w:rsidRPr="00DE4A01" w:rsidRDefault="003A499B" w:rsidP="00D321B2">
      <w:pPr>
        <w:widowControl w:val="0"/>
        <w:spacing w:before="0"/>
        <w:ind w:leftChars="642" w:left="1541" w:firstLine="13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"rsc": 2001,</w:t>
      </w:r>
    </w:p>
    <w:p w14:paraId="106C29E7" w14:textId="77777777" w:rsidR="003A499B" w:rsidRPr="00DE4A01" w:rsidRDefault="003A499B" w:rsidP="00D321B2">
      <w:pPr>
        <w:widowControl w:val="0"/>
        <w:spacing w:before="0"/>
        <w:ind w:left="1420"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"rqi":"</w:t>
      </w:r>
      <w:r w:rsidRPr="00DE4A01">
        <w:rPr>
          <w:rFonts w:ascii="Courier New" w:eastAsia="Times New Roman" w:hAnsi="Courier New" w:cs="Courier New"/>
          <w:color w:val="0070C1"/>
          <w:sz w:val="18"/>
          <w:szCs w:val="15"/>
          <w:lang w:eastAsia="ko-KR"/>
        </w:rPr>
        <w:t>mncse-33344</w:t>
      </w:r>
      <w:r w:rsidRPr="00DE4A01">
        <w:rPr>
          <w:rFonts w:ascii="Courier New" w:hAnsi="Courier New" w:cs="Courier New"/>
          <w:color w:val="0070C1"/>
          <w:sz w:val="18"/>
          <w:szCs w:val="15"/>
          <w:lang w:eastAsia="ko-KR"/>
        </w:rPr>
        <w:t>",</w:t>
      </w:r>
    </w:p>
    <w:p w14:paraId="20904515" w14:textId="77777777" w:rsidR="003A499B" w:rsidRPr="00DE4A01" w:rsidRDefault="003A499B" w:rsidP="00D321B2">
      <w:pPr>
        <w:widowControl w:val="0"/>
        <w:spacing w:before="0"/>
        <w:ind w:leftChars="642" w:left="1541" w:firstLine="13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"pc":</w:t>
      </w:r>
    </w:p>
    <w:p w14:paraId="59B6F904" w14:textId="77777777" w:rsidR="003A499B" w:rsidRPr="00DE4A01" w:rsidRDefault="003A499B" w:rsidP="00D321B2">
      <w:pPr>
        <w:widowControl w:val="0"/>
        <w:spacing w:before="0"/>
        <w:ind w:leftChars="784" w:left="1882" w:firstLine="13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5B7BE5BE" w14:textId="77777777" w:rsidR="003A499B" w:rsidRPr="00DE4A01" w:rsidRDefault="003A499B" w:rsidP="00D321B2">
      <w:pPr>
        <w:widowControl w:val="0"/>
        <w:spacing w:before="0"/>
        <w:ind w:leftChars="784" w:left="1882" w:firstLine="13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"m2m:cin":</w:t>
      </w:r>
    </w:p>
    <w:p w14:paraId="3B299B51" w14:textId="77777777" w:rsidR="003A499B" w:rsidRPr="00DE4A01" w:rsidRDefault="003A499B" w:rsidP="00D321B2">
      <w:pPr>
        <w:widowControl w:val="0"/>
        <w:spacing w:before="0"/>
        <w:ind w:leftChars="926" w:left="2222" w:firstLine="13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46383E7A" w14:textId="77777777" w:rsidR="003A499B" w:rsidRPr="00DE4A01" w:rsidRDefault="003A499B" w:rsidP="00D321B2">
      <w:pPr>
        <w:widowControl w:val="0"/>
        <w:spacing w:before="0"/>
        <w:ind w:left="1000"/>
        <w:rPr>
          <w:rFonts w:ascii="Courier New" w:eastAsia="Courier New" w:hAnsi="Courier New" w:cs="Courier New"/>
          <w:color w:val="0070C1"/>
          <w:sz w:val="18"/>
          <w:szCs w:val="15"/>
          <w:lang w:eastAsia="ko-KR"/>
        </w:rPr>
      </w:pPr>
      <w:r w:rsidRPr="00DE4A01">
        <w:rPr>
          <w:rFonts w:ascii="Courier New" w:hAnsi="Courier New" w:cs="Courier New"/>
          <w:color w:val="0070C1"/>
          <w:sz w:val="18"/>
          <w:szCs w:val="15"/>
          <w:lang w:eastAsia="ko-KR"/>
        </w:rPr>
        <w:tab/>
      </w:r>
      <w:r w:rsidRPr="00DE4A01">
        <w:rPr>
          <w:rFonts w:ascii="Courier New" w:hAnsi="Courier New" w:cs="Courier New"/>
          <w:color w:val="0070C1"/>
          <w:sz w:val="18"/>
          <w:szCs w:val="15"/>
          <w:lang w:eastAsia="ko-KR"/>
        </w:rPr>
        <w:tab/>
      </w:r>
      <w:r w:rsidRPr="00DE4A01">
        <w:rPr>
          <w:rFonts w:ascii="Courier New" w:hAnsi="Courier New" w:cs="Courier New"/>
          <w:color w:val="0070C1"/>
          <w:sz w:val="18"/>
          <w:szCs w:val="15"/>
          <w:lang w:eastAsia="ko-KR"/>
        </w:rPr>
        <w:tab/>
      </w:r>
      <w:r w:rsidRPr="00DE4A01">
        <w:rPr>
          <w:rFonts w:ascii="Courier New" w:hAnsi="Courier New" w:cs="Courier New"/>
          <w:color w:val="0070C1"/>
          <w:sz w:val="18"/>
          <w:szCs w:val="15"/>
          <w:lang w:eastAsia="ko-KR"/>
        </w:rPr>
        <w:tab/>
      </w:r>
      <w:r w:rsidRPr="00DE4A01">
        <w:rPr>
          <w:rFonts w:ascii="Courier New" w:hAnsi="Courier New" w:cs="Courier New"/>
          <w:color w:val="0070C1"/>
          <w:sz w:val="18"/>
          <w:szCs w:val="15"/>
          <w:lang w:eastAsia="ko-KR"/>
        </w:rPr>
        <w:tab/>
        <w:t>"ty": 4,</w:t>
      </w:r>
    </w:p>
    <w:p w14:paraId="76C1B62B" w14:textId="77777777" w:rsidR="003A499B" w:rsidRPr="00DE4A01" w:rsidRDefault="003A499B" w:rsidP="00D321B2">
      <w:pPr>
        <w:widowControl w:val="0"/>
        <w:spacing w:before="0"/>
        <w:ind w:leftChars="900" w:left="2160" w:firstLine="432"/>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"ri": "cin-479874939",</w:t>
      </w:r>
    </w:p>
    <w:p w14:paraId="00768663" w14:textId="77777777" w:rsidR="003A499B" w:rsidRPr="00DE4A01" w:rsidRDefault="003A499B" w:rsidP="00D321B2">
      <w:pPr>
        <w:widowControl w:val="0"/>
        <w:spacing w:before="0"/>
        <w:ind w:leftChars="900" w:left="2160" w:firstLine="4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"pi": "cnt-181049109",</w:t>
      </w:r>
    </w:p>
    <w:p w14:paraId="5E0E33B1" w14:textId="77777777" w:rsidR="003A499B" w:rsidRPr="00DE4A01" w:rsidRDefault="003A499B" w:rsidP="00D321B2">
      <w:pPr>
        <w:widowControl w:val="0"/>
        <w:spacing w:before="0"/>
        <w:ind w:leftChars="900" w:left="2160" w:firstLine="4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"rn": "cin-479874939",</w:t>
      </w:r>
    </w:p>
    <w:p w14:paraId="61E20230" w14:textId="77777777" w:rsidR="003A499B" w:rsidRPr="00DE4A01" w:rsidRDefault="003A499B" w:rsidP="00D321B2">
      <w:pPr>
        <w:widowControl w:val="0"/>
        <w:spacing w:before="0"/>
        <w:ind w:leftChars="900" w:left="2160" w:firstLine="420"/>
        <w:rPr>
          <w:rFonts w:ascii="Courier New" w:eastAsia="Courier New" w:hAnsi="Courier New" w:cs="Courier New"/>
          <w:color w:val="0070C1"/>
          <w:sz w:val="18"/>
          <w:szCs w:val="15"/>
          <w:lang w:eastAsia="ko-KR"/>
        </w:rPr>
      </w:pPr>
      <w:r w:rsidRPr="00DE4A01">
        <w:rPr>
          <w:rFonts w:ascii="Courier New" w:hAnsi="Courier New" w:cs="Courier New"/>
          <w:color w:val="0070C1"/>
          <w:sz w:val="18"/>
          <w:szCs w:val="15"/>
          <w:lang w:eastAsia="ko-KR"/>
        </w:rPr>
        <w:t>"ct": "</w:t>
      </w:r>
      <w:r w:rsidRPr="00DE4A01">
        <w:rPr>
          <w:rFonts w:ascii="Courier New" w:eastAsia="Times New Roman" w:hAnsi="Courier New" w:cs="Courier New"/>
          <w:color w:val="0070C1"/>
          <w:sz w:val="18"/>
          <w:szCs w:val="15"/>
          <w:lang w:eastAsia="ko-KR"/>
        </w:rPr>
        <w:t>20151025T045938</w:t>
      </w:r>
      <w:r w:rsidRPr="00DE4A01">
        <w:rPr>
          <w:rFonts w:ascii="Courier New" w:hAnsi="Courier New" w:cs="Courier New"/>
          <w:color w:val="0070C1"/>
          <w:sz w:val="18"/>
          <w:szCs w:val="15"/>
          <w:lang w:eastAsia="ko-KR"/>
        </w:rPr>
        <w:t>",</w:t>
      </w:r>
    </w:p>
    <w:p w14:paraId="367ADE87" w14:textId="77777777" w:rsidR="003A499B" w:rsidRPr="00DE4A01" w:rsidRDefault="003A499B" w:rsidP="00D321B2">
      <w:pPr>
        <w:widowControl w:val="0"/>
        <w:spacing w:before="0"/>
        <w:ind w:leftChars="900" w:left="2160"/>
        <w:rPr>
          <w:rFonts w:ascii="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 "</w:t>
      </w:r>
      <w:r w:rsidRPr="00DE4A01">
        <w:rPr>
          <w:rFonts w:ascii="Courier New" w:eastAsia="Times New Roman" w:hAnsi="Courier New" w:cs="Courier New"/>
          <w:color w:val="0070C1"/>
          <w:sz w:val="18"/>
          <w:szCs w:val="15"/>
          <w:lang w:eastAsia="ko-KR"/>
        </w:rPr>
        <w:t>20151025T045938</w:t>
      </w:r>
      <w:r w:rsidRPr="00DE4A01">
        <w:rPr>
          <w:rFonts w:ascii="Courier New" w:hAnsi="Courier New" w:cs="Courier New"/>
          <w:color w:val="0070C1"/>
          <w:sz w:val="18"/>
          <w:szCs w:val="15"/>
          <w:lang w:eastAsia="ko-KR"/>
        </w:rPr>
        <w:t>",</w:t>
      </w:r>
    </w:p>
    <w:p w14:paraId="22B7BAE2" w14:textId="77777777" w:rsidR="003A499B" w:rsidRPr="00DE4A01" w:rsidRDefault="003A499B" w:rsidP="00D321B2">
      <w:pPr>
        <w:widowControl w:val="0"/>
        <w:spacing w:before="0"/>
        <w:ind w:leftChars="900" w:left="216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"et": "</w:t>
      </w:r>
      <w:r w:rsidRPr="00DE4A01">
        <w:rPr>
          <w:rFonts w:ascii="Courier New" w:eastAsia="Times New Roman" w:hAnsi="Courier New" w:cs="Courier New"/>
          <w:color w:val="0070C1"/>
          <w:sz w:val="18"/>
          <w:szCs w:val="15"/>
          <w:lang w:eastAsia="ko-KR"/>
        </w:rPr>
        <w:t>20151207T154802</w:t>
      </w:r>
      <w:r w:rsidRPr="00DE4A01">
        <w:rPr>
          <w:rFonts w:ascii="Courier New" w:hAnsi="Courier New" w:cs="Courier New"/>
          <w:color w:val="0070C1"/>
          <w:sz w:val="18"/>
          <w:szCs w:val="15"/>
          <w:lang w:eastAsia="ko-KR"/>
        </w:rPr>
        <w:t>",</w:t>
      </w:r>
    </w:p>
    <w:p w14:paraId="7D8941C5" w14:textId="77777777" w:rsidR="003A499B" w:rsidRPr="00DE4A01" w:rsidRDefault="003A499B" w:rsidP="00D321B2">
      <w:pPr>
        <w:widowControl w:val="0"/>
        <w:spacing w:before="0"/>
        <w:ind w:leftChars="900" w:left="2160" w:firstLine="4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"st": 0,</w:t>
      </w:r>
    </w:p>
    <w:p w14:paraId="15AD2252" w14:textId="77777777" w:rsidR="003A499B" w:rsidRPr="00DE4A01" w:rsidRDefault="003A499B" w:rsidP="00D321B2">
      <w:pPr>
        <w:widowControl w:val="0"/>
        <w:spacing w:before="0"/>
        <w:ind w:leftChars="900" w:left="2160" w:firstLine="4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"cs": 2</w:t>
      </w:r>
    </w:p>
    <w:p w14:paraId="2E0A7217" w14:textId="77777777" w:rsidR="003A499B" w:rsidRPr="00DE4A01" w:rsidRDefault="003A499B" w:rsidP="00D321B2">
      <w:pPr>
        <w:widowControl w:val="0"/>
        <w:spacing w:before="0"/>
        <w:ind w:leftChars="926" w:left="2222" w:firstLine="13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r w:rsidRPr="00DE4A01">
        <w:rPr>
          <w:rFonts w:ascii="Courier New" w:hAnsi="Courier New" w:cs="Courier New"/>
          <w:color w:val="0070C1"/>
          <w:sz w:val="18"/>
          <w:szCs w:val="15"/>
          <w:lang w:eastAsia="ko-KR"/>
        </w:rPr>
        <w:tab/>
      </w:r>
    </w:p>
    <w:p w14:paraId="61C7AF13" w14:textId="77777777" w:rsidR="003A499B" w:rsidRPr="00DE4A01" w:rsidRDefault="003A499B" w:rsidP="00D321B2">
      <w:pPr>
        <w:widowControl w:val="0"/>
        <w:spacing w:before="0"/>
        <w:ind w:leftChars="784" w:left="1882" w:firstLine="13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44945A1F" w14:textId="77777777" w:rsidR="003A499B" w:rsidRPr="00DE4A01" w:rsidRDefault="003A499B" w:rsidP="00D321B2">
      <w:pPr>
        <w:widowControl w:val="0"/>
        <w:spacing w:before="0"/>
        <w:ind w:leftChars="784" w:left="1882" w:firstLine="13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"to": "/in-cse/Csmartphone_ae",</w:t>
      </w:r>
    </w:p>
    <w:p w14:paraId="0A523886" w14:textId="77777777" w:rsidR="003A499B" w:rsidRPr="00DE4A01" w:rsidRDefault="003A499B" w:rsidP="00D321B2">
      <w:pPr>
        <w:widowControl w:val="0"/>
        <w:spacing w:before="0"/>
        <w:ind w:leftChars="784" w:left="1882" w:firstLine="13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"fr": "/mn-cse/cnt-582759912"</w:t>
      </w:r>
    </w:p>
    <w:p w14:paraId="0F4F1751" w14:textId="77777777" w:rsidR="003A499B" w:rsidRPr="00DE4A01" w:rsidRDefault="003A499B" w:rsidP="00D321B2">
      <w:pPr>
        <w:widowControl w:val="0"/>
        <w:spacing w:before="0"/>
        <w:rPr>
          <w:rFonts w:ascii="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 xml:space="preserve">      },</w:t>
      </w:r>
    </w:p>
    <w:p w14:paraId="683E3F76" w14:textId="77777777" w:rsidR="003A499B" w:rsidRPr="00DE4A01" w:rsidRDefault="003A499B" w:rsidP="00D321B2">
      <w:pPr>
        <w:widowControl w:val="0"/>
        <w:spacing w:before="0"/>
        <w:ind w:leftChars="642" w:left="1541" w:firstLine="13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3715852F" w14:textId="77777777" w:rsidR="003A499B" w:rsidRPr="00DE4A01" w:rsidRDefault="003A499B" w:rsidP="00D321B2">
      <w:pPr>
        <w:widowControl w:val="0"/>
        <w:spacing w:before="0"/>
        <w:ind w:leftChars="642" w:left="1541" w:firstLine="13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"rsc": 2001,</w:t>
      </w:r>
    </w:p>
    <w:p w14:paraId="4FA32474" w14:textId="77777777" w:rsidR="003A499B" w:rsidRPr="00DE4A01" w:rsidRDefault="003A499B" w:rsidP="00D321B2">
      <w:pPr>
        <w:widowControl w:val="0"/>
        <w:spacing w:before="0"/>
        <w:ind w:left="1420"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"rqi": "</w:t>
      </w:r>
      <w:r w:rsidRPr="00DE4A01">
        <w:rPr>
          <w:rFonts w:ascii="Courier New" w:eastAsia="Times New Roman" w:hAnsi="Courier New" w:cs="Courier New"/>
          <w:color w:val="0070C1"/>
          <w:sz w:val="18"/>
          <w:szCs w:val="15"/>
          <w:lang w:eastAsia="ko-KR"/>
        </w:rPr>
        <w:t>mncse-33344</w:t>
      </w:r>
      <w:r w:rsidRPr="00DE4A01">
        <w:rPr>
          <w:rFonts w:ascii="Courier New" w:hAnsi="Courier New" w:cs="Courier New"/>
          <w:color w:val="0070C1"/>
          <w:sz w:val="18"/>
          <w:szCs w:val="15"/>
          <w:lang w:eastAsia="ko-KR"/>
        </w:rPr>
        <w:t>",</w:t>
      </w:r>
    </w:p>
    <w:p w14:paraId="40BA61D0" w14:textId="77777777" w:rsidR="003A499B" w:rsidRPr="00DE4A01" w:rsidRDefault="003A499B" w:rsidP="00D321B2">
      <w:pPr>
        <w:widowControl w:val="0"/>
        <w:spacing w:before="0"/>
        <w:ind w:leftChars="642" w:left="1541" w:firstLine="13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"pc":</w:t>
      </w:r>
    </w:p>
    <w:p w14:paraId="49474313" w14:textId="77777777" w:rsidR="003A499B" w:rsidRPr="00DE4A01" w:rsidRDefault="003A499B" w:rsidP="00D321B2">
      <w:pPr>
        <w:widowControl w:val="0"/>
        <w:spacing w:before="0"/>
        <w:ind w:leftChars="784" w:left="1882" w:firstLine="13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4DE519ED" w14:textId="77777777" w:rsidR="003A499B" w:rsidRPr="00DE4A01" w:rsidRDefault="003A499B" w:rsidP="00D321B2">
      <w:pPr>
        <w:widowControl w:val="0"/>
        <w:spacing w:before="0"/>
        <w:ind w:leftChars="784" w:left="1882" w:firstLine="13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"m2m:cin":</w:t>
      </w:r>
    </w:p>
    <w:p w14:paraId="692073C2" w14:textId="77777777" w:rsidR="003A499B" w:rsidRPr="00DE4A01" w:rsidRDefault="003A499B" w:rsidP="00D321B2">
      <w:pPr>
        <w:widowControl w:val="0"/>
        <w:spacing w:before="0"/>
        <w:ind w:leftChars="926" w:left="2222" w:firstLine="13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1D05D170" w14:textId="77777777" w:rsidR="003A499B" w:rsidRPr="00DE4A01" w:rsidRDefault="003A499B" w:rsidP="00D321B2">
      <w:pPr>
        <w:widowControl w:val="0"/>
        <w:spacing w:before="0"/>
        <w:ind w:left="1000"/>
        <w:rPr>
          <w:rFonts w:ascii="Courier New" w:eastAsia="Courier New" w:hAnsi="Courier New" w:cs="Courier New"/>
          <w:color w:val="0070C1"/>
          <w:sz w:val="18"/>
          <w:szCs w:val="15"/>
          <w:lang w:eastAsia="ko-KR"/>
        </w:rPr>
      </w:pPr>
      <w:r w:rsidRPr="00DE4A01">
        <w:rPr>
          <w:rFonts w:ascii="Courier New" w:hAnsi="Courier New" w:cs="Courier New"/>
          <w:color w:val="0070C1"/>
          <w:sz w:val="18"/>
          <w:szCs w:val="15"/>
          <w:lang w:eastAsia="ko-KR"/>
        </w:rPr>
        <w:tab/>
      </w:r>
      <w:r w:rsidRPr="00DE4A01">
        <w:rPr>
          <w:rFonts w:ascii="Courier New" w:hAnsi="Courier New" w:cs="Courier New"/>
          <w:color w:val="0070C1"/>
          <w:sz w:val="18"/>
          <w:szCs w:val="15"/>
          <w:lang w:eastAsia="ko-KR"/>
        </w:rPr>
        <w:tab/>
      </w:r>
      <w:r w:rsidRPr="00DE4A01">
        <w:rPr>
          <w:rFonts w:ascii="Courier New" w:hAnsi="Courier New" w:cs="Courier New"/>
          <w:color w:val="0070C1"/>
          <w:sz w:val="18"/>
          <w:szCs w:val="15"/>
          <w:lang w:eastAsia="ko-KR"/>
        </w:rPr>
        <w:tab/>
      </w:r>
      <w:r w:rsidRPr="00DE4A01">
        <w:rPr>
          <w:rFonts w:ascii="Courier New" w:hAnsi="Courier New" w:cs="Courier New"/>
          <w:color w:val="0070C1"/>
          <w:sz w:val="18"/>
          <w:szCs w:val="15"/>
          <w:lang w:eastAsia="ko-KR"/>
        </w:rPr>
        <w:tab/>
      </w:r>
      <w:r w:rsidRPr="00DE4A01">
        <w:rPr>
          <w:rFonts w:ascii="Courier New" w:hAnsi="Courier New" w:cs="Courier New"/>
          <w:color w:val="0070C1"/>
          <w:sz w:val="18"/>
          <w:szCs w:val="15"/>
          <w:lang w:eastAsia="ko-KR"/>
        </w:rPr>
        <w:tab/>
        <w:t>"ty": 4,</w:t>
      </w:r>
    </w:p>
    <w:p w14:paraId="0340881D" w14:textId="77777777" w:rsidR="003A499B" w:rsidRPr="00DE4A01" w:rsidRDefault="003A499B" w:rsidP="00D321B2">
      <w:pPr>
        <w:widowControl w:val="0"/>
        <w:spacing w:before="0"/>
        <w:ind w:leftChars="900" w:left="2160" w:firstLine="432"/>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"ri": "cin-659957825",</w:t>
      </w:r>
    </w:p>
    <w:p w14:paraId="5DB26C84" w14:textId="77777777" w:rsidR="003A499B" w:rsidRPr="00DE4A01" w:rsidRDefault="003A499B" w:rsidP="00D321B2">
      <w:pPr>
        <w:widowControl w:val="0"/>
        <w:spacing w:before="0"/>
        <w:ind w:leftChars="900" w:left="2160" w:firstLine="4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lastRenderedPageBreak/>
        <w:t>"pi": "cnt-790965889",</w:t>
      </w:r>
    </w:p>
    <w:p w14:paraId="20F9F5B3" w14:textId="77777777" w:rsidR="003A499B" w:rsidRPr="00DE4A01" w:rsidRDefault="003A499B" w:rsidP="00D321B2">
      <w:pPr>
        <w:widowControl w:val="0"/>
        <w:spacing w:before="0"/>
        <w:ind w:leftChars="900" w:left="2160" w:firstLine="4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"rn": "cin-659957825",</w:t>
      </w:r>
    </w:p>
    <w:p w14:paraId="3053942B" w14:textId="77777777" w:rsidR="003A499B" w:rsidRPr="00DE4A01" w:rsidRDefault="003A499B" w:rsidP="00D321B2">
      <w:pPr>
        <w:widowControl w:val="0"/>
        <w:spacing w:before="0"/>
        <w:ind w:leftChars="900" w:left="2160" w:firstLine="420"/>
        <w:rPr>
          <w:rFonts w:ascii="Courier New" w:eastAsia="Courier New" w:hAnsi="Courier New" w:cs="Courier New"/>
          <w:color w:val="0070C1"/>
          <w:sz w:val="18"/>
          <w:szCs w:val="15"/>
          <w:lang w:eastAsia="ko-KR"/>
        </w:rPr>
      </w:pPr>
      <w:r w:rsidRPr="00DE4A01">
        <w:rPr>
          <w:rFonts w:ascii="Courier New" w:hAnsi="Courier New" w:cs="Courier New"/>
          <w:color w:val="0070C1"/>
          <w:sz w:val="18"/>
          <w:szCs w:val="15"/>
          <w:lang w:eastAsia="ko-KR"/>
        </w:rPr>
        <w:t>"ct": "</w:t>
      </w:r>
      <w:r w:rsidRPr="00DE4A01">
        <w:rPr>
          <w:rFonts w:ascii="Courier New" w:eastAsia="Times New Roman" w:hAnsi="Courier New" w:cs="Courier New"/>
          <w:color w:val="0070C1"/>
          <w:sz w:val="18"/>
          <w:szCs w:val="15"/>
          <w:lang w:eastAsia="ko-KR"/>
        </w:rPr>
        <w:t>20151025T050515</w:t>
      </w:r>
      <w:r w:rsidRPr="00DE4A01">
        <w:rPr>
          <w:rFonts w:ascii="Courier New" w:hAnsi="Courier New" w:cs="Courier New"/>
          <w:color w:val="0070C1"/>
          <w:sz w:val="18"/>
          <w:szCs w:val="15"/>
          <w:lang w:eastAsia="ko-KR"/>
        </w:rPr>
        <w:t>",</w:t>
      </w:r>
    </w:p>
    <w:p w14:paraId="1167FBAF" w14:textId="77777777" w:rsidR="003A499B" w:rsidRPr="00DE4A01" w:rsidRDefault="003A499B" w:rsidP="00D321B2">
      <w:pPr>
        <w:widowControl w:val="0"/>
        <w:spacing w:before="0"/>
        <w:ind w:leftChars="900" w:left="2160"/>
        <w:rPr>
          <w:rFonts w:ascii="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 "</w:t>
      </w:r>
      <w:r w:rsidRPr="00DE4A01">
        <w:rPr>
          <w:rFonts w:ascii="Courier New" w:eastAsia="Times New Roman" w:hAnsi="Courier New" w:cs="Courier New"/>
          <w:color w:val="0070C1"/>
          <w:sz w:val="18"/>
          <w:szCs w:val="15"/>
          <w:lang w:eastAsia="ko-KR"/>
        </w:rPr>
        <w:t>20151025T050515</w:t>
      </w:r>
      <w:r w:rsidRPr="00DE4A01">
        <w:rPr>
          <w:rFonts w:ascii="Courier New" w:hAnsi="Courier New" w:cs="Courier New"/>
          <w:color w:val="0070C1"/>
          <w:sz w:val="18"/>
          <w:szCs w:val="15"/>
          <w:lang w:eastAsia="ko-KR"/>
        </w:rPr>
        <w:t>",</w:t>
      </w:r>
    </w:p>
    <w:p w14:paraId="5D2F15AE" w14:textId="77777777" w:rsidR="003A499B" w:rsidRPr="00DE4A01" w:rsidRDefault="003A499B" w:rsidP="00D321B2">
      <w:pPr>
        <w:widowControl w:val="0"/>
        <w:spacing w:before="0"/>
        <w:ind w:leftChars="900" w:left="216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"et": "</w:t>
      </w:r>
      <w:r w:rsidRPr="00DE4A01">
        <w:rPr>
          <w:rFonts w:ascii="Courier New" w:eastAsia="Times New Roman" w:hAnsi="Courier New" w:cs="Courier New"/>
          <w:color w:val="0070C1"/>
          <w:sz w:val="18"/>
          <w:szCs w:val="15"/>
          <w:lang w:eastAsia="ko-KR"/>
        </w:rPr>
        <w:t>20151207T154802</w:t>
      </w:r>
      <w:r w:rsidRPr="00DE4A01">
        <w:rPr>
          <w:rFonts w:ascii="Courier New" w:hAnsi="Courier New" w:cs="Courier New"/>
          <w:color w:val="0070C1"/>
          <w:sz w:val="18"/>
          <w:szCs w:val="15"/>
          <w:lang w:eastAsia="ko-KR"/>
        </w:rPr>
        <w:t>",</w:t>
      </w:r>
    </w:p>
    <w:p w14:paraId="725F9B62" w14:textId="77777777" w:rsidR="003A499B" w:rsidRPr="00DE4A01" w:rsidRDefault="003A499B" w:rsidP="00D321B2">
      <w:pPr>
        <w:widowControl w:val="0"/>
        <w:spacing w:before="0"/>
        <w:ind w:leftChars="900" w:left="2160" w:firstLine="4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"st": 0,</w:t>
      </w:r>
    </w:p>
    <w:p w14:paraId="58D90360" w14:textId="77777777" w:rsidR="003A499B" w:rsidRPr="00DE4A01" w:rsidRDefault="003A499B" w:rsidP="00D321B2">
      <w:pPr>
        <w:widowControl w:val="0"/>
        <w:spacing w:before="0"/>
        <w:ind w:leftChars="900" w:left="2160" w:firstLine="4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"cs": 2</w:t>
      </w:r>
    </w:p>
    <w:p w14:paraId="18634E9F" w14:textId="77777777" w:rsidR="003A499B" w:rsidRPr="00DE4A01" w:rsidRDefault="003A499B" w:rsidP="00D321B2">
      <w:pPr>
        <w:widowControl w:val="0"/>
        <w:spacing w:before="0"/>
        <w:ind w:leftChars="926" w:left="2222" w:firstLine="13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r w:rsidRPr="00DE4A01">
        <w:rPr>
          <w:rFonts w:ascii="Courier New" w:hAnsi="Courier New" w:cs="Courier New"/>
          <w:color w:val="0070C1"/>
          <w:sz w:val="18"/>
          <w:szCs w:val="15"/>
          <w:lang w:eastAsia="ko-KR"/>
        </w:rPr>
        <w:tab/>
      </w:r>
    </w:p>
    <w:p w14:paraId="34CBEDF3" w14:textId="77777777" w:rsidR="003A499B" w:rsidRPr="00DE4A01" w:rsidRDefault="003A499B" w:rsidP="00D321B2">
      <w:pPr>
        <w:widowControl w:val="0"/>
        <w:spacing w:before="0"/>
        <w:ind w:left="1420"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0E7441FF" w14:textId="77777777" w:rsidR="003A499B" w:rsidRPr="00DE4A01" w:rsidRDefault="003A499B" w:rsidP="00D321B2">
      <w:pPr>
        <w:widowControl w:val="0"/>
        <w:spacing w:before="0"/>
        <w:ind w:left="1420"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"to": "/in-cse/Csmartphone_ae</w:t>
      </w:r>
      <w:r w:rsidRPr="00DE4A01" w:rsidDel="005A4034">
        <w:rPr>
          <w:rFonts w:ascii="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w:t>
      </w:r>
    </w:p>
    <w:p w14:paraId="1D148864" w14:textId="77777777" w:rsidR="003A499B" w:rsidRPr="00DE4A01" w:rsidRDefault="003A499B" w:rsidP="00D321B2">
      <w:pPr>
        <w:widowControl w:val="0"/>
        <w:spacing w:before="0"/>
        <w:ind w:left="1420"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"fr": "/mn-cse/cnt-582769893"</w:t>
      </w:r>
    </w:p>
    <w:p w14:paraId="37C11302" w14:textId="60FC00D8" w:rsidR="003A499B" w:rsidRPr="00DE4A01" w:rsidRDefault="003A499B" w:rsidP="00D321B2">
      <w:pPr>
        <w:widowControl w:val="0"/>
        <w:spacing w:before="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050313CA" w14:textId="77777777" w:rsidR="003A499B" w:rsidRPr="00DE4A01" w:rsidRDefault="003A499B" w:rsidP="00D321B2">
      <w:pPr>
        <w:widowControl w:val="0"/>
        <w:spacing w:before="0"/>
        <w:ind w:leftChars="500" w:left="1200" w:firstLine="13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r w:rsidRPr="00DE4A01">
        <w:rPr>
          <w:rFonts w:ascii="Courier New" w:hAnsi="Courier New" w:cs="Courier New"/>
          <w:color w:val="0070C1"/>
          <w:sz w:val="18"/>
          <w:szCs w:val="15"/>
          <w:lang w:eastAsia="ko-KR"/>
        </w:rPr>
        <w:tab/>
      </w:r>
    </w:p>
    <w:p w14:paraId="621ADA9D"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2B0D8CB4" w14:textId="3EB93636" w:rsidR="003A499B" w:rsidRPr="00DE4A01" w:rsidRDefault="003A499B" w:rsidP="008B4ABE">
      <w:pPr>
        <w:pStyle w:val="Heading3"/>
        <w:rPr>
          <w:color w:val="000000"/>
        </w:rPr>
      </w:pPr>
      <w:bookmarkStart w:id="190" w:name="_Toc476059937"/>
      <w:bookmarkStart w:id="191" w:name="_Toc516819947"/>
      <w:r w:rsidRPr="00DE4A01">
        <w:rPr>
          <w:color w:val="000000"/>
        </w:rPr>
        <w:t>9.7.12</w:t>
      </w:r>
      <w:r w:rsidRPr="00DE4A01">
        <w:rPr>
          <w:color w:val="000000"/>
        </w:rPr>
        <w:tab/>
      </w:r>
      <w:r w:rsidRPr="00DE4A01">
        <w:t>Notifications</w:t>
      </w:r>
      <w:bookmarkEnd w:id="190"/>
      <w:bookmarkEnd w:id="191"/>
    </w:p>
    <w:p w14:paraId="41DBB17A" w14:textId="77777777" w:rsidR="003A499B" w:rsidRPr="00DE4A01" w:rsidRDefault="003A499B" w:rsidP="008B4ABE">
      <w:pPr>
        <w:pStyle w:val="Heading4"/>
      </w:pPr>
      <w:bookmarkStart w:id="192" w:name="_Toc476059938"/>
      <w:r w:rsidRPr="00DE4A01">
        <w:t>9.7.12.1</w:t>
      </w:r>
      <w:r w:rsidRPr="00DE4A01">
        <w:tab/>
        <w:t>Introduction</w:t>
      </w:r>
      <w:bookmarkEnd w:id="192"/>
    </w:p>
    <w:p w14:paraId="2434783A" w14:textId="26015DD1" w:rsidR="003A499B" w:rsidRPr="00DE4A01" w:rsidRDefault="003A499B" w:rsidP="003A499B">
      <w:r w:rsidRPr="00DE4A01">
        <w:rPr>
          <w:lang w:eastAsia="ko-KR"/>
        </w:rPr>
        <w:t>Each time a content instance is created under a container of an ADN-AE, then a notification containing the whole created content instance is posted to the targeted subscriber i.e.</w:t>
      </w:r>
      <w:r w:rsidR="009429DE" w:rsidRPr="00DE4A01">
        <w:rPr>
          <w:lang w:eastAsia="ko-KR"/>
        </w:rPr>
        <w:t>,</w:t>
      </w:r>
      <w:r w:rsidRPr="00DE4A01">
        <w:rPr>
          <w:lang w:eastAsia="ko-KR"/>
        </w:rPr>
        <w:t xml:space="preserve"> ADN-AE1 or ADN-AE2, that can actuate the light with the new state received in the notification.</w:t>
      </w:r>
    </w:p>
    <w:p w14:paraId="0BF519EC" w14:textId="77777777" w:rsidR="003A499B" w:rsidRPr="00DE4A01" w:rsidRDefault="003A499B" w:rsidP="003A499B">
      <w:pPr>
        <w:pStyle w:val="Heading4"/>
        <w:ind w:left="864" w:hanging="864"/>
      </w:pPr>
      <w:bookmarkStart w:id="193" w:name="_Toc476059939"/>
      <w:r w:rsidRPr="00DE4A01">
        <w:t>9.7.12.2</w:t>
      </w:r>
      <w:r w:rsidRPr="00DE4A01">
        <w:tab/>
        <w:t>Post a notification to ADN-AE1</w:t>
      </w:r>
      <w:bookmarkEnd w:id="193"/>
    </w:p>
    <w:p w14:paraId="54F025D6" w14:textId="77777777" w:rsidR="003A499B" w:rsidRPr="00DE4A01" w:rsidRDefault="003A499B" w:rsidP="003A499B">
      <w:r w:rsidRPr="00DE4A01">
        <w:t>If the notification request body is represented in XML, the following is a HTTP request message example:</w:t>
      </w:r>
    </w:p>
    <w:p w14:paraId="3B75C17B" w14:textId="77777777" w:rsidR="00582160" w:rsidRPr="00DE4A01" w:rsidRDefault="00582160" w:rsidP="00D321B2">
      <w:pPr>
        <w:widowControl w:val="0"/>
        <w:spacing w:before="0"/>
        <w:ind w:left="1000"/>
        <w:rPr>
          <w:rFonts w:ascii="Courier New" w:eastAsia="Times New Roman" w:hAnsi="Courier New" w:cs="Courier New"/>
          <w:sz w:val="18"/>
          <w:szCs w:val="15"/>
          <w:lang w:eastAsia="ko-KR"/>
        </w:rPr>
      </w:pPr>
    </w:p>
    <w:p w14:paraId="1BE857F0" w14:textId="77777777" w:rsidR="003A499B" w:rsidRPr="00DE4A01" w:rsidRDefault="003A499B" w:rsidP="00D321B2">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Request:</w:t>
      </w:r>
    </w:p>
    <w:p w14:paraId="2F8C59FC" w14:textId="77777777" w:rsidR="00582160" w:rsidRPr="00DE4A01" w:rsidRDefault="00582160" w:rsidP="00D321B2">
      <w:pPr>
        <w:widowControl w:val="0"/>
        <w:spacing w:before="0"/>
        <w:ind w:left="1000"/>
        <w:rPr>
          <w:rFonts w:ascii="Courier New" w:eastAsia="Times New Roman" w:hAnsi="Courier New" w:cs="Courier New"/>
          <w:sz w:val="18"/>
          <w:szCs w:val="15"/>
          <w:lang w:eastAsia="ko-KR"/>
        </w:rPr>
      </w:pPr>
    </w:p>
    <w:p w14:paraId="12BC99A5"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POST /</w:t>
      </w:r>
      <w:r w:rsidRPr="00DE4A01">
        <w:rPr>
          <w:rFonts w:ascii="Courier New" w:hAnsi="Courier New" w:cs="Courier New"/>
          <w:color w:val="0070C1"/>
          <w:sz w:val="18"/>
          <w:szCs w:val="15"/>
          <w:lang w:eastAsia="ko-KR"/>
        </w:rPr>
        <w:t xml:space="preserve"> HTTP/1.1</w:t>
      </w:r>
    </w:p>
    <w:p w14:paraId="685F05F0"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hAnsi="Courier New" w:cs="Courier New"/>
          <w:color w:val="0070C1"/>
          <w:sz w:val="18"/>
          <w:szCs w:val="15"/>
          <w:lang w:eastAsia="ko-KR"/>
        </w:rPr>
        <w:t xml:space="preserve">Host: </w:t>
      </w:r>
      <w:r w:rsidRPr="00DE4A01">
        <w:rPr>
          <w:rFonts w:ascii="Courier New" w:eastAsia="Times New Roman" w:hAnsi="Courier New" w:cs="Courier New"/>
          <w:color w:val="0070C1"/>
          <w:sz w:val="18"/>
          <w:szCs w:val="15"/>
          <w:lang w:eastAsia="ko-KR"/>
        </w:rPr>
        <w:t>192.168.0.10:9090</w:t>
      </w:r>
    </w:p>
    <w:p w14:paraId="2073AE78"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/mn-cse</w:t>
      </w:r>
    </w:p>
    <w:p w14:paraId="10F8E2C0"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notif-12345</w:t>
      </w:r>
    </w:p>
    <w:p w14:paraId="371F9939"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Content-Type: application/xml</w:t>
      </w:r>
    </w:p>
    <w:p w14:paraId="5245DF65" w14:textId="77777777" w:rsidR="003A499B" w:rsidRPr="00DE4A01" w:rsidRDefault="003A499B" w:rsidP="00D321B2">
      <w:pPr>
        <w:widowControl w:val="0"/>
        <w:spacing w:before="0"/>
        <w:ind w:left="716" w:firstLine="284"/>
        <w:rPr>
          <w:rFonts w:ascii="Courier New" w:hAnsi="Courier New" w:cs="Courier New"/>
          <w:color w:val="0070C1"/>
          <w:sz w:val="18"/>
          <w:szCs w:val="15"/>
          <w:lang w:eastAsia="ko-KR"/>
        </w:rPr>
      </w:pPr>
    </w:p>
    <w:p w14:paraId="5D980EAA"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&lt;?xml version="1.0" encoding="UTF-8"?&gt;</w:t>
      </w:r>
    </w:p>
    <w:p w14:paraId="2D777BF5" w14:textId="0997DBFE" w:rsidR="003A499B" w:rsidRPr="00DE4A01" w:rsidRDefault="003A499B" w:rsidP="00D321B2">
      <w:pPr>
        <w:widowControl w:val="0"/>
        <w:spacing w:before="0"/>
        <w:ind w:left="1000"/>
        <w:rPr>
          <w:rFonts w:ascii="Courier New" w:eastAsia="Courier New" w:hAnsi="Courier New" w:cs="Courier New"/>
          <w:color w:val="0070C1"/>
          <w:sz w:val="18"/>
          <w:szCs w:val="15"/>
          <w:lang w:eastAsia="ko-KR"/>
        </w:rPr>
      </w:pPr>
      <w:r w:rsidRPr="00DE4A01">
        <w:rPr>
          <w:rFonts w:ascii="Courier New" w:hAnsi="Courier New" w:cs="Courier New"/>
          <w:color w:val="0070C1"/>
          <w:sz w:val="18"/>
          <w:szCs w:val="15"/>
          <w:lang w:eastAsia="ko-KR"/>
        </w:rPr>
        <w:t>&lt;m2m:sgn</w:t>
      </w:r>
    </w:p>
    <w:p w14:paraId="5BDB2491"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xmlns:m2m="http://www.onem2m.org/xml/protocols"&gt;</w:t>
      </w:r>
    </w:p>
    <w:p w14:paraId="0116C238" w14:textId="77777777" w:rsidR="003A499B" w:rsidRPr="00DE4A01" w:rsidRDefault="003A499B" w:rsidP="00D321B2">
      <w:pPr>
        <w:widowControl w:val="0"/>
        <w:spacing w:before="0"/>
        <w:ind w:left="1000" w:firstLine="720"/>
      </w:pPr>
      <w:r w:rsidRPr="00DE4A01">
        <w:rPr>
          <w:rFonts w:ascii="Courier New" w:hAnsi="Courier New" w:cs="Courier New"/>
          <w:color w:val="0070C1"/>
          <w:sz w:val="18"/>
          <w:szCs w:val="15"/>
          <w:lang w:eastAsia="ko-KR"/>
        </w:rPr>
        <w:t>&lt;nev&gt;</w:t>
      </w:r>
    </w:p>
    <w:p w14:paraId="61259544" w14:textId="77777777" w:rsidR="003A499B" w:rsidRPr="00DE4A01" w:rsidRDefault="003A499B" w:rsidP="00D321B2">
      <w:pPr>
        <w:widowControl w:val="0"/>
        <w:spacing w:before="0"/>
        <w:ind w:left="1000" w:firstLine="720"/>
        <w:rPr>
          <w:rFonts w:ascii="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&lt;rep&gt;</w:t>
      </w:r>
    </w:p>
    <w:p w14:paraId="79DC3103" w14:textId="77777777" w:rsidR="003A499B" w:rsidRPr="00DE4A01" w:rsidRDefault="003A499B" w:rsidP="00D321B2">
      <w:pPr>
        <w:widowControl w:val="0"/>
        <w:spacing w:before="0"/>
        <w:ind w:leftChars="884" w:left="2122"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&lt;m2m:cin&gt;</w:t>
      </w:r>
    </w:p>
    <w:p w14:paraId="0F512732" w14:textId="77777777" w:rsidR="003A499B" w:rsidRPr="00DE4A01" w:rsidRDefault="003A499B" w:rsidP="00D321B2">
      <w:pPr>
        <w:widowControl w:val="0"/>
        <w:spacing w:before="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&lt;cnf&gt;text/plain:0&lt;/cnf&gt;</w:t>
      </w:r>
    </w:p>
    <w:p w14:paraId="37595A3E" w14:textId="77777777" w:rsidR="003A499B" w:rsidRPr="00DE4A01" w:rsidRDefault="003A499B" w:rsidP="00D321B2">
      <w:pPr>
        <w:widowControl w:val="0"/>
        <w:spacing w:before="0"/>
        <w:ind w:leftChars="668" w:left="1603" w:firstLine="117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&lt;con&gt;ON&lt;/con&gt;</w:t>
      </w:r>
    </w:p>
    <w:p w14:paraId="79E7D563" w14:textId="77777777" w:rsidR="003A499B" w:rsidRPr="00DE4A01" w:rsidRDefault="003A499B" w:rsidP="00D321B2">
      <w:pPr>
        <w:widowControl w:val="0"/>
        <w:spacing w:before="0"/>
        <w:ind w:left="1000" w:firstLine="99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&lt;/m2m:cin&gt;</w:t>
      </w:r>
    </w:p>
    <w:p w14:paraId="4DF22123" w14:textId="77777777" w:rsidR="003A499B" w:rsidRPr="00DE4A01" w:rsidRDefault="003A499B" w:rsidP="00D321B2">
      <w:pPr>
        <w:widowControl w:val="0"/>
        <w:spacing w:before="0"/>
        <w:ind w:left="1358" w:firstLine="63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&lt;/rep&gt;</w:t>
      </w:r>
    </w:p>
    <w:p w14:paraId="5CEE2463"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ab/>
      </w:r>
      <w:r w:rsidRPr="00DE4A01">
        <w:rPr>
          <w:rFonts w:ascii="Courier New" w:hAnsi="Courier New" w:cs="Courier New"/>
          <w:color w:val="0070C1"/>
          <w:sz w:val="18"/>
          <w:szCs w:val="15"/>
          <w:lang w:eastAsia="ko-KR"/>
        </w:rPr>
        <w:tab/>
        <w:t>&lt;net&gt;3&lt;/net&gt;</w:t>
      </w:r>
    </w:p>
    <w:p w14:paraId="36F6E0A7" w14:textId="77777777" w:rsidR="003A499B" w:rsidRPr="00DE4A01" w:rsidRDefault="003A499B" w:rsidP="00D321B2">
      <w:pPr>
        <w:widowControl w:val="0"/>
        <w:spacing w:before="0"/>
        <w:ind w:left="1000" w:firstLine="63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&lt;/nev&gt;</w:t>
      </w:r>
    </w:p>
    <w:p w14:paraId="381535B8" w14:textId="77777777" w:rsidR="003A499B" w:rsidRPr="00DE4A01" w:rsidRDefault="003A499B" w:rsidP="00D321B2">
      <w:pPr>
        <w:widowControl w:val="0"/>
        <w:spacing w:before="0"/>
        <w:ind w:left="1000" w:firstLine="63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&lt;sur&gt;</w:t>
      </w:r>
    </w:p>
    <w:p w14:paraId="20BA9F86" w14:textId="77777777" w:rsidR="003A499B" w:rsidRPr="00DE4A01" w:rsidRDefault="003A499B" w:rsidP="00D321B2">
      <w:pPr>
        <w:widowControl w:val="0"/>
        <w:spacing w:before="0"/>
        <w:ind w:left="1000" w:firstLine="9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/mn-cse/sub-856593979</w:t>
      </w:r>
    </w:p>
    <w:p w14:paraId="32869CB1" w14:textId="77777777" w:rsidR="003A499B" w:rsidRPr="00DE4A01" w:rsidRDefault="003A499B" w:rsidP="00D321B2">
      <w:pPr>
        <w:widowControl w:val="0"/>
        <w:spacing w:before="0"/>
        <w:ind w:firstLine="16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&lt;/sur&gt;</w:t>
      </w:r>
    </w:p>
    <w:p w14:paraId="7135F0F0" w14:textId="77777777" w:rsidR="003A499B" w:rsidRPr="00DE4A01" w:rsidRDefault="003A499B" w:rsidP="00D321B2">
      <w:pPr>
        <w:widowControl w:val="0"/>
        <w:spacing w:before="0"/>
        <w:ind w:left="208" w:firstLine="8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&lt;/m2m:sgn&gt;</w:t>
      </w:r>
    </w:p>
    <w:p w14:paraId="6CC5A7FD" w14:textId="77777777" w:rsidR="00582160" w:rsidRPr="00DE4A01" w:rsidRDefault="00582160" w:rsidP="00D321B2">
      <w:pPr>
        <w:widowControl w:val="0"/>
        <w:spacing w:before="0"/>
        <w:ind w:left="1000"/>
        <w:rPr>
          <w:rFonts w:ascii="Courier New" w:eastAsia="Times New Roman" w:hAnsi="Courier New" w:cs="Courier New"/>
          <w:sz w:val="18"/>
          <w:szCs w:val="15"/>
          <w:lang w:eastAsia="ko-KR"/>
        </w:rPr>
      </w:pPr>
    </w:p>
    <w:p w14:paraId="4A30BE92" w14:textId="77777777" w:rsidR="003A499B" w:rsidRPr="00DE4A01" w:rsidRDefault="003A499B" w:rsidP="00D321B2">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Response:</w:t>
      </w:r>
    </w:p>
    <w:p w14:paraId="75CA8C45" w14:textId="77777777" w:rsidR="00582160" w:rsidRPr="00DE4A01" w:rsidRDefault="00582160" w:rsidP="00D321B2">
      <w:pPr>
        <w:widowControl w:val="0"/>
        <w:spacing w:before="0"/>
        <w:ind w:left="1000"/>
        <w:rPr>
          <w:rFonts w:ascii="Courier New" w:eastAsia="Times New Roman" w:hAnsi="Courier New" w:cs="Courier New"/>
          <w:sz w:val="18"/>
          <w:szCs w:val="15"/>
          <w:lang w:eastAsia="ko-KR"/>
        </w:rPr>
      </w:pPr>
    </w:p>
    <w:p w14:paraId="1C131380"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200 OK</w:t>
      </w:r>
    </w:p>
    <w:p w14:paraId="22DFD710"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X-M2M-RSC: 2000</w:t>
      </w:r>
    </w:p>
    <w:p w14:paraId="004A582F"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X-M2M-RI: notif-12345</w:t>
      </w:r>
    </w:p>
    <w:p w14:paraId="23A85E9B" w14:textId="77777777" w:rsidR="003A499B" w:rsidRPr="00DE4A01" w:rsidRDefault="003A499B" w:rsidP="003A499B">
      <w:pPr>
        <w:widowControl w:val="0"/>
        <w:ind w:left="208"/>
      </w:pPr>
      <w:r w:rsidRPr="00DE4A01">
        <w:t>If the notification request body is represented in JSON, the following is a HTTP request message:</w:t>
      </w:r>
    </w:p>
    <w:p w14:paraId="76741A8A" w14:textId="77777777" w:rsidR="00582160" w:rsidRPr="00DE4A01" w:rsidRDefault="00582160" w:rsidP="00D321B2">
      <w:pPr>
        <w:widowControl w:val="0"/>
        <w:spacing w:before="0"/>
        <w:ind w:left="1000"/>
        <w:rPr>
          <w:rFonts w:ascii="Courier New" w:eastAsia="Times New Roman" w:hAnsi="Courier New" w:cs="Courier New"/>
          <w:sz w:val="18"/>
          <w:szCs w:val="15"/>
          <w:lang w:eastAsia="ko-KR"/>
        </w:rPr>
      </w:pPr>
    </w:p>
    <w:p w14:paraId="3F4DA608" w14:textId="77777777" w:rsidR="003A499B" w:rsidRPr="00DE4A01" w:rsidRDefault="003A499B" w:rsidP="00D321B2">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Request:</w:t>
      </w:r>
    </w:p>
    <w:p w14:paraId="5F2B1A7D" w14:textId="77777777" w:rsidR="00582160" w:rsidRPr="00DE4A01" w:rsidRDefault="00582160" w:rsidP="00D321B2">
      <w:pPr>
        <w:widowControl w:val="0"/>
        <w:spacing w:before="0"/>
        <w:ind w:left="1000"/>
        <w:rPr>
          <w:rFonts w:ascii="Courier New" w:eastAsia="Times New Roman" w:hAnsi="Courier New" w:cs="Courier New"/>
          <w:sz w:val="18"/>
          <w:szCs w:val="15"/>
          <w:lang w:eastAsia="ko-KR"/>
        </w:rPr>
      </w:pPr>
    </w:p>
    <w:p w14:paraId="650FF463"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POST /</w:t>
      </w:r>
      <w:r w:rsidRPr="00DE4A01">
        <w:rPr>
          <w:rFonts w:ascii="Courier New" w:hAnsi="Courier New" w:cs="Courier New"/>
          <w:color w:val="0070C1"/>
          <w:sz w:val="18"/>
          <w:szCs w:val="15"/>
          <w:lang w:eastAsia="ko-KR"/>
        </w:rPr>
        <w:t xml:space="preserve"> HTTP/1.1</w:t>
      </w:r>
    </w:p>
    <w:p w14:paraId="301F627E"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hAnsi="Courier New" w:cs="Courier New"/>
          <w:color w:val="0070C1"/>
          <w:sz w:val="18"/>
          <w:szCs w:val="15"/>
          <w:lang w:eastAsia="ko-KR"/>
        </w:rPr>
        <w:t xml:space="preserve">Host: </w:t>
      </w:r>
      <w:r w:rsidRPr="00DE4A01">
        <w:rPr>
          <w:rFonts w:ascii="Courier New" w:eastAsia="Times New Roman" w:hAnsi="Courier New" w:cs="Courier New"/>
          <w:color w:val="0070C1"/>
          <w:sz w:val="18"/>
          <w:szCs w:val="15"/>
          <w:lang w:eastAsia="ko-KR"/>
        </w:rPr>
        <w:t>192.168.0.10:9090</w:t>
      </w:r>
    </w:p>
    <w:p w14:paraId="3F123E29"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/mn-cse</w:t>
      </w:r>
    </w:p>
    <w:p w14:paraId="39E78230"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notif-12345</w:t>
      </w:r>
    </w:p>
    <w:p w14:paraId="017A365F"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Content-Type: application/json</w:t>
      </w:r>
    </w:p>
    <w:p w14:paraId="48848033" w14:textId="77777777" w:rsidR="003A499B" w:rsidRPr="00DE4A01" w:rsidRDefault="003A499B" w:rsidP="00D321B2">
      <w:pPr>
        <w:widowControl w:val="0"/>
        <w:spacing w:before="0"/>
        <w:ind w:left="716" w:firstLine="284"/>
        <w:rPr>
          <w:rFonts w:ascii="Courier New" w:hAnsi="Courier New" w:cs="Courier New"/>
          <w:color w:val="0070C1"/>
          <w:sz w:val="18"/>
          <w:szCs w:val="15"/>
          <w:lang w:eastAsia="ko-KR"/>
        </w:rPr>
      </w:pPr>
    </w:p>
    <w:p w14:paraId="1E370C62" w14:textId="77777777" w:rsidR="003A499B" w:rsidRPr="00DE4A01" w:rsidRDefault="003A499B" w:rsidP="00D321B2">
      <w:pPr>
        <w:widowControl w:val="0"/>
        <w:spacing w:before="0"/>
        <w:ind w:left="716"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40E2C11A" w14:textId="77777777" w:rsidR="003A499B" w:rsidRPr="00DE4A01" w:rsidRDefault="003A499B" w:rsidP="00D321B2">
      <w:pPr>
        <w:widowControl w:val="0"/>
        <w:spacing w:before="0"/>
        <w:ind w:left="716"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lastRenderedPageBreak/>
        <w:tab/>
        <w:t>"m2m:sgn":</w:t>
      </w:r>
    </w:p>
    <w:p w14:paraId="5616D072" w14:textId="77777777" w:rsidR="003A499B" w:rsidRPr="00DE4A01" w:rsidRDefault="003A499B" w:rsidP="00D321B2">
      <w:pPr>
        <w:widowControl w:val="0"/>
        <w:spacing w:before="0"/>
        <w:ind w:left="852"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444782A0" w14:textId="77777777" w:rsidR="003A499B" w:rsidRPr="00DE4A01" w:rsidRDefault="003A499B" w:rsidP="00D321B2">
      <w:pPr>
        <w:widowControl w:val="0"/>
        <w:spacing w:before="0"/>
        <w:ind w:left="852"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"nev":{</w:t>
      </w:r>
    </w:p>
    <w:p w14:paraId="066B0C78" w14:textId="77777777" w:rsidR="003A499B" w:rsidRPr="00DE4A01" w:rsidRDefault="003A499B" w:rsidP="00D321B2">
      <w:pPr>
        <w:widowControl w:val="0"/>
        <w:spacing w:before="0"/>
        <w:ind w:left="852"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r>
      <w:r w:rsidRPr="00DE4A01">
        <w:rPr>
          <w:rFonts w:ascii="Courier New" w:hAnsi="Courier New" w:cs="Courier New"/>
          <w:color w:val="0070C1"/>
          <w:sz w:val="18"/>
          <w:szCs w:val="15"/>
          <w:lang w:eastAsia="ko-KR"/>
        </w:rPr>
        <w:tab/>
        <w:t>"rep":</w:t>
      </w:r>
    </w:p>
    <w:p w14:paraId="53CA10FD" w14:textId="77777777" w:rsidR="003A499B" w:rsidRPr="00DE4A01" w:rsidRDefault="003A499B" w:rsidP="00D321B2">
      <w:pPr>
        <w:widowControl w:val="0"/>
        <w:spacing w:before="0"/>
        <w:ind w:left="1420"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09FA98FF" w14:textId="77777777" w:rsidR="003A499B" w:rsidRPr="00DE4A01" w:rsidRDefault="003A499B" w:rsidP="00D321B2">
      <w:pPr>
        <w:widowControl w:val="0"/>
        <w:spacing w:before="0"/>
        <w:ind w:left="1420"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"cin":</w:t>
      </w:r>
    </w:p>
    <w:p w14:paraId="6DCC355E" w14:textId="77777777" w:rsidR="003A499B" w:rsidRPr="00DE4A01" w:rsidRDefault="003A499B" w:rsidP="00D321B2">
      <w:pPr>
        <w:widowControl w:val="0"/>
        <w:spacing w:before="0"/>
        <w:ind w:left="1704"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4E2842F8" w14:textId="77777777" w:rsidR="003A499B" w:rsidRPr="00DE4A01" w:rsidRDefault="003A499B" w:rsidP="00D321B2">
      <w:pPr>
        <w:widowControl w:val="0"/>
        <w:spacing w:before="0"/>
        <w:ind w:left="1704"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"cnf": "text/plain:0"</w:t>
      </w:r>
      <w:r w:rsidRPr="00DE4A01">
        <w:rPr>
          <w:rFonts w:ascii="Courier New" w:hAnsi="Courier New" w:cs="Courier New"/>
          <w:color w:val="0070C1"/>
          <w:sz w:val="18"/>
          <w:szCs w:val="15"/>
          <w:lang w:eastAsia="ko-KR"/>
        </w:rPr>
        <w:tab/>
        <w:t>,</w:t>
      </w:r>
    </w:p>
    <w:p w14:paraId="799E0C9E" w14:textId="77777777" w:rsidR="003A499B" w:rsidRPr="00DE4A01" w:rsidRDefault="003A499B" w:rsidP="00D321B2">
      <w:pPr>
        <w:widowControl w:val="0"/>
        <w:spacing w:before="0"/>
        <w:ind w:left="1704"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"con": "ON"</w:t>
      </w:r>
    </w:p>
    <w:p w14:paraId="3F56F226" w14:textId="77777777" w:rsidR="003A499B" w:rsidRPr="00DE4A01" w:rsidRDefault="003A499B" w:rsidP="00D321B2">
      <w:pPr>
        <w:widowControl w:val="0"/>
        <w:spacing w:before="0"/>
        <w:ind w:left="1704"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05947340" w14:textId="77777777" w:rsidR="003A499B" w:rsidRPr="00DE4A01" w:rsidRDefault="003A499B" w:rsidP="00D321B2">
      <w:pPr>
        <w:widowControl w:val="0"/>
        <w:spacing w:before="0"/>
        <w:ind w:left="1420"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2B1610C1" w14:textId="77777777" w:rsidR="003A499B" w:rsidRPr="00DE4A01" w:rsidRDefault="003A499B" w:rsidP="00D321B2">
      <w:pPr>
        <w:widowControl w:val="0"/>
        <w:spacing w:before="0"/>
        <w:ind w:left="1420"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"net":[3]</w:t>
      </w:r>
      <w:r w:rsidRPr="00DE4A01">
        <w:rPr>
          <w:rFonts w:ascii="Courier New" w:hAnsi="Courier New" w:cs="Courier New"/>
          <w:color w:val="0070C1"/>
          <w:sz w:val="18"/>
          <w:szCs w:val="15"/>
          <w:lang w:eastAsia="ko-KR"/>
        </w:rPr>
        <w:tab/>
      </w:r>
    </w:p>
    <w:p w14:paraId="088D7FED" w14:textId="77777777" w:rsidR="003A499B" w:rsidRPr="00DE4A01" w:rsidRDefault="003A499B" w:rsidP="00D321B2">
      <w:pPr>
        <w:widowControl w:val="0"/>
        <w:spacing w:before="0"/>
        <w:ind w:left="1136"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37716956" w14:textId="77777777" w:rsidR="003A499B" w:rsidRPr="00DE4A01" w:rsidRDefault="003A499B" w:rsidP="00D321B2">
      <w:pPr>
        <w:widowControl w:val="0"/>
        <w:spacing w:before="0"/>
        <w:ind w:left="1136"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"sur":"/mn-cse/sub-856593979"</w:t>
      </w:r>
      <w:r w:rsidRPr="00DE4A01">
        <w:rPr>
          <w:rFonts w:ascii="Courier New" w:hAnsi="Courier New" w:cs="Courier New"/>
          <w:color w:val="0070C1"/>
          <w:sz w:val="18"/>
          <w:szCs w:val="15"/>
          <w:lang w:eastAsia="ko-KR"/>
        </w:rPr>
        <w:tab/>
      </w:r>
    </w:p>
    <w:p w14:paraId="14E2D19A" w14:textId="77777777" w:rsidR="003A499B" w:rsidRPr="00DE4A01" w:rsidRDefault="003A499B" w:rsidP="00D321B2">
      <w:pPr>
        <w:widowControl w:val="0"/>
        <w:spacing w:before="0"/>
        <w:ind w:left="852"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5C8FADC0" w14:textId="77777777" w:rsidR="003A499B" w:rsidRPr="00DE4A01" w:rsidRDefault="003A499B" w:rsidP="00D321B2">
      <w:pPr>
        <w:widowControl w:val="0"/>
        <w:spacing w:before="0"/>
        <w:ind w:left="716"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13A41F14" w14:textId="77777777" w:rsidR="00582160" w:rsidRPr="00DE4A01" w:rsidRDefault="00582160" w:rsidP="00D321B2">
      <w:pPr>
        <w:widowControl w:val="0"/>
        <w:spacing w:before="0"/>
        <w:ind w:left="1000"/>
        <w:rPr>
          <w:rFonts w:ascii="Courier New" w:eastAsia="Times New Roman" w:hAnsi="Courier New" w:cs="Courier New"/>
          <w:sz w:val="18"/>
          <w:szCs w:val="15"/>
          <w:lang w:eastAsia="ko-KR"/>
        </w:rPr>
      </w:pPr>
    </w:p>
    <w:p w14:paraId="7CF62166" w14:textId="77777777" w:rsidR="003A499B" w:rsidRPr="00DE4A01" w:rsidRDefault="003A499B" w:rsidP="00D321B2">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Response:</w:t>
      </w:r>
    </w:p>
    <w:p w14:paraId="1A490ACD" w14:textId="77777777" w:rsidR="00582160" w:rsidRPr="00DE4A01" w:rsidRDefault="00582160" w:rsidP="00D321B2">
      <w:pPr>
        <w:widowControl w:val="0"/>
        <w:spacing w:before="0"/>
        <w:ind w:left="1000"/>
        <w:rPr>
          <w:rFonts w:ascii="Courier New" w:eastAsia="Times New Roman" w:hAnsi="Courier New" w:cs="Courier New"/>
          <w:sz w:val="18"/>
          <w:szCs w:val="15"/>
          <w:lang w:eastAsia="ko-KR"/>
        </w:rPr>
      </w:pPr>
    </w:p>
    <w:p w14:paraId="18D32F1B"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200 OK</w:t>
      </w:r>
    </w:p>
    <w:p w14:paraId="78C2EA2F"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X-M2M-RSC: 2000</w:t>
      </w:r>
    </w:p>
    <w:p w14:paraId="689F02EF"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X-M2M-RI: notif-12345</w:t>
      </w:r>
    </w:p>
    <w:p w14:paraId="408A2F94" w14:textId="77777777" w:rsidR="003A499B" w:rsidRPr="00DE4A01" w:rsidRDefault="003A499B" w:rsidP="008B4ABE">
      <w:pPr>
        <w:pStyle w:val="Heading4"/>
      </w:pPr>
      <w:bookmarkStart w:id="194" w:name="_Toc476059940"/>
      <w:r w:rsidRPr="00DE4A01">
        <w:t>9.7.12.3</w:t>
      </w:r>
      <w:r w:rsidRPr="00DE4A01">
        <w:tab/>
        <w:t>Post a notification to ADN-AE2</w:t>
      </w:r>
      <w:bookmarkEnd w:id="194"/>
    </w:p>
    <w:p w14:paraId="105023E6" w14:textId="77777777" w:rsidR="003A499B" w:rsidRPr="00DE4A01" w:rsidRDefault="003A499B" w:rsidP="003A499B">
      <w:r w:rsidRPr="00DE4A01">
        <w:t>If the notification request body is represented in XML, the following is a HTTP request message example:</w:t>
      </w:r>
    </w:p>
    <w:p w14:paraId="7F30075A" w14:textId="77777777" w:rsidR="00582160" w:rsidRPr="00DE4A01" w:rsidRDefault="00582160" w:rsidP="00D321B2">
      <w:pPr>
        <w:widowControl w:val="0"/>
        <w:spacing w:before="0"/>
        <w:ind w:left="1000"/>
        <w:rPr>
          <w:rFonts w:ascii="Courier New" w:eastAsia="Times New Roman" w:hAnsi="Courier New" w:cs="Courier New"/>
          <w:sz w:val="18"/>
          <w:szCs w:val="15"/>
          <w:lang w:eastAsia="ko-KR"/>
        </w:rPr>
      </w:pPr>
    </w:p>
    <w:p w14:paraId="6D7DEDF1" w14:textId="77777777" w:rsidR="003A499B" w:rsidRPr="00DE4A01" w:rsidRDefault="003A499B" w:rsidP="00D321B2">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Request:</w:t>
      </w:r>
    </w:p>
    <w:p w14:paraId="2EFBE302" w14:textId="77777777" w:rsidR="00E70FF5" w:rsidRPr="00DE4A01" w:rsidRDefault="00E70FF5" w:rsidP="00D321B2">
      <w:pPr>
        <w:widowControl w:val="0"/>
        <w:spacing w:before="0"/>
        <w:ind w:left="1000"/>
        <w:jc w:val="left"/>
        <w:rPr>
          <w:rFonts w:ascii="Courier New" w:eastAsia="Times New Roman" w:hAnsi="Courier New" w:cs="Courier New"/>
          <w:color w:val="0070C1"/>
          <w:sz w:val="18"/>
          <w:szCs w:val="15"/>
          <w:lang w:eastAsia="ko-KR"/>
        </w:rPr>
      </w:pPr>
    </w:p>
    <w:p w14:paraId="073EB1D9"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POST /  HTTP/1.1</w:t>
      </w:r>
    </w:p>
    <w:p w14:paraId="0B3995DF"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Host: 192.168.0.20:9090</w:t>
      </w:r>
    </w:p>
    <w:p w14:paraId="3B373CCA"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X-M2M-Origin: /mn-cse</w:t>
      </w:r>
    </w:p>
    <w:p w14:paraId="5123F4BD"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X-M2M-RI: notif-12346</w:t>
      </w:r>
    </w:p>
    <w:p w14:paraId="6B70CAF4"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Content-Type: application/xml</w:t>
      </w:r>
    </w:p>
    <w:p w14:paraId="6126D9BE" w14:textId="77777777" w:rsidR="003A499B" w:rsidRPr="00DE4A01" w:rsidRDefault="003A499B" w:rsidP="00D321B2">
      <w:pPr>
        <w:widowControl w:val="0"/>
        <w:spacing w:before="0"/>
        <w:ind w:left="716" w:firstLine="284"/>
        <w:rPr>
          <w:rFonts w:ascii="Courier New" w:hAnsi="Courier New" w:cs="Courier New"/>
          <w:color w:val="0070C1"/>
          <w:sz w:val="18"/>
          <w:szCs w:val="15"/>
          <w:lang w:eastAsia="ko-KR"/>
        </w:rPr>
      </w:pPr>
    </w:p>
    <w:p w14:paraId="2A7C2577"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&lt;?xml version="1.0" encoding="UTF-8"?&gt;</w:t>
      </w:r>
    </w:p>
    <w:p w14:paraId="77B61F18" w14:textId="21DF6449" w:rsidR="003A499B" w:rsidRPr="00DE4A01" w:rsidRDefault="003A499B" w:rsidP="00D321B2">
      <w:pPr>
        <w:widowControl w:val="0"/>
        <w:spacing w:before="0"/>
        <w:ind w:left="1000"/>
        <w:rPr>
          <w:rFonts w:ascii="Courier New" w:eastAsia="Courier New" w:hAnsi="Courier New" w:cs="Courier New"/>
          <w:color w:val="0070C1"/>
          <w:sz w:val="18"/>
          <w:szCs w:val="15"/>
          <w:lang w:eastAsia="ko-KR"/>
        </w:rPr>
      </w:pPr>
      <w:r w:rsidRPr="00DE4A01">
        <w:rPr>
          <w:rFonts w:ascii="Courier New" w:hAnsi="Courier New" w:cs="Courier New"/>
          <w:color w:val="0070C1"/>
          <w:sz w:val="18"/>
          <w:szCs w:val="15"/>
          <w:lang w:eastAsia="ko-KR"/>
        </w:rPr>
        <w:t>&lt;m2m:sgn</w:t>
      </w:r>
    </w:p>
    <w:p w14:paraId="20D3C5E5"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xmlns:m2m="http://www.onem2m.org/xml/protocols"&gt;</w:t>
      </w:r>
    </w:p>
    <w:p w14:paraId="775BA480" w14:textId="77777777" w:rsidR="003A499B" w:rsidRPr="00DE4A01" w:rsidRDefault="003A499B" w:rsidP="00D321B2">
      <w:pPr>
        <w:widowControl w:val="0"/>
        <w:spacing w:before="0"/>
        <w:ind w:firstLine="1620"/>
        <w:rPr>
          <w:rFonts w:ascii="Courier New" w:eastAsia="Courier New" w:hAnsi="Courier New" w:cs="Courier New"/>
          <w:color w:val="0070C1"/>
          <w:sz w:val="18"/>
          <w:szCs w:val="15"/>
          <w:lang w:eastAsia="ko-KR"/>
        </w:rPr>
      </w:pPr>
      <w:r w:rsidRPr="00DE4A01">
        <w:rPr>
          <w:rFonts w:ascii="Courier New" w:hAnsi="Courier New" w:cs="Courier New"/>
          <w:color w:val="0070C1"/>
          <w:sz w:val="18"/>
          <w:szCs w:val="15"/>
          <w:lang w:eastAsia="ko-KR"/>
        </w:rPr>
        <w:t>&lt;nev&gt;</w:t>
      </w:r>
    </w:p>
    <w:p w14:paraId="11C2B931" w14:textId="77777777" w:rsidR="003A499B" w:rsidRPr="00DE4A01" w:rsidRDefault="003A499B" w:rsidP="00D321B2">
      <w:pPr>
        <w:widowControl w:val="0"/>
        <w:spacing w:before="0"/>
        <w:ind w:firstLine="1620"/>
        <w:rPr>
          <w:rFonts w:ascii="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&lt;rep&gt;</w:t>
      </w:r>
    </w:p>
    <w:p w14:paraId="7647357C" w14:textId="77777777" w:rsidR="003A499B" w:rsidRPr="00DE4A01" w:rsidRDefault="003A499B" w:rsidP="00D321B2">
      <w:pPr>
        <w:widowControl w:val="0"/>
        <w:spacing w:before="0"/>
        <w:ind w:leftChars="884" w:left="2122"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&lt;cin&gt;</w:t>
      </w:r>
    </w:p>
    <w:p w14:paraId="24DBC817" w14:textId="77777777" w:rsidR="003A499B" w:rsidRPr="00DE4A01" w:rsidRDefault="003A499B" w:rsidP="00D321B2">
      <w:pPr>
        <w:widowControl w:val="0"/>
        <w:spacing w:before="0"/>
        <w:ind w:leftChars="742" w:left="1781" w:firstLine="99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&lt;cnf&gt;text/plain:0&lt;/cnf&gt;</w:t>
      </w:r>
    </w:p>
    <w:p w14:paraId="1E97DF84" w14:textId="77777777" w:rsidR="003A499B" w:rsidRPr="00DE4A01" w:rsidRDefault="003A499B" w:rsidP="00D321B2">
      <w:pPr>
        <w:widowControl w:val="0"/>
        <w:spacing w:before="0"/>
        <w:ind w:leftChars="668" w:left="1603" w:firstLine="117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&lt;con&gt;ON&lt;/con&gt;</w:t>
      </w:r>
    </w:p>
    <w:p w14:paraId="43669788" w14:textId="77777777" w:rsidR="003A499B" w:rsidRPr="00DE4A01" w:rsidRDefault="003A499B" w:rsidP="00D321B2">
      <w:pPr>
        <w:widowControl w:val="0"/>
        <w:spacing w:before="0"/>
        <w:ind w:leftChars="600" w:left="1440" w:firstLine="99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&lt;/cin&gt;</w:t>
      </w:r>
    </w:p>
    <w:p w14:paraId="51D0084F"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ab/>
      </w:r>
      <w:r w:rsidRPr="00DE4A01">
        <w:rPr>
          <w:rFonts w:ascii="Courier New" w:eastAsia="Courier New" w:hAnsi="Courier New" w:cs="Courier New"/>
          <w:color w:val="0070C1"/>
          <w:sz w:val="18"/>
          <w:szCs w:val="15"/>
          <w:lang w:eastAsia="ko-KR"/>
        </w:rPr>
        <w:tab/>
      </w:r>
      <w:r w:rsidRPr="00DE4A01">
        <w:rPr>
          <w:rFonts w:ascii="Courier New" w:eastAsia="Courier New" w:hAnsi="Courier New" w:cs="Courier New"/>
          <w:color w:val="0070C1"/>
          <w:sz w:val="18"/>
          <w:szCs w:val="15"/>
          <w:lang w:eastAsia="ko-KR"/>
        </w:rPr>
        <w:tab/>
      </w:r>
      <w:r w:rsidRPr="00DE4A01">
        <w:rPr>
          <w:rFonts w:ascii="Courier New" w:eastAsia="Courier New" w:hAnsi="Courier New" w:cs="Courier New"/>
          <w:color w:val="0070C1"/>
          <w:sz w:val="18"/>
          <w:szCs w:val="15"/>
          <w:lang w:eastAsia="ko-KR"/>
        </w:rPr>
        <w:tab/>
      </w:r>
      <w:r w:rsidRPr="00DE4A01">
        <w:rPr>
          <w:rFonts w:ascii="Courier New" w:hAnsi="Courier New" w:cs="Courier New"/>
          <w:color w:val="0070C1"/>
          <w:sz w:val="18"/>
          <w:szCs w:val="15"/>
          <w:lang w:eastAsia="ko-KR"/>
        </w:rPr>
        <w:t>&lt;/rep&gt;</w:t>
      </w:r>
    </w:p>
    <w:p w14:paraId="34DB989D"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&lt;net&gt;3&lt;/net&gt;</w:t>
      </w:r>
    </w:p>
    <w:p w14:paraId="677A97AC" w14:textId="77777777" w:rsidR="003A499B" w:rsidRPr="00DE4A01" w:rsidRDefault="003A499B" w:rsidP="00D321B2">
      <w:pPr>
        <w:widowControl w:val="0"/>
        <w:spacing w:before="0"/>
        <w:ind w:left="1000"/>
        <w:rPr>
          <w:rFonts w:ascii="Courier New" w:hAnsi="Courier New" w:cs="Courier New"/>
          <w:color w:val="0070C1"/>
          <w:sz w:val="18"/>
          <w:szCs w:val="15"/>
          <w:lang w:eastAsia="ko-KR"/>
        </w:rPr>
      </w:pPr>
    </w:p>
    <w:p w14:paraId="65199D1D" w14:textId="77777777" w:rsidR="003A499B" w:rsidRPr="00DE4A01" w:rsidRDefault="003A499B" w:rsidP="00D321B2">
      <w:pPr>
        <w:widowControl w:val="0"/>
        <w:spacing w:before="0"/>
        <w:ind w:firstLine="1620"/>
        <w:rPr>
          <w:rFonts w:ascii="Courier New" w:hAnsi="Courier New" w:cs="Courier New"/>
          <w:color w:val="0070C1"/>
          <w:sz w:val="18"/>
          <w:szCs w:val="15"/>
          <w:lang w:eastAsia="ko-KR"/>
        </w:rPr>
      </w:pPr>
      <w:r w:rsidRPr="00DE4A01">
        <w:rPr>
          <w:rFonts w:ascii="Courier New" w:eastAsia="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&lt;/nev&gt;</w:t>
      </w:r>
    </w:p>
    <w:p w14:paraId="22AD5680" w14:textId="77777777" w:rsidR="003A499B" w:rsidRPr="00DE4A01" w:rsidRDefault="003A499B" w:rsidP="00D321B2">
      <w:pPr>
        <w:widowControl w:val="0"/>
        <w:spacing w:before="0"/>
        <w:ind w:left="1000" w:firstLine="63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&lt;sur&gt;</w:t>
      </w:r>
    </w:p>
    <w:p w14:paraId="6EDC34BA" w14:textId="77777777" w:rsidR="003A499B" w:rsidRPr="00DE4A01" w:rsidRDefault="003A499B" w:rsidP="00D321B2">
      <w:pPr>
        <w:widowControl w:val="0"/>
        <w:spacing w:before="0"/>
        <w:ind w:left="1000" w:firstLine="9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/mn-cse/sub-856463728</w:t>
      </w:r>
    </w:p>
    <w:p w14:paraId="10DFC7AC" w14:textId="77777777" w:rsidR="003A499B" w:rsidRPr="00DE4A01" w:rsidRDefault="003A499B" w:rsidP="00D321B2">
      <w:pPr>
        <w:widowControl w:val="0"/>
        <w:spacing w:before="0"/>
        <w:ind w:firstLine="16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&lt;/sur&gt;</w:t>
      </w:r>
    </w:p>
    <w:p w14:paraId="73FBCDF3" w14:textId="77777777" w:rsidR="003A499B" w:rsidRPr="00DE4A01" w:rsidRDefault="003A499B" w:rsidP="00D321B2">
      <w:pPr>
        <w:widowControl w:val="0"/>
        <w:spacing w:before="0"/>
        <w:ind w:left="208" w:firstLine="81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&lt;/m2m:sgn&gt;</w:t>
      </w:r>
    </w:p>
    <w:p w14:paraId="1E18D386" w14:textId="77777777" w:rsidR="003A499B" w:rsidRPr="00DE4A01" w:rsidRDefault="003A499B" w:rsidP="00D321B2">
      <w:pPr>
        <w:widowControl w:val="0"/>
        <w:spacing w:before="0"/>
        <w:ind w:left="208" w:firstLine="810"/>
        <w:rPr>
          <w:rFonts w:ascii="Courier New" w:hAnsi="Courier New" w:cs="Courier New"/>
          <w:color w:val="0070C1"/>
          <w:sz w:val="18"/>
          <w:szCs w:val="15"/>
          <w:lang w:eastAsia="ko-KR"/>
        </w:rPr>
      </w:pPr>
    </w:p>
    <w:p w14:paraId="3977730D" w14:textId="77777777" w:rsidR="003A499B" w:rsidRPr="00DE4A01" w:rsidRDefault="003A499B" w:rsidP="00D321B2">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Response:</w:t>
      </w:r>
    </w:p>
    <w:p w14:paraId="36859C7B" w14:textId="77777777" w:rsidR="003A499B" w:rsidRPr="00DE4A01" w:rsidRDefault="003A499B" w:rsidP="00D321B2">
      <w:pPr>
        <w:widowControl w:val="0"/>
        <w:spacing w:before="0"/>
        <w:ind w:left="208" w:firstLine="810"/>
        <w:rPr>
          <w:rFonts w:ascii="Courier New" w:hAnsi="Courier New" w:cs="Courier New"/>
          <w:color w:val="0070C1"/>
          <w:sz w:val="18"/>
          <w:szCs w:val="15"/>
          <w:lang w:eastAsia="ko-KR"/>
        </w:rPr>
      </w:pPr>
    </w:p>
    <w:p w14:paraId="3ED0DD98"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200 OK</w:t>
      </w:r>
    </w:p>
    <w:p w14:paraId="6DD1F1EC"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X-M2M-RSC: 2000</w:t>
      </w:r>
    </w:p>
    <w:p w14:paraId="2A3AE58B"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X-M2M-RI:  notif-12346</w:t>
      </w:r>
    </w:p>
    <w:p w14:paraId="3084D43F"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p>
    <w:p w14:paraId="72CF4B0D" w14:textId="77777777" w:rsidR="003A499B" w:rsidRPr="00DE4A01" w:rsidRDefault="003A499B" w:rsidP="003A499B">
      <w:pPr>
        <w:widowControl w:val="0"/>
        <w:ind w:left="208"/>
      </w:pPr>
      <w:r w:rsidRPr="00DE4A01">
        <w:t>If the notification request body is represented in JSON, the following is a HTTP request message example:</w:t>
      </w:r>
    </w:p>
    <w:p w14:paraId="70970054" w14:textId="77777777" w:rsidR="00582160" w:rsidRPr="00DE4A01" w:rsidRDefault="00582160" w:rsidP="00D321B2">
      <w:pPr>
        <w:widowControl w:val="0"/>
        <w:spacing w:before="0"/>
        <w:ind w:left="1000"/>
        <w:rPr>
          <w:rFonts w:ascii="Courier New" w:eastAsia="Times New Roman" w:hAnsi="Courier New" w:cs="Courier New"/>
          <w:sz w:val="18"/>
          <w:szCs w:val="15"/>
          <w:lang w:eastAsia="ko-KR"/>
        </w:rPr>
      </w:pPr>
    </w:p>
    <w:p w14:paraId="4B046A58" w14:textId="77777777" w:rsidR="003A499B" w:rsidRPr="00DE4A01" w:rsidRDefault="003A499B" w:rsidP="00D321B2">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Request:</w:t>
      </w:r>
    </w:p>
    <w:p w14:paraId="03709B2C"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p>
    <w:p w14:paraId="11FD9B5D"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POST /  HTTP/1.1</w:t>
      </w:r>
    </w:p>
    <w:p w14:paraId="493DF0FD"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Host: 192.168.0.20:9090</w:t>
      </w:r>
    </w:p>
    <w:p w14:paraId="6852E835"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X-M2M-Origin: /mn-cse</w:t>
      </w:r>
    </w:p>
    <w:p w14:paraId="4FA33256"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X-M2M-RI: notif-12346</w:t>
      </w:r>
    </w:p>
    <w:p w14:paraId="42CEFB76"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lastRenderedPageBreak/>
        <w:t>Content-Type: application/json</w:t>
      </w:r>
    </w:p>
    <w:p w14:paraId="1991BF20" w14:textId="77777777" w:rsidR="003A499B" w:rsidRPr="00DE4A01" w:rsidRDefault="003A499B" w:rsidP="00D321B2">
      <w:pPr>
        <w:widowControl w:val="0"/>
        <w:spacing w:before="0"/>
        <w:ind w:left="716" w:firstLine="284"/>
        <w:rPr>
          <w:rFonts w:ascii="Courier New" w:hAnsi="Courier New" w:cs="Courier New"/>
          <w:color w:val="0070C1"/>
          <w:sz w:val="18"/>
          <w:szCs w:val="15"/>
          <w:lang w:eastAsia="ko-KR"/>
        </w:rPr>
      </w:pPr>
    </w:p>
    <w:p w14:paraId="075DFFA0" w14:textId="77777777" w:rsidR="003A499B" w:rsidRPr="00DE4A01" w:rsidRDefault="003A499B" w:rsidP="00D321B2">
      <w:pPr>
        <w:widowControl w:val="0"/>
        <w:spacing w:before="0"/>
        <w:rPr>
          <w:rFonts w:ascii="Courier New" w:hAnsi="Courier New" w:cs="Courier New"/>
          <w:color w:val="0070C1"/>
          <w:sz w:val="18"/>
          <w:szCs w:val="15"/>
          <w:lang w:eastAsia="ko-KR"/>
        </w:rPr>
      </w:pPr>
    </w:p>
    <w:p w14:paraId="3C245E2A" w14:textId="77777777" w:rsidR="003A499B" w:rsidRPr="00DE4A01" w:rsidRDefault="003A499B" w:rsidP="00D321B2">
      <w:pPr>
        <w:widowControl w:val="0"/>
        <w:spacing w:before="0"/>
        <w:ind w:left="716"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5A3D3E35" w14:textId="77777777" w:rsidR="003A499B" w:rsidRPr="00DE4A01" w:rsidRDefault="003A499B" w:rsidP="00D321B2">
      <w:pPr>
        <w:widowControl w:val="0"/>
        <w:spacing w:before="0"/>
        <w:ind w:left="716"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"m2m:sgn":</w:t>
      </w:r>
    </w:p>
    <w:p w14:paraId="7A8865FF" w14:textId="77777777" w:rsidR="003A499B" w:rsidRPr="00DE4A01" w:rsidRDefault="003A499B" w:rsidP="00D321B2">
      <w:pPr>
        <w:widowControl w:val="0"/>
        <w:spacing w:before="0"/>
        <w:ind w:left="852"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5DBDD34F" w14:textId="77777777" w:rsidR="003A499B" w:rsidRPr="00DE4A01" w:rsidRDefault="003A499B" w:rsidP="00D321B2">
      <w:pPr>
        <w:widowControl w:val="0"/>
        <w:spacing w:before="0"/>
        <w:ind w:left="852"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"nev":{</w:t>
      </w:r>
    </w:p>
    <w:p w14:paraId="56605849" w14:textId="77777777" w:rsidR="003A499B" w:rsidRPr="00DE4A01" w:rsidRDefault="003A499B" w:rsidP="00D321B2">
      <w:pPr>
        <w:widowControl w:val="0"/>
        <w:spacing w:before="0"/>
        <w:ind w:left="852"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r>
      <w:r w:rsidRPr="00DE4A01">
        <w:rPr>
          <w:rFonts w:ascii="Courier New" w:hAnsi="Courier New" w:cs="Courier New"/>
          <w:color w:val="0070C1"/>
          <w:sz w:val="18"/>
          <w:szCs w:val="15"/>
          <w:lang w:eastAsia="ko-KR"/>
        </w:rPr>
        <w:tab/>
        <w:t>"rep":</w:t>
      </w:r>
    </w:p>
    <w:p w14:paraId="4927D983" w14:textId="77777777" w:rsidR="003A499B" w:rsidRPr="00DE4A01" w:rsidRDefault="003A499B" w:rsidP="00D321B2">
      <w:pPr>
        <w:widowControl w:val="0"/>
        <w:spacing w:before="0"/>
        <w:ind w:left="1420"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18D04D22" w14:textId="77777777" w:rsidR="003A499B" w:rsidRPr="00DE4A01" w:rsidRDefault="003A499B" w:rsidP="00D321B2">
      <w:pPr>
        <w:widowControl w:val="0"/>
        <w:spacing w:before="0"/>
        <w:ind w:left="1420"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"cin":</w:t>
      </w:r>
    </w:p>
    <w:p w14:paraId="0A2BE354" w14:textId="77777777" w:rsidR="003A499B" w:rsidRPr="00DE4A01" w:rsidRDefault="003A499B" w:rsidP="00D321B2">
      <w:pPr>
        <w:widowControl w:val="0"/>
        <w:spacing w:before="0"/>
        <w:ind w:left="1704"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50BCB60D" w14:textId="77777777" w:rsidR="003A499B" w:rsidRPr="00DE4A01" w:rsidRDefault="003A499B" w:rsidP="00D321B2">
      <w:pPr>
        <w:widowControl w:val="0"/>
        <w:spacing w:before="0"/>
        <w:ind w:left="1704"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"cnf": "text/plain:0"</w:t>
      </w:r>
      <w:r w:rsidRPr="00DE4A01">
        <w:rPr>
          <w:rFonts w:ascii="Courier New" w:hAnsi="Courier New" w:cs="Courier New"/>
          <w:color w:val="0070C1"/>
          <w:sz w:val="18"/>
          <w:szCs w:val="15"/>
          <w:lang w:eastAsia="ko-KR"/>
        </w:rPr>
        <w:tab/>
        <w:t>,</w:t>
      </w:r>
    </w:p>
    <w:p w14:paraId="72A0F4D3" w14:textId="77777777" w:rsidR="003A499B" w:rsidRPr="00DE4A01" w:rsidRDefault="003A499B" w:rsidP="00D321B2">
      <w:pPr>
        <w:widowControl w:val="0"/>
        <w:spacing w:before="0"/>
        <w:ind w:left="1704"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"con": "ON"</w:t>
      </w:r>
    </w:p>
    <w:p w14:paraId="23DD3645" w14:textId="77777777" w:rsidR="003A499B" w:rsidRPr="00DE4A01" w:rsidRDefault="003A499B" w:rsidP="00D321B2">
      <w:pPr>
        <w:widowControl w:val="0"/>
        <w:spacing w:before="0"/>
        <w:ind w:left="1704"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7877B307" w14:textId="77777777" w:rsidR="003A499B" w:rsidRPr="00DE4A01" w:rsidRDefault="003A499B" w:rsidP="00D321B2">
      <w:pPr>
        <w:widowControl w:val="0"/>
        <w:spacing w:before="0"/>
        <w:ind w:left="1420"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231C1C10" w14:textId="77777777" w:rsidR="003A499B" w:rsidRPr="00DE4A01" w:rsidRDefault="003A499B" w:rsidP="00D321B2">
      <w:pPr>
        <w:widowControl w:val="0"/>
        <w:spacing w:before="0"/>
        <w:ind w:left="1420"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"net":[3]</w:t>
      </w:r>
      <w:r w:rsidRPr="00DE4A01">
        <w:rPr>
          <w:rFonts w:ascii="Courier New" w:hAnsi="Courier New" w:cs="Courier New"/>
          <w:color w:val="0070C1"/>
          <w:sz w:val="18"/>
          <w:szCs w:val="15"/>
          <w:lang w:eastAsia="ko-KR"/>
        </w:rPr>
        <w:tab/>
      </w:r>
    </w:p>
    <w:p w14:paraId="086D69DB" w14:textId="77777777" w:rsidR="003A499B" w:rsidRPr="00DE4A01" w:rsidRDefault="003A499B" w:rsidP="00D321B2">
      <w:pPr>
        <w:widowControl w:val="0"/>
        <w:spacing w:before="0"/>
        <w:ind w:left="1136"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6882BA71" w14:textId="77777777" w:rsidR="003A499B" w:rsidRPr="00DE4A01" w:rsidRDefault="003A499B" w:rsidP="00D321B2">
      <w:pPr>
        <w:widowControl w:val="0"/>
        <w:spacing w:before="0"/>
        <w:ind w:left="1136"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"sur":"/mn-cse/sub-856463728"</w:t>
      </w:r>
      <w:r w:rsidRPr="00DE4A01">
        <w:rPr>
          <w:rFonts w:ascii="Courier New" w:hAnsi="Courier New" w:cs="Courier New"/>
          <w:color w:val="0070C1"/>
          <w:sz w:val="18"/>
          <w:szCs w:val="15"/>
          <w:lang w:eastAsia="ko-KR"/>
        </w:rPr>
        <w:tab/>
      </w:r>
    </w:p>
    <w:p w14:paraId="7A37709E" w14:textId="77777777" w:rsidR="003A499B" w:rsidRPr="00DE4A01" w:rsidRDefault="003A499B" w:rsidP="00D321B2">
      <w:pPr>
        <w:widowControl w:val="0"/>
        <w:spacing w:before="0"/>
        <w:ind w:left="852"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3BE848FF" w14:textId="77777777" w:rsidR="003A499B" w:rsidRPr="00DE4A01" w:rsidRDefault="003A499B" w:rsidP="00D321B2">
      <w:pPr>
        <w:widowControl w:val="0"/>
        <w:spacing w:before="0"/>
        <w:ind w:left="716"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w:t>
      </w:r>
    </w:p>
    <w:p w14:paraId="6BF48170" w14:textId="77777777" w:rsidR="00582160" w:rsidRPr="00DE4A01" w:rsidRDefault="00582160" w:rsidP="00D321B2">
      <w:pPr>
        <w:widowControl w:val="0"/>
        <w:spacing w:before="0"/>
        <w:ind w:left="1000"/>
        <w:rPr>
          <w:rFonts w:ascii="Courier New" w:eastAsia="Times New Roman" w:hAnsi="Courier New" w:cs="Courier New"/>
          <w:sz w:val="18"/>
          <w:szCs w:val="15"/>
          <w:lang w:eastAsia="ko-KR"/>
        </w:rPr>
      </w:pPr>
    </w:p>
    <w:p w14:paraId="4EA2FCDB" w14:textId="77777777" w:rsidR="003A499B" w:rsidRPr="00DE4A01" w:rsidRDefault="003A499B" w:rsidP="00D321B2">
      <w:pPr>
        <w:widowControl w:val="0"/>
        <w:spacing w:before="0"/>
        <w:ind w:left="1000"/>
        <w:rPr>
          <w:rFonts w:ascii="Courier New" w:eastAsia="Times New Roman" w:hAnsi="Courier New" w:cs="Courier New"/>
          <w:sz w:val="18"/>
          <w:szCs w:val="15"/>
          <w:lang w:eastAsia="ko-KR"/>
        </w:rPr>
      </w:pPr>
      <w:r w:rsidRPr="00DE4A01">
        <w:rPr>
          <w:rFonts w:ascii="Courier New" w:eastAsia="Times New Roman" w:hAnsi="Courier New" w:cs="Courier New"/>
          <w:sz w:val="18"/>
          <w:szCs w:val="15"/>
          <w:lang w:eastAsia="ko-KR"/>
        </w:rPr>
        <w:t>HTTP Response:</w:t>
      </w:r>
    </w:p>
    <w:p w14:paraId="1E168752" w14:textId="77777777" w:rsidR="00582160" w:rsidRPr="00DE4A01" w:rsidRDefault="00582160" w:rsidP="00D321B2">
      <w:pPr>
        <w:widowControl w:val="0"/>
        <w:spacing w:before="0"/>
        <w:ind w:left="1000"/>
        <w:rPr>
          <w:rFonts w:ascii="Courier New" w:eastAsia="Times New Roman" w:hAnsi="Courier New" w:cs="Courier New"/>
          <w:sz w:val="18"/>
          <w:szCs w:val="15"/>
          <w:lang w:eastAsia="ko-KR"/>
        </w:rPr>
      </w:pPr>
    </w:p>
    <w:p w14:paraId="5DCB37D8" w14:textId="77777777" w:rsidR="003A499B" w:rsidRPr="00DE4A01" w:rsidRDefault="003A499B" w:rsidP="00D321B2">
      <w:pPr>
        <w:widowControl w:val="0"/>
        <w:spacing w:before="0"/>
        <w:ind w:left="208" w:firstLine="810"/>
        <w:rPr>
          <w:rFonts w:ascii="Courier New" w:hAnsi="Courier New" w:cs="Courier New"/>
          <w:color w:val="0070C1"/>
          <w:sz w:val="18"/>
          <w:szCs w:val="15"/>
          <w:lang w:eastAsia="ko-KR"/>
        </w:rPr>
      </w:pPr>
    </w:p>
    <w:p w14:paraId="582A54F3"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200 OK</w:t>
      </w:r>
    </w:p>
    <w:p w14:paraId="6B09D54D"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X-M2M-RSC: 2000</w:t>
      </w:r>
    </w:p>
    <w:p w14:paraId="7348E1CE" w14:textId="77777777" w:rsidR="003A499B" w:rsidRPr="00DE4A01" w:rsidRDefault="003A499B" w:rsidP="00D321B2">
      <w:pPr>
        <w:widowControl w:val="0"/>
        <w:spacing w:before="0"/>
        <w:ind w:left="1000"/>
        <w:rPr>
          <w:rFonts w:ascii="Courier New" w:eastAsia="Times New Roman" w:hAnsi="Courier New" w:cs="Courier New"/>
          <w:color w:val="0070C1"/>
          <w:sz w:val="18"/>
          <w:szCs w:val="15"/>
          <w:lang w:eastAsia="ko-KR"/>
        </w:rPr>
      </w:pPr>
      <w:r w:rsidRPr="00DE4A01">
        <w:rPr>
          <w:rFonts w:ascii="Courier New" w:eastAsia="Times New Roman" w:hAnsi="Courier New" w:cs="Courier New"/>
          <w:color w:val="0070C1"/>
          <w:sz w:val="18"/>
          <w:szCs w:val="15"/>
          <w:lang w:eastAsia="ko-KR"/>
        </w:rPr>
        <w:t>X-M2M-RI:  notif-12346</w:t>
      </w:r>
    </w:p>
    <w:p w14:paraId="4E0B9F56" w14:textId="77777777" w:rsidR="003A499B" w:rsidRPr="00DE4A01" w:rsidRDefault="003A499B" w:rsidP="003A499B">
      <w:bookmarkStart w:id="195" w:name="_Toc300919394"/>
      <w:r w:rsidRPr="00DE4A01">
        <w:rPr>
          <w:rStyle w:val="Guidance"/>
          <w:sz w:val="36"/>
        </w:rPr>
        <w:br w:type="page"/>
      </w:r>
      <w:bookmarkEnd w:id="195"/>
    </w:p>
    <w:p w14:paraId="4D2E7317" w14:textId="1217032A" w:rsidR="002F2898" w:rsidRPr="00DE4A01" w:rsidRDefault="003A499B" w:rsidP="00691D9F">
      <w:pPr>
        <w:pStyle w:val="AppendixNoTitle0"/>
      </w:pPr>
      <w:bookmarkStart w:id="196" w:name="_Toc487011716"/>
      <w:bookmarkStart w:id="197" w:name="_Toc487015981"/>
      <w:bookmarkStart w:id="198" w:name="_Toc516819948"/>
      <w:bookmarkStart w:id="199" w:name="_Toc520712494"/>
      <w:bookmarkStart w:id="200" w:name="_Toc530128742"/>
      <w:r w:rsidRPr="00DE4A01">
        <w:lastRenderedPageBreak/>
        <w:t>Appendix A</w:t>
      </w:r>
      <w:bookmarkEnd w:id="196"/>
      <w:bookmarkEnd w:id="197"/>
      <w:r w:rsidR="008B4ABE" w:rsidRPr="00DE4A01">
        <w:br/>
      </w:r>
      <w:r w:rsidR="008B4ABE" w:rsidRPr="00DE4A01">
        <w:br/>
      </w:r>
      <w:r w:rsidRPr="00DE4A01">
        <w:t xml:space="preserve">Reading </w:t>
      </w:r>
      <w:r w:rsidR="00822994" w:rsidRPr="00DE4A01">
        <w:t>r</w:t>
      </w:r>
      <w:r w:rsidRPr="00DE4A01">
        <w:t>esources</w:t>
      </w:r>
      <w:bookmarkEnd w:id="198"/>
      <w:bookmarkEnd w:id="199"/>
      <w:bookmarkEnd w:id="200"/>
    </w:p>
    <w:p w14:paraId="40B885C9" w14:textId="34605648" w:rsidR="003A499B" w:rsidRPr="00DE4A01" w:rsidRDefault="003A499B" w:rsidP="008B4ABE">
      <w:pPr>
        <w:pStyle w:val="Heading2"/>
        <w:rPr>
          <w:lang w:eastAsia="zh-CN"/>
        </w:rPr>
      </w:pPr>
      <w:bookmarkStart w:id="201" w:name="_Toc476059942"/>
      <w:bookmarkStart w:id="202" w:name="_Toc516819949"/>
      <w:bookmarkStart w:id="203" w:name="_Toc520712495"/>
      <w:bookmarkStart w:id="204" w:name="_Toc530128743"/>
      <w:r w:rsidRPr="00DE4A01">
        <w:rPr>
          <w:lang w:eastAsia="zh-CN"/>
        </w:rPr>
        <w:t>A.1</w:t>
      </w:r>
      <w:r w:rsidR="008B4ABE" w:rsidRPr="00DE4A01">
        <w:rPr>
          <w:lang w:eastAsia="zh-CN"/>
        </w:rPr>
        <w:tab/>
      </w:r>
      <w:r w:rsidRPr="00DE4A01">
        <w:rPr>
          <w:lang w:eastAsia="zh-CN"/>
        </w:rPr>
        <w:t>Introduction</w:t>
      </w:r>
      <w:bookmarkEnd w:id="201"/>
      <w:bookmarkEnd w:id="202"/>
      <w:bookmarkEnd w:id="203"/>
      <w:bookmarkEnd w:id="204"/>
    </w:p>
    <w:p w14:paraId="01F14A9D" w14:textId="77777777" w:rsidR="003A499B" w:rsidRPr="00DE4A01" w:rsidRDefault="003A499B" w:rsidP="003A499B">
      <w:pPr>
        <w:rPr>
          <w:rFonts w:eastAsia="SimSun"/>
        </w:rPr>
      </w:pPr>
      <w:r w:rsidRPr="00DE4A01">
        <w:rPr>
          <w:rFonts w:eastAsia="SimSun"/>
        </w:rPr>
        <w:t>The information of resources created during each call flow of current use case can be retrieved via smartphone application IN-AE initiates a RETRIEVE request to the target resources as following.</w:t>
      </w:r>
    </w:p>
    <w:p w14:paraId="20C80D4D" w14:textId="3849200C" w:rsidR="003A499B" w:rsidRPr="00DE4A01" w:rsidRDefault="003A499B" w:rsidP="008B4ABE">
      <w:pPr>
        <w:pStyle w:val="Heading2"/>
        <w:rPr>
          <w:lang w:eastAsia="zh-CN"/>
        </w:rPr>
      </w:pPr>
      <w:bookmarkStart w:id="205" w:name="_Toc476059943"/>
      <w:bookmarkStart w:id="206" w:name="_Toc516819950"/>
      <w:bookmarkStart w:id="207" w:name="_Toc520712496"/>
      <w:bookmarkStart w:id="208" w:name="_Toc530128744"/>
      <w:r w:rsidRPr="00DE4A01">
        <w:rPr>
          <w:lang w:eastAsia="zh-CN"/>
        </w:rPr>
        <w:t>A.2</w:t>
      </w:r>
      <w:r w:rsidR="008B4ABE" w:rsidRPr="00DE4A01">
        <w:rPr>
          <w:lang w:eastAsia="zh-CN"/>
        </w:rPr>
        <w:tab/>
      </w:r>
      <w:r w:rsidRPr="00DE4A01">
        <w:rPr>
          <w:lang w:eastAsia="zh-CN"/>
        </w:rPr>
        <w:t>CSE resources</w:t>
      </w:r>
      <w:bookmarkEnd w:id="205"/>
      <w:bookmarkEnd w:id="206"/>
      <w:bookmarkEnd w:id="207"/>
      <w:bookmarkEnd w:id="208"/>
    </w:p>
    <w:p w14:paraId="35B31985" w14:textId="74AC2E8F" w:rsidR="003A499B" w:rsidRPr="00DE4A01" w:rsidRDefault="003A499B" w:rsidP="008B4ABE">
      <w:pPr>
        <w:pStyle w:val="Heading3"/>
        <w:rPr>
          <w:lang w:eastAsia="zh-CN"/>
        </w:rPr>
      </w:pPr>
      <w:bookmarkStart w:id="209" w:name="_Toc476059944"/>
      <w:bookmarkStart w:id="210" w:name="_Toc516819951"/>
      <w:r w:rsidRPr="00DE4A01">
        <w:rPr>
          <w:lang w:eastAsia="zh-CN"/>
        </w:rPr>
        <w:t>A.2.1</w:t>
      </w:r>
      <w:r w:rsidR="008B4ABE" w:rsidRPr="00DE4A01">
        <w:rPr>
          <w:lang w:eastAsia="zh-CN"/>
        </w:rPr>
        <w:tab/>
      </w:r>
      <w:r w:rsidRPr="00DE4A01">
        <w:rPr>
          <w:lang w:eastAsia="zh-CN"/>
        </w:rPr>
        <w:t>IN-CSE</w:t>
      </w:r>
      <w:bookmarkEnd w:id="209"/>
      <w:bookmarkEnd w:id="210"/>
    </w:p>
    <w:p w14:paraId="32E6C5EE" w14:textId="77777777" w:rsidR="003A499B" w:rsidRPr="00DE4A01" w:rsidRDefault="003A499B" w:rsidP="003A499B">
      <w:pPr>
        <w:widowControl w:val="0"/>
        <w:ind w:leftChars="500" w:left="1200"/>
        <w:rPr>
          <w:rFonts w:ascii="Courier New" w:hAnsi="Courier New" w:cs="Courier New"/>
          <w:sz w:val="18"/>
          <w:szCs w:val="15"/>
          <w:lang w:eastAsia="ko-KR"/>
        </w:rPr>
      </w:pPr>
      <w:r w:rsidRPr="00DE4A01">
        <w:rPr>
          <w:rFonts w:ascii="Courier New" w:hAnsi="Courier New" w:cs="Courier New"/>
          <w:sz w:val="18"/>
          <w:szCs w:val="15"/>
          <w:lang w:eastAsia="ko-KR"/>
        </w:rPr>
        <w:t>HTTP Request:</w:t>
      </w:r>
    </w:p>
    <w:p w14:paraId="5A44014B"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p>
    <w:p w14:paraId="1CB8AD3B" w14:textId="77777777" w:rsidR="008B4ABE"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GET /~/in-cse/server HTTP/1.1</w:t>
      </w:r>
    </w:p>
    <w:p w14:paraId="468C66B4" w14:textId="77777777" w:rsidR="008B4ABE"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Host: in.provider.com:8080</w:t>
      </w:r>
    </w:p>
    <w:p w14:paraId="7DF27F2C" w14:textId="134CD71E"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/mn-cse/Cgateway_ae</w:t>
      </w:r>
    </w:p>
    <w:p w14:paraId="4A5D1BF5" w14:textId="77777777" w:rsidR="008B4ABE"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incse-12345</w:t>
      </w:r>
    </w:p>
    <w:p w14:paraId="5B05AE86" w14:textId="71066E60"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Accept: application/xml</w:t>
      </w:r>
    </w:p>
    <w:p w14:paraId="522139D6" w14:textId="77777777" w:rsidR="00CA4F04" w:rsidRPr="00DE4A01" w:rsidRDefault="00CA4F04" w:rsidP="00D321B2">
      <w:pPr>
        <w:widowControl w:val="0"/>
        <w:spacing w:before="0"/>
        <w:ind w:leftChars="500" w:left="1200"/>
        <w:rPr>
          <w:rFonts w:ascii="Courier New" w:hAnsi="Courier New" w:cs="Courier New"/>
          <w:sz w:val="18"/>
          <w:szCs w:val="15"/>
          <w:lang w:eastAsia="ko-KR"/>
        </w:rPr>
      </w:pPr>
    </w:p>
    <w:p w14:paraId="54E0CDC8" w14:textId="77777777" w:rsidR="003A499B" w:rsidRPr="00DE4A01" w:rsidRDefault="003A499B" w:rsidP="00D321B2">
      <w:pPr>
        <w:widowControl w:val="0"/>
        <w:spacing w:before="0"/>
        <w:ind w:leftChars="500" w:left="1200"/>
        <w:rPr>
          <w:rFonts w:ascii="Courier New" w:hAnsi="Courier New" w:cs="Courier New"/>
          <w:sz w:val="18"/>
          <w:szCs w:val="15"/>
          <w:lang w:eastAsia="ko-KR"/>
        </w:rPr>
      </w:pPr>
      <w:r w:rsidRPr="00DE4A01">
        <w:rPr>
          <w:rFonts w:ascii="Courier New" w:hAnsi="Courier New" w:cs="Courier New"/>
          <w:sz w:val="18"/>
          <w:szCs w:val="15"/>
          <w:lang w:eastAsia="ko-KR"/>
        </w:rPr>
        <w:t>HTTP Response:</w:t>
      </w:r>
    </w:p>
    <w:p w14:paraId="4F43450D" w14:textId="77777777" w:rsidR="003A499B" w:rsidRPr="00DE4A01" w:rsidRDefault="003A499B" w:rsidP="00D321B2">
      <w:pPr>
        <w:widowControl w:val="0"/>
        <w:spacing w:before="0"/>
        <w:ind w:leftChars="500" w:left="1200"/>
        <w:rPr>
          <w:rFonts w:ascii="Courier New" w:hAnsi="Courier New" w:cs="Courier New"/>
          <w:sz w:val="18"/>
          <w:szCs w:val="15"/>
          <w:lang w:eastAsia="ko-KR"/>
        </w:rPr>
      </w:pPr>
    </w:p>
    <w:p w14:paraId="62BCE3EE"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200 OK</w:t>
      </w:r>
    </w:p>
    <w:p w14:paraId="038103FF"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X-M2M-RSC: 2000</w:t>
      </w:r>
    </w:p>
    <w:p w14:paraId="0782FBA5"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incse-12345</w:t>
      </w:r>
    </w:p>
    <w:p w14:paraId="46FCB0A6" w14:textId="77777777" w:rsidR="003A499B" w:rsidRPr="00DE4A01" w:rsidRDefault="003A499B" w:rsidP="00D321B2">
      <w:pPr>
        <w:widowControl w:val="0"/>
        <w:spacing w:before="0"/>
        <w:ind w:leftChars="500" w:left="1200"/>
      </w:pPr>
      <w:r w:rsidRPr="00DE4A01">
        <w:rPr>
          <w:rFonts w:ascii="Courier New" w:hAnsi="Courier New" w:cs="Courier New"/>
          <w:color w:val="0070C1"/>
          <w:sz w:val="18"/>
          <w:szCs w:val="15"/>
          <w:lang w:eastAsia="ko-KR"/>
        </w:rPr>
        <w:t>Content-Type: application/xml</w:t>
      </w:r>
    </w:p>
    <w:p w14:paraId="2ABF0A5E"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&lt;?xml version="1.0" encoding="UTF-8"?&gt;</w:t>
      </w:r>
    </w:p>
    <w:p w14:paraId="7DFD786F"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&lt;m2m:cb xmlns:m2m="http://www.onem2m.org/xml/protocols" rn="server"&gt;</w:t>
      </w:r>
    </w:p>
    <w:p w14:paraId="000234B0"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&lt;ty&gt;5&lt;/ty&gt;</w:t>
      </w:r>
    </w:p>
    <w:p w14:paraId="6FABE8E0" w14:textId="77777777" w:rsidR="003A499B" w:rsidRPr="00DE4A01" w:rsidRDefault="003A499B" w:rsidP="00D321B2">
      <w:pPr>
        <w:widowControl w:val="0"/>
        <w:spacing w:before="0"/>
        <w:ind w:leftChars="500" w:left="1200" w:firstLine="432"/>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&lt;ri&gt;/in-cse&lt;/ri&gt;</w:t>
      </w:r>
    </w:p>
    <w:p w14:paraId="3111C846"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&lt;ct&gt;20150925T045938&lt;/ct&gt;</w:t>
      </w:r>
    </w:p>
    <w:p w14:paraId="123CE040"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&lt;lt&gt;20150925T045938&lt;/lt&gt;</w:t>
      </w:r>
    </w:p>
    <w:p w14:paraId="4473C147"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&lt;acpi&gt;/in-cse/acp-</w:t>
      </w:r>
      <w:r w:rsidRPr="00DE4A01">
        <w:rPr>
          <w:rFonts w:ascii="Courier New" w:hAnsi="Courier New" w:cs="Courier New"/>
          <w:color w:val="0070C1"/>
          <w:sz w:val="18"/>
          <w:szCs w:val="18"/>
          <w:lang w:eastAsia="ko-KR"/>
        </w:rPr>
        <w:t>666957710</w:t>
      </w:r>
      <w:r w:rsidRPr="00DE4A01">
        <w:rPr>
          <w:rFonts w:ascii="Courier New" w:hAnsi="Courier New" w:cs="Courier New"/>
          <w:color w:val="0070C1"/>
          <w:sz w:val="18"/>
          <w:szCs w:val="15"/>
          <w:lang w:eastAsia="ko-KR"/>
        </w:rPr>
        <w:t>&lt;/acpi&gt;</w:t>
      </w:r>
    </w:p>
    <w:p w14:paraId="27CAAC51"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&lt;cst&gt;1&lt;/cst&gt;</w:t>
      </w:r>
    </w:p>
    <w:p w14:paraId="25416C01"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&lt;csi&gt;in-cse&lt;/csi&gt;</w:t>
      </w:r>
    </w:p>
    <w:p w14:paraId="59D92E44"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&lt;srt&gt;1 2 3 4 5 9 14 15 16 17 23&lt;/srt&gt;</w:t>
      </w:r>
    </w:p>
    <w:p w14:paraId="7BD0C09D"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&lt;poa&gt;http://in.provider.com:8080/&lt;/poa&gt;</w:t>
      </w:r>
    </w:p>
    <w:p w14:paraId="127A460B"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&lt;/m2m:cb&gt;</w:t>
      </w:r>
    </w:p>
    <w:p w14:paraId="118DC664" w14:textId="146D541F" w:rsidR="003A499B" w:rsidRPr="00DE4A01" w:rsidRDefault="003A499B" w:rsidP="00BC70B7">
      <w:pPr>
        <w:pStyle w:val="Heading3"/>
        <w:rPr>
          <w:lang w:eastAsia="zh-CN"/>
        </w:rPr>
      </w:pPr>
      <w:bookmarkStart w:id="211" w:name="_Toc476059945"/>
      <w:bookmarkStart w:id="212" w:name="_Toc516819952"/>
      <w:r w:rsidRPr="00DE4A01">
        <w:rPr>
          <w:lang w:eastAsia="zh-CN"/>
        </w:rPr>
        <w:t>A.2.2</w:t>
      </w:r>
      <w:r w:rsidR="00BC70B7" w:rsidRPr="00DE4A01">
        <w:rPr>
          <w:lang w:eastAsia="zh-CN"/>
        </w:rPr>
        <w:tab/>
      </w:r>
      <w:r w:rsidRPr="00DE4A01">
        <w:rPr>
          <w:lang w:eastAsia="zh-CN"/>
        </w:rPr>
        <w:t>MN-CSE</w:t>
      </w:r>
      <w:bookmarkEnd w:id="211"/>
      <w:bookmarkEnd w:id="212"/>
    </w:p>
    <w:p w14:paraId="0700AE97" w14:textId="77777777" w:rsidR="003A499B" w:rsidRPr="00DE4A01" w:rsidRDefault="003A499B" w:rsidP="003A499B">
      <w:pPr>
        <w:widowControl w:val="0"/>
        <w:ind w:leftChars="500" w:left="1200"/>
        <w:rPr>
          <w:rFonts w:ascii="Courier New" w:hAnsi="Courier New" w:cs="Courier New"/>
          <w:sz w:val="18"/>
          <w:szCs w:val="15"/>
          <w:lang w:eastAsia="ko-KR"/>
        </w:rPr>
      </w:pPr>
      <w:r w:rsidRPr="00DE4A01">
        <w:rPr>
          <w:rFonts w:ascii="Courier New" w:hAnsi="Courier New" w:cs="Courier New"/>
          <w:sz w:val="18"/>
          <w:szCs w:val="15"/>
          <w:lang w:eastAsia="ko-KR"/>
        </w:rPr>
        <w:t>HTTP Request:</w:t>
      </w:r>
    </w:p>
    <w:p w14:paraId="40369C8A"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p>
    <w:p w14:paraId="6FA078FF" w14:textId="77777777" w:rsidR="00BC70B7"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GET /~/in-cse/server/home_gateway HTTP/1.1</w:t>
      </w:r>
    </w:p>
    <w:p w14:paraId="7125F217" w14:textId="77777777" w:rsidR="00BC70B7"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Host: mn.provider.com:8080</w:t>
      </w:r>
    </w:p>
    <w:p w14:paraId="0A203121" w14:textId="57C54CE6"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/in-cse/Csmartphone_ae</w:t>
      </w:r>
    </w:p>
    <w:p w14:paraId="475A18BE" w14:textId="77777777" w:rsidR="00BC70B7"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incse-12346</w:t>
      </w:r>
    </w:p>
    <w:p w14:paraId="10096E0C" w14:textId="66741BCB"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Accept: application/xml</w:t>
      </w:r>
    </w:p>
    <w:p w14:paraId="5FB49C62" w14:textId="77777777" w:rsidR="00CA4F04" w:rsidRPr="00DE4A01" w:rsidRDefault="00CA4F04" w:rsidP="00D321B2">
      <w:pPr>
        <w:widowControl w:val="0"/>
        <w:spacing w:before="0"/>
        <w:ind w:leftChars="500" w:left="1200"/>
        <w:rPr>
          <w:rFonts w:ascii="Courier New" w:hAnsi="Courier New" w:cs="Courier New"/>
          <w:sz w:val="18"/>
          <w:szCs w:val="15"/>
          <w:lang w:eastAsia="ko-KR"/>
        </w:rPr>
      </w:pPr>
    </w:p>
    <w:p w14:paraId="364FDFC2" w14:textId="77777777" w:rsidR="003A499B" w:rsidRPr="00DE4A01" w:rsidRDefault="003A499B" w:rsidP="00D321B2">
      <w:pPr>
        <w:widowControl w:val="0"/>
        <w:spacing w:before="0"/>
        <w:ind w:leftChars="500" w:left="1200"/>
        <w:rPr>
          <w:rFonts w:ascii="Courier New" w:hAnsi="Courier New" w:cs="Courier New"/>
          <w:sz w:val="18"/>
          <w:szCs w:val="15"/>
          <w:lang w:eastAsia="ko-KR"/>
        </w:rPr>
      </w:pPr>
      <w:r w:rsidRPr="00DE4A01">
        <w:rPr>
          <w:rFonts w:ascii="Courier New" w:hAnsi="Courier New" w:cs="Courier New"/>
          <w:sz w:val="18"/>
          <w:szCs w:val="15"/>
          <w:lang w:eastAsia="ko-KR"/>
        </w:rPr>
        <w:t>HTTP Response:</w:t>
      </w:r>
    </w:p>
    <w:p w14:paraId="3147F3F6" w14:textId="77777777" w:rsidR="003A499B" w:rsidRPr="00DE4A01" w:rsidRDefault="003A499B" w:rsidP="00D321B2">
      <w:pPr>
        <w:widowControl w:val="0"/>
        <w:spacing w:before="0"/>
        <w:ind w:leftChars="500" w:left="1200"/>
        <w:rPr>
          <w:rFonts w:ascii="Courier New" w:hAnsi="Courier New" w:cs="Courier New"/>
          <w:sz w:val="18"/>
          <w:szCs w:val="15"/>
          <w:lang w:eastAsia="ko-KR"/>
        </w:rPr>
      </w:pPr>
    </w:p>
    <w:p w14:paraId="30670015"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200 OK</w:t>
      </w:r>
    </w:p>
    <w:p w14:paraId="7A7AE5B0"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X-M2M-RSC: 2000</w:t>
      </w:r>
    </w:p>
    <w:p w14:paraId="57CA9CC1"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incse-12346</w:t>
      </w:r>
    </w:p>
    <w:p w14:paraId="12EC6FDB" w14:textId="77777777" w:rsidR="003A499B" w:rsidRPr="00DE4A01" w:rsidRDefault="003A499B" w:rsidP="00D321B2">
      <w:pPr>
        <w:widowControl w:val="0"/>
        <w:spacing w:before="0"/>
        <w:ind w:leftChars="500" w:left="1200"/>
      </w:pPr>
      <w:r w:rsidRPr="00DE4A01">
        <w:rPr>
          <w:rFonts w:ascii="Courier New" w:hAnsi="Courier New" w:cs="Courier New"/>
          <w:color w:val="0070C1"/>
          <w:sz w:val="18"/>
          <w:szCs w:val="15"/>
          <w:lang w:eastAsia="ko-KR"/>
        </w:rPr>
        <w:t>Content-Type: application/xml</w:t>
      </w:r>
    </w:p>
    <w:p w14:paraId="138BF2F0" w14:textId="77777777" w:rsidR="003A499B" w:rsidRPr="00DE4A01" w:rsidRDefault="003A499B" w:rsidP="00D321B2">
      <w:pPr>
        <w:widowControl w:val="0"/>
        <w:spacing w:before="0"/>
        <w:rPr>
          <w:rFonts w:ascii="Courier New" w:hAnsi="Courier New" w:cs="Courier New"/>
          <w:sz w:val="18"/>
          <w:szCs w:val="15"/>
          <w:lang w:eastAsia="ko-KR"/>
        </w:rPr>
      </w:pPr>
    </w:p>
    <w:p w14:paraId="7AF39483"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&lt;?xml version="1.0" encoding="UTF-8"?&gt;</w:t>
      </w:r>
    </w:p>
    <w:p w14:paraId="6D954FB0"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&lt;m2m:csr xmlns:m2m="http://www.onem2m.org/xml/protocols" rn="home_gateway"&gt;</w:t>
      </w:r>
    </w:p>
    <w:p w14:paraId="141EF492"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&lt;ty&gt;16&lt;/ty&gt;</w:t>
      </w:r>
    </w:p>
    <w:p w14:paraId="02995298" w14:textId="77777777" w:rsidR="003A499B" w:rsidRPr="00DE4A01" w:rsidRDefault="003A499B" w:rsidP="00D321B2">
      <w:pPr>
        <w:widowControl w:val="0"/>
        <w:spacing w:before="0"/>
        <w:ind w:leftChars="500" w:left="1200" w:firstLine="432"/>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&lt;ri&gt;csr-299409504&lt;/ri&gt;</w:t>
      </w:r>
    </w:p>
    <w:p w14:paraId="4F02449E" w14:textId="72F9DC03" w:rsidR="003A499B" w:rsidRPr="00DE4A01" w:rsidRDefault="003A499B" w:rsidP="00D321B2">
      <w:pPr>
        <w:widowControl w:val="0"/>
        <w:spacing w:before="0"/>
        <w:ind w:leftChars="500" w:left="1200" w:firstLine="4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&lt;pi&gt;/in-cse&lt;/pi&gt;</w:t>
      </w:r>
    </w:p>
    <w:p w14:paraId="250F5278" w14:textId="77777777" w:rsidR="003A499B" w:rsidRPr="00DE4A01" w:rsidRDefault="003A499B" w:rsidP="00D321B2">
      <w:pPr>
        <w:widowControl w:val="0"/>
        <w:spacing w:before="0"/>
        <w:ind w:leftChars="500" w:left="1200" w:firstLine="4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&lt;ct&gt;20150925T045938&lt;/ct&gt;</w:t>
      </w:r>
    </w:p>
    <w:p w14:paraId="57DB93BE" w14:textId="77777777" w:rsidR="003A499B" w:rsidRPr="00DE4A01" w:rsidRDefault="003A499B" w:rsidP="00D321B2">
      <w:pPr>
        <w:widowControl w:val="0"/>
        <w:spacing w:before="0"/>
        <w:ind w:leftChars="500" w:left="1200" w:firstLine="4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&lt;lt&gt;20150925T045938&lt;/lt&gt;</w:t>
      </w:r>
    </w:p>
    <w:p w14:paraId="1DBFCB2C" w14:textId="77777777" w:rsidR="003A499B" w:rsidRPr="00DE4A01" w:rsidRDefault="003A499B" w:rsidP="00D321B2">
      <w:pPr>
        <w:widowControl w:val="0"/>
        <w:spacing w:before="0"/>
        <w:ind w:leftChars="500" w:left="1200" w:firstLine="4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&lt;et&gt;20171005T105550&lt;/et&gt;</w:t>
      </w:r>
    </w:p>
    <w:p w14:paraId="61E22715"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&lt;acpi&gt;/in-cse/acp-666957710&lt;/acpi&gt;</w:t>
      </w:r>
    </w:p>
    <w:p w14:paraId="3C023123"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&lt;poa&gt;http://mn.provider.com:8080/&lt;/poa&gt;</w:t>
      </w:r>
    </w:p>
    <w:p w14:paraId="3B23E3C2"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&lt;cb&gt;mn.provider.com/mn-cse&lt;/cb&gt;</w:t>
      </w:r>
    </w:p>
    <w:p w14:paraId="6AE54D5C"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lastRenderedPageBreak/>
        <w:t xml:space="preserve">    &lt;csi&gt;/mn-cse&lt;/csi&gt;</w:t>
      </w:r>
    </w:p>
    <w:p w14:paraId="79D5B1FD"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&lt;rr&gt;true&lt;/rr&gt;</w:t>
      </w:r>
    </w:p>
    <w:p w14:paraId="161A2296"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&lt;/m2m:csr&gt;</w:t>
      </w:r>
    </w:p>
    <w:p w14:paraId="03AD88B9" w14:textId="518E3984" w:rsidR="003A499B" w:rsidRPr="00DE4A01" w:rsidRDefault="003A499B" w:rsidP="00BC70B7">
      <w:pPr>
        <w:pStyle w:val="Heading2"/>
        <w:rPr>
          <w:lang w:eastAsia="zh-CN"/>
        </w:rPr>
      </w:pPr>
      <w:bookmarkStart w:id="213" w:name="_Toc476059946"/>
      <w:bookmarkStart w:id="214" w:name="_Toc516819953"/>
      <w:bookmarkStart w:id="215" w:name="_Toc520712497"/>
      <w:bookmarkStart w:id="216" w:name="_Toc530128745"/>
      <w:r w:rsidRPr="00DE4A01">
        <w:rPr>
          <w:lang w:eastAsia="zh-CN"/>
        </w:rPr>
        <w:t>A.3</w:t>
      </w:r>
      <w:r w:rsidR="00BC70B7" w:rsidRPr="00DE4A01">
        <w:rPr>
          <w:lang w:eastAsia="zh-CN"/>
        </w:rPr>
        <w:tab/>
      </w:r>
      <w:r w:rsidRPr="00DE4A01">
        <w:rPr>
          <w:lang w:eastAsia="zh-CN"/>
        </w:rPr>
        <w:t>Gateway device application MN-AE</w:t>
      </w:r>
      <w:bookmarkEnd w:id="213"/>
      <w:bookmarkEnd w:id="214"/>
      <w:bookmarkEnd w:id="215"/>
      <w:bookmarkEnd w:id="216"/>
    </w:p>
    <w:p w14:paraId="3362C579" w14:textId="77777777" w:rsidR="003A499B" w:rsidRPr="00DE4A01" w:rsidRDefault="003A499B" w:rsidP="003A499B">
      <w:pPr>
        <w:widowControl w:val="0"/>
        <w:ind w:leftChars="500" w:left="1200"/>
        <w:rPr>
          <w:rFonts w:ascii="Courier New" w:hAnsi="Courier New" w:cs="Courier New"/>
          <w:color w:val="0070C1"/>
          <w:sz w:val="18"/>
          <w:szCs w:val="15"/>
          <w:lang w:eastAsia="ko-KR"/>
        </w:rPr>
      </w:pPr>
      <w:r w:rsidRPr="00DE4A01">
        <w:rPr>
          <w:rFonts w:ascii="Courier New" w:hAnsi="Courier New" w:cs="Courier New"/>
          <w:sz w:val="18"/>
          <w:szCs w:val="15"/>
          <w:lang w:eastAsia="ko-KR"/>
        </w:rPr>
        <w:t>HTTP Request:</w:t>
      </w:r>
    </w:p>
    <w:p w14:paraId="6F3E897F"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p>
    <w:p w14:paraId="5F1E4ABC" w14:textId="77777777" w:rsidR="00BC70B7"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GET /~/mn-cse/home_gateway/gateway_ae HTTP/1.1</w:t>
      </w:r>
    </w:p>
    <w:p w14:paraId="15845E08" w14:textId="77777777" w:rsidR="00BC70B7"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Host: mn.provider.com:8080</w:t>
      </w:r>
    </w:p>
    <w:p w14:paraId="4D2DC579" w14:textId="121819DF"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/in-cse/Csmartphone_ae</w:t>
      </w:r>
    </w:p>
    <w:p w14:paraId="7C7B1423" w14:textId="77777777" w:rsidR="00BC70B7"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mncse-12347</w:t>
      </w:r>
    </w:p>
    <w:p w14:paraId="6FFD8201" w14:textId="18C06E04"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Accept: application/xml</w:t>
      </w:r>
    </w:p>
    <w:p w14:paraId="29494720" w14:textId="77777777" w:rsidR="00BC70B7" w:rsidRPr="00DE4A01" w:rsidRDefault="00BC70B7" w:rsidP="00D321B2">
      <w:pPr>
        <w:widowControl w:val="0"/>
        <w:spacing w:before="0"/>
        <w:ind w:leftChars="500" w:left="1200"/>
        <w:rPr>
          <w:rFonts w:ascii="Courier New" w:hAnsi="Courier New" w:cs="Courier New"/>
          <w:sz w:val="18"/>
          <w:szCs w:val="15"/>
          <w:lang w:eastAsia="ko-KR"/>
        </w:rPr>
      </w:pPr>
    </w:p>
    <w:p w14:paraId="757324F0" w14:textId="77777777" w:rsidR="003A499B" w:rsidRPr="00DE4A01" w:rsidRDefault="003A499B" w:rsidP="00D321B2">
      <w:pPr>
        <w:widowControl w:val="0"/>
        <w:spacing w:before="0"/>
        <w:ind w:leftChars="500" w:left="1200"/>
        <w:rPr>
          <w:rFonts w:ascii="Courier New" w:hAnsi="Courier New" w:cs="Courier New"/>
          <w:sz w:val="18"/>
          <w:szCs w:val="15"/>
          <w:lang w:eastAsia="ko-KR"/>
        </w:rPr>
      </w:pPr>
      <w:r w:rsidRPr="00DE4A01">
        <w:rPr>
          <w:rFonts w:ascii="Courier New" w:hAnsi="Courier New" w:cs="Courier New"/>
          <w:sz w:val="18"/>
          <w:szCs w:val="15"/>
          <w:lang w:eastAsia="ko-KR"/>
        </w:rPr>
        <w:t>HTTP Response:</w:t>
      </w:r>
    </w:p>
    <w:p w14:paraId="5D5CFE33" w14:textId="77777777" w:rsidR="003A499B" w:rsidRPr="00DE4A01" w:rsidRDefault="003A499B" w:rsidP="00D321B2">
      <w:pPr>
        <w:widowControl w:val="0"/>
        <w:spacing w:before="0"/>
        <w:ind w:leftChars="500" w:left="1200"/>
        <w:rPr>
          <w:rFonts w:ascii="Courier New" w:hAnsi="Courier New" w:cs="Courier New"/>
          <w:sz w:val="18"/>
          <w:szCs w:val="15"/>
          <w:lang w:eastAsia="ko-KR"/>
        </w:rPr>
      </w:pPr>
    </w:p>
    <w:p w14:paraId="5390E3D6"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200 OK</w:t>
      </w:r>
    </w:p>
    <w:p w14:paraId="78816580"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X-M2M-RSC: 2000</w:t>
      </w:r>
    </w:p>
    <w:p w14:paraId="171FDAC3"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mncse-12347</w:t>
      </w:r>
    </w:p>
    <w:p w14:paraId="3C1816AC" w14:textId="77777777" w:rsidR="003A499B" w:rsidRPr="00DE4A01" w:rsidRDefault="003A499B" w:rsidP="00D321B2">
      <w:pPr>
        <w:widowControl w:val="0"/>
        <w:spacing w:before="0"/>
        <w:ind w:leftChars="500" w:left="1200"/>
      </w:pPr>
      <w:r w:rsidRPr="00DE4A01">
        <w:rPr>
          <w:rFonts w:ascii="Courier New" w:hAnsi="Courier New" w:cs="Courier New"/>
          <w:color w:val="0070C1"/>
          <w:sz w:val="18"/>
          <w:szCs w:val="15"/>
          <w:lang w:eastAsia="ko-KR"/>
        </w:rPr>
        <w:t>Content-Type: application/xml</w:t>
      </w:r>
    </w:p>
    <w:p w14:paraId="032AA84B" w14:textId="77777777" w:rsidR="003A499B" w:rsidRPr="00DE4A01" w:rsidRDefault="003A499B" w:rsidP="00D321B2">
      <w:pPr>
        <w:widowControl w:val="0"/>
        <w:spacing w:before="0"/>
        <w:rPr>
          <w:rFonts w:ascii="Courier New" w:hAnsi="Courier New" w:cs="Courier New"/>
          <w:sz w:val="18"/>
          <w:szCs w:val="15"/>
          <w:lang w:eastAsia="ko-KR"/>
        </w:rPr>
      </w:pPr>
    </w:p>
    <w:p w14:paraId="1686F6A0"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bookmarkStart w:id="217" w:name="OLE_LINK1"/>
      <w:r w:rsidRPr="00DE4A01">
        <w:rPr>
          <w:rFonts w:ascii="Courier New" w:hAnsi="Courier New" w:cs="Courier New"/>
          <w:color w:val="0070C1"/>
          <w:sz w:val="18"/>
          <w:szCs w:val="15"/>
          <w:lang w:eastAsia="ko-KR"/>
        </w:rPr>
        <w:t>&lt;?xml version="1.0" encoding="UTF-8" standalone="yes"?&gt;</w:t>
      </w:r>
    </w:p>
    <w:p w14:paraId="52B02680"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&lt;m2m:ae xmlns:m2m="http://www.onem2m.org/xml/protocols" rn="gateway_ae"&gt;</w:t>
      </w:r>
    </w:p>
    <w:p w14:paraId="4AC1ED31"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&lt;ty&gt;2&lt;/ty&gt;</w:t>
      </w:r>
    </w:p>
    <w:p w14:paraId="0CB551D6" w14:textId="77777777" w:rsidR="003A499B" w:rsidRPr="00DE4A01" w:rsidRDefault="003A499B" w:rsidP="00D321B2">
      <w:pPr>
        <w:widowControl w:val="0"/>
        <w:spacing w:before="0"/>
        <w:ind w:leftChars="500" w:left="1200" w:firstLine="432"/>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&lt;ri&gt;ae-CAE340303271&lt;/ri&gt;</w:t>
      </w:r>
    </w:p>
    <w:p w14:paraId="23113AD6"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&lt;pi&gt;/mn-cse&lt;/pi&gt;</w:t>
      </w:r>
    </w:p>
    <w:p w14:paraId="670AF124" w14:textId="767A6369"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&lt;ct&gt;20150925T052438&lt;/ct&gt;</w:t>
      </w:r>
    </w:p>
    <w:p w14:paraId="29D1E445"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&lt;lt&gt;20150925T052438&lt;/lt&gt;</w:t>
      </w:r>
    </w:p>
    <w:p w14:paraId="742EFE02"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&lt;et&gt;20171005T105550&lt;/et&gt;</w:t>
      </w:r>
    </w:p>
    <w:p w14:paraId="49D395DA" w14:textId="77777777" w:rsidR="003A499B" w:rsidRPr="00DE4A01" w:rsidRDefault="003A499B" w:rsidP="00D321B2">
      <w:pPr>
        <w:widowControl w:val="0"/>
        <w:spacing w:before="0"/>
        <w:ind w:leftChars="500" w:left="1200" w:firstLine="4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&lt;acpi&gt;/mn-cse/acp-805496226&lt;/acpi&gt;</w:t>
      </w:r>
    </w:p>
    <w:p w14:paraId="5528A13D" w14:textId="77777777" w:rsidR="003A499B" w:rsidRPr="00DE4A01" w:rsidRDefault="003A499B" w:rsidP="00D321B2">
      <w:pPr>
        <w:widowControl w:val="0"/>
        <w:spacing w:before="0"/>
        <w:ind w:leftChars="500" w:left="1200" w:firstLine="4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&lt;api&gt;A01.com.company.gatewayApp&lt;/api&gt;</w:t>
      </w:r>
    </w:p>
    <w:p w14:paraId="12BE8139" w14:textId="77777777" w:rsidR="003A499B" w:rsidRPr="00DE4A01" w:rsidRDefault="003A499B" w:rsidP="00D321B2">
      <w:pPr>
        <w:widowControl w:val="0"/>
        <w:spacing w:before="0"/>
        <w:ind w:leftChars="500" w:left="1200" w:firstLine="428"/>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&lt;aei&gt;CAE340303271&lt;/aei&gt;</w:t>
      </w:r>
    </w:p>
    <w:p w14:paraId="317015F0" w14:textId="77777777" w:rsidR="003A499B" w:rsidRPr="00DE4A01" w:rsidRDefault="003A499B" w:rsidP="00D321B2">
      <w:pPr>
        <w:widowControl w:val="0"/>
        <w:spacing w:before="0"/>
        <w:ind w:leftChars="500" w:left="1200" w:firstLine="428"/>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&lt;rr&gt;false&lt;/rr&gt;</w:t>
      </w:r>
    </w:p>
    <w:p w14:paraId="340674CD"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&lt;/m2m:ae&gt;</w:t>
      </w:r>
    </w:p>
    <w:p w14:paraId="76BBA36D" w14:textId="6BC105AD" w:rsidR="003A499B" w:rsidRPr="00DE4A01" w:rsidRDefault="003A499B" w:rsidP="00BC70B7">
      <w:pPr>
        <w:pStyle w:val="Heading2"/>
        <w:rPr>
          <w:lang w:eastAsia="zh-CN"/>
        </w:rPr>
      </w:pPr>
      <w:bookmarkStart w:id="218" w:name="_Toc476059947"/>
      <w:bookmarkStart w:id="219" w:name="_Toc516819954"/>
      <w:bookmarkStart w:id="220" w:name="_Toc520712498"/>
      <w:bookmarkStart w:id="221" w:name="_Toc530128746"/>
      <w:bookmarkEnd w:id="217"/>
      <w:r w:rsidRPr="00DE4A01">
        <w:rPr>
          <w:lang w:eastAsia="zh-CN"/>
        </w:rPr>
        <w:t>A.4</w:t>
      </w:r>
      <w:r w:rsidR="00BC70B7" w:rsidRPr="00DE4A01">
        <w:rPr>
          <w:lang w:eastAsia="zh-CN"/>
        </w:rPr>
        <w:tab/>
      </w:r>
      <w:r w:rsidRPr="00DE4A01">
        <w:rPr>
          <w:lang w:eastAsia="zh-CN"/>
        </w:rPr>
        <w:t>Light device applications</w:t>
      </w:r>
      <w:bookmarkEnd w:id="218"/>
      <w:bookmarkEnd w:id="219"/>
      <w:bookmarkEnd w:id="220"/>
      <w:bookmarkEnd w:id="221"/>
    </w:p>
    <w:p w14:paraId="17798D54" w14:textId="192AF951" w:rsidR="003A499B" w:rsidRPr="00DE4A01" w:rsidRDefault="003A499B" w:rsidP="00BC70B7">
      <w:pPr>
        <w:pStyle w:val="Heading3"/>
        <w:rPr>
          <w:lang w:eastAsia="zh-CN"/>
        </w:rPr>
      </w:pPr>
      <w:bookmarkStart w:id="222" w:name="_Toc476059948"/>
      <w:bookmarkStart w:id="223" w:name="_Toc516819955"/>
      <w:r w:rsidRPr="00DE4A01">
        <w:rPr>
          <w:lang w:eastAsia="zh-CN"/>
        </w:rPr>
        <w:t>A.4.1</w:t>
      </w:r>
      <w:r w:rsidR="00BC70B7" w:rsidRPr="00DE4A01">
        <w:rPr>
          <w:lang w:eastAsia="zh-CN"/>
        </w:rPr>
        <w:tab/>
      </w:r>
      <w:r w:rsidRPr="00DE4A01">
        <w:rPr>
          <w:lang w:eastAsia="zh-CN"/>
        </w:rPr>
        <w:t>ADN-AE1</w:t>
      </w:r>
      <w:bookmarkEnd w:id="222"/>
      <w:bookmarkEnd w:id="223"/>
    </w:p>
    <w:p w14:paraId="2D2F8564" w14:textId="77777777" w:rsidR="003A499B" w:rsidRPr="00DE4A01" w:rsidRDefault="003A499B" w:rsidP="003A499B">
      <w:pPr>
        <w:widowControl w:val="0"/>
        <w:ind w:leftChars="500" w:left="1200"/>
        <w:rPr>
          <w:rFonts w:ascii="Courier New" w:hAnsi="Courier New" w:cs="Courier New"/>
          <w:sz w:val="18"/>
          <w:szCs w:val="15"/>
          <w:lang w:eastAsia="ko-KR"/>
        </w:rPr>
      </w:pPr>
      <w:r w:rsidRPr="00DE4A01">
        <w:rPr>
          <w:rFonts w:ascii="Courier New" w:hAnsi="Courier New" w:cs="Courier New"/>
          <w:sz w:val="18"/>
          <w:szCs w:val="15"/>
          <w:lang w:eastAsia="ko-KR"/>
        </w:rPr>
        <w:t>HTTP Request:</w:t>
      </w:r>
    </w:p>
    <w:p w14:paraId="131D17CF"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p>
    <w:p w14:paraId="68B675A1" w14:textId="77777777" w:rsidR="00BC70B7"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GET /~/mn-cse/home_gateway/light_ae1 HTTP/1.1</w:t>
      </w:r>
    </w:p>
    <w:p w14:paraId="4F599581" w14:textId="77777777" w:rsidR="00BC70B7"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Host: mn.provider.com:8080</w:t>
      </w:r>
    </w:p>
    <w:p w14:paraId="5E2728CE" w14:textId="3AC94ECE"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/mn-cse/Cgateway_ae</w:t>
      </w:r>
    </w:p>
    <w:p w14:paraId="6DBB0E83" w14:textId="77777777" w:rsidR="00BC70B7"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mncse-12347</w:t>
      </w:r>
    </w:p>
    <w:p w14:paraId="1F55410D" w14:textId="3C28A7AF"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Accept: application/xml</w:t>
      </w:r>
    </w:p>
    <w:p w14:paraId="7EB5B438" w14:textId="77777777" w:rsidR="00BC70B7" w:rsidRPr="00DE4A01" w:rsidRDefault="00BC70B7" w:rsidP="00D321B2">
      <w:pPr>
        <w:widowControl w:val="0"/>
        <w:spacing w:before="0"/>
        <w:ind w:leftChars="500" w:left="1200"/>
        <w:rPr>
          <w:rFonts w:ascii="Courier New" w:hAnsi="Courier New" w:cs="Courier New"/>
          <w:sz w:val="18"/>
          <w:szCs w:val="15"/>
          <w:lang w:eastAsia="ko-KR"/>
        </w:rPr>
      </w:pPr>
    </w:p>
    <w:p w14:paraId="29F71F29" w14:textId="77777777" w:rsidR="003A499B" w:rsidRPr="00DE4A01" w:rsidRDefault="003A499B" w:rsidP="00D321B2">
      <w:pPr>
        <w:widowControl w:val="0"/>
        <w:spacing w:before="0"/>
        <w:ind w:leftChars="500" w:left="1200"/>
        <w:rPr>
          <w:rFonts w:ascii="Courier New" w:hAnsi="Courier New" w:cs="Courier New"/>
          <w:sz w:val="18"/>
          <w:szCs w:val="15"/>
          <w:lang w:eastAsia="ko-KR"/>
        </w:rPr>
      </w:pPr>
      <w:r w:rsidRPr="00DE4A01">
        <w:rPr>
          <w:rFonts w:ascii="Courier New" w:hAnsi="Courier New" w:cs="Courier New"/>
          <w:sz w:val="18"/>
          <w:szCs w:val="15"/>
          <w:lang w:eastAsia="ko-KR"/>
        </w:rPr>
        <w:t>HTTP Response:</w:t>
      </w:r>
    </w:p>
    <w:p w14:paraId="087337FF" w14:textId="77777777" w:rsidR="003A499B" w:rsidRPr="00DE4A01" w:rsidRDefault="003A499B" w:rsidP="00D321B2">
      <w:pPr>
        <w:widowControl w:val="0"/>
        <w:spacing w:before="0"/>
        <w:ind w:leftChars="500" w:left="1200"/>
        <w:rPr>
          <w:rFonts w:ascii="Courier New" w:hAnsi="Courier New" w:cs="Courier New"/>
          <w:sz w:val="18"/>
          <w:szCs w:val="15"/>
          <w:lang w:eastAsia="ko-KR"/>
        </w:rPr>
      </w:pPr>
    </w:p>
    <w:p w14:paraId="4737EBC8"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200 OK</w:t>
      </w:r>
    </w:p>
    <w:p w14:paraId="475D2FB2"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X-M2M-RSC: 2000</w:t>
      </w:r>
    </w:p>
    <w:p w14:paraId="5CFBA9E9"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mncse-12347</w:t>
      </w:r>
    </w:p>
    <w:p w14:paraId="3DB23F37"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Content-Type: application/xml</w:t>
      </w:r>
    </w:p>
    <w:p w14:paraId="2EE04D0B" w14:textId="77777777" w:rsidR="00CA4F04" w:rsidRPr="00DE4A01" w:rsidRDefault="00CA4F04" w:rsidP="00D321B2">
      <w:pPr>
        <w:widowControl w:val="0"/>
        <w:spacing w:before="0"/>
        <w:ind w:leftChars="500" w:left="1200"/>
        <w:rPr>
          <w:rFonts w:ascii="Courier New" w:hAnsi="Courier New" w:cs="Courier New"/>
          <w:color w:val="0070C1"/>
          <w:sz w:val="18"/>
          <w:szCs w:val="15"/>
          <w:lang w:eastAsia="ko-KR"/>
        </w:rPr>
      </w:pPr>
    </w:p>
    <w:p w14:paraId="1A9F9F87"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&lt;?xml version="1.0" encoding="UTF-8" standalone="yes"?&gt;</w:t>
      </w:r>
    </w:p>
    <w:p w14:paraId="78B7C5E5"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&lt;m2m:ae xmlns:m2m="http://www.onem2m.org/xml/protocols" rn="light_ae1"&gt;</w:t>
      </w:r>
    </w:p>
    <w:p w14:paraId="3D2FE9D0"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&lt;ty&gt;2&lt;/ty&gt;</w:t>
      </w:r>
    </w:p>
    <w:p w14:paraId="7229A1B5" w14:textId="77777777" w:rsidR="003A499B" w:rsidRPr="00DE4A01" w:rsidRDefault="003A499B" w:rsidP="00D321B2">
      <w:pPr>
        <w:widowControl w:val="0"/>
        <w:spacing w:before="0"/>
        <w:ind w:leftChars="500" w:left="1200" w:firstLine="432"/>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&lt;ri&gt;ae-CAE340304071&lt;/ri&gt;</w:t>
      </w:r>
    </w:p>
    <w:p w14:paraId="422D9218"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&lt;pi&gt;/mn-cse&lt;/pi&gt;</w:t>
      </w:r>
    </w:p>
    <w:p w14:paraId="694A6793" w14:textId="6368ADF3"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&lt;ct&gt;20150925T052455&lt;/ct&gt;</w:t>
      </w:r>
    </w:p>
    <w:p w14:paraId="66746FD5"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&lt;lt&gt;20150925T052455&lt;/lt&gt;</w:t>
      </w:r>
    </w:p>
    <w:p w14:paraId="1BF31AC5"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&lt;et&gt;20171005T105550&lt;/et&gt;</w:t>
      </w:r>
    </w:p>
    <w:p w14:paraId="5856A99E" w14:textId="77777777" w:rsidR="003A499B" w:rsidRPr="00DE4A01" w:rsidRDefault="003A499B" w:rsidP="00D321B2">
      <w:pPr>
        <w:widowControl w:val="0"/>
        <w:spacing w:before="0"/>
        <w:ind w:leftChars="500" w:left="1200" w:firstLine="4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&lt;acpi&gt;/mn-cse/acp-805496226&lt;/acpi&gt;</w:t>
      </w:r>
    </w:p>
    <w:p w14:paraId="0FB5F921"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&lt;api&gt;A01.com.company.lightApp1&lt;/api&gt;</w:t>
      </w:r>
    </w:p>
    <w:p w14:paraId="53231B96" w14:textId="77777777" w:rsidR="003A499B" w:rsidRPr="00DE4A01" w:rsidRDefault="003A499B" w:rsidP="00D321B2">
      <w:pPr>
        <w:widowControl w:val="0"/>
        <w:spacing w:before="0"/>
        <w:ind w:leftChars="500" w:left="1200" w:firstLine="428"/>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&lt;aei&gt;CAE340304071&lt;/aei&gt;</w:t>
      </w:r>
    </w:p>
    <w:p w14:paraId="04E636F7" w14:textId="77777777" w:rsidR="003A499B" w:rsidRPr="00DE4A01" w:rsidRDefault="003A499B" w:rsidP="00D321B2">
      <w:pPr>
        <w:widowControl w:val="0"/>
        <w:spacing w:before="0"/>
        <w:ind w:leftChars="500" w:left="1200" w:firstLine="428"/>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&lt;rr&gt;true&lt;/rr&gt;</w:t>
      </w:r>
    </w:p>
    <w:p w14:paraId="0ED763AC"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&lt;/m2m:ae&gt;</w:t>
      </w:r>
    </w:p>
    <w:p w14:paraId="356F6963" w14:textId="7BABD2D5" w:rsidR="003A499B" w:rsidRPr="00DE4A01" w:rsidRDefault="003A499B" w:rsidP="00BC70B7">
      <w:pPr>
        <w:pStyle w:val="Heading3"/>
        <w:rPr>
          <w:lang w:eastAsia="zh-CN"/>
        </w:rPr>
      </w:pPr>
      <w:bookmarkStart w:id="224" w:name="_Toc476059949"/>
      <w:bookmarkStart w:id="225" w:name="_Toc516819956"/>
      <w:r w:rsidRPr="00DE4A01">
        <w:rPr>
          <w:lang w:eastAsia="zh-CN"/>
        </w:rPr>
        <w:t>A.4</w:t>
      </w:r>
      <w:r w:rsidR="00BC70B7" w:rsidRPr="00DE4A01">
        <w:rPr>
          <w:lang w:eastAsia="zh-CN"/>
        </w:rPr>
        <w:t>.2</w:t>
      </w:r>
      <w:r w:rsidR="00BC70B7" w:rsidRPr="00DE4A01">
        <w:rPr>
          <w:lang w:eastAsia="zh-CN"/>
        </w:rPr>
        <w:tab/>
      </w:r>
      <w:r w:rsidRPr="00DE4A01">
        <w:rPr>
          <w:lang w:eastAsia="zh-CN"/>
        </w:rPr>
        <w:t>ADN-AE2</w:t>
      </w:r>
      <w:bookmarkEnd w:id="224"/>
      <w:bookmarkEnd w:id="225"/>
    </w:p>
    <w:p w14:paraId="0E2AC4EC" w14:textId="77777777" w:rsidR="003A499B" w:rsidRPr="00DE4A01" w:rsidRDefault="003A499B" w:rsidP="003A499B">
      <w:pPr>
        <w:widowControl w:val="0"/>
        <w:ind w:leftChars="500" w:left="1200"/>
        <w:rPr>
          <w:rFonts w:ascii="Courier New" w:hAnsi="Courier New" w:cs="Courier New"/>
          <w:sz w:val="18"/>
          <w:szCs w:val="15"/>
          <w:lang w:eastAsia="ko-KR"/>
        </w:rPr>
      </w:pPr>
      <w:r w:rsidRPr="00DE4A01">
        <w:rPr>
          <w:rFonts w:ascii="Courier New" w:hAnsi="Courier New" w:cs="Courier New"/>
          <w:sz w:val="18"/>
          <w:szCs w:val="15"/>
          <w:lang w:eastAsia="ko-KR"/>
        </w:rPr>
        <w:t>HTTP Request:</w:t>
      </w:r>
    </w:p>
    <w:p w14:paraId="19D14FED"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p>
    <w:p w14:paraId="45993A46" w14:textId="77777777" w:rsidR="00BC70B7"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GET /~/mn-cse/home_gateway/light_ae2 HTTP/1.1</w:t>
      </w:r>
    </w:p>
    <w:p w14:paraId="21411F33" w14:textId="77777777" w:rsidR="00BC70B7"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Host: mn.provider.com:8080</w:t>
      </w:r>
    </w:p>
    <w:p w14:paraId="0DF407CC" w14:textId="5A569F7F"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/mn-cse/Cgateway_ae</w:t>
      </w:r>
    </w:p>
    <w:p w14:paraId="3783CF1A" w14:textId="77777777" w:rsidR="00BC70B7"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mncse-12348</w:t>
      </w:r>
    </w:p>
    <w:p w14:paraId="65DBE8A3" w14:textId="56ACD6C9"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Accept: application/xml</w:t>
      </w:r>
    </w:p>
    <w:p w14:paraId="3FB8BBA8" w14:textId="77777777" w:rsidR="00BC70B7" w:rsidRPr="00DE4A01" w:rsidRDefault="00BC70B7" w:rsidP="00D321B2">
      <w:pPr>
        <w:widowControl w:val="0"/>
        <w:spacing w:before="0"/>
        <w:ind w:leftChars="500" w:left="1200"/>
        <w:rPr>
          <w:rFonts w:ascii="Courier New" w:hAnsi="Courier New" w:cs="Courier New"/>
          <w:sz w:val="18"/>
          <w:szCs w:val="15"/>
          <w:lang w:eastAsia="ko-KR"/>
        </w:rPr>
      </w:pPr>
    </w:p>
    <w:p w14:paraId="6C9ED78C" w14:textId="77777777" w:rsidR="003A499B" w:rsidRPr="00DE4A01" w:rsidRDefault="003A499B" w:rsidP="00D321B2">
      <w:pPr>
        <w:widowControl w:val="0"/>
        <w:spacing w:before="0"/>
        <w:ind w:leftChars="500" w:left="1200"/>
        <w:rPr>
          <w:rFonts w:ascii="Courier New" w:hAnsi="Courier New" w:cs="Courier New"/>
          <w:sz w:val="18"/>
          <w:szCs w:val="15"/>
          <w:lang w:eastAsia="ko-KR"/>
        </w:rPr>
      </w:pPr>
      <w:r w:rsidRPr="00DE4A01">
        <w:rPr>
          <w:rFonts w:ascii="Courier New" w:hAnsi="Courier New" w:cs="Courier New"/>
          <w:sz w:val="18"/>
          <w:szCs w:val="15"/>
          <w:lang w:eastAsia="ko-KR"/>
        </w:rPr>
        <w:t>HTTP Response:</w:t>
      </w:r>
    </w:p>
    <w:p w14:paraId="24C00F9F" w14:textId="77777777" w:rsidR="003A499B" w:rsidRPr="00DE4A01" w:rsidRDefault="003A499B" w:rsidP="00D321B2">
      <w:pPr>
        <w:widowControl w:val="0"/>
        <w:spacing w:before="0"/>
        <w:ind w:leftChars="500" w:left="1200"/>
        <w:rPr>
          <w:rFonts w:ascii="Courier New" w:hAnsi="Courier New" w:cs="Courier New"/>
          <w:sz w:val="18"/>
          <w:szCs w:val="15"/>
          <w:lang w:eastAsia="ko-KR"/>
        </w:rPr>
      </w:pPr>
    </w:p>
    <w:p w14:paraId="772400AE"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200 OK</w:t>
      </w:r>
    </w:p>
    <w:p w14:paraId="3B3AFCB6"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X-M2M-RSC: 2000</w:t>
      </w:r>
    </w:p>
    <w:p w14:paraId="60FDA25D"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mncse-12348</w:t>
      </w:r>
    </w:p>
    <w:p w14:paraId="7D4AB83A"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Content-Type: application/xml</w:t>
      </w:r>
    </w:p>
    <w:p w14:paraId="6DF878FC" w14:textId="77777777" w:rsidR="00CA4F04" w:rsidRPr="00DE4A01" w:rsidRDefault="00CA4F04" w:rsidP="00D321B2">
      <w:pPr>
        <w:widowControl w:val="0"/>
        <w:spacing w:before="0"/>
        <w:ind w:leftChars="500" w:left="1200"/>
        <w:rPr>
          <w:rFonts w:ascii="Courier New" w:hAnsi="Courier New" w:cs="Courier New"/>
          <w:color w:val="0070C1"/>
          <w:sz w:val="18"/>
          <w:szCs w:val="15"/>
          <w:lang w:eastAsia="ko-KR"/>
        </w:rPr>
      </w:pPr>
    </w:p>
    <w:p w14:paraId="7A3FE581"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&lt;?xml version="1.0" encoding="UTF-8" standalone="yes"?&gt;</w:t>
      </w:r>
    </w:p>
    <w:p w14:paraId="0054755C"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&lt;m2m:ae xmlns:m2m="http://www.onem2m.org/xml/protocols" rn="light_ae2"&gt;</w:t>
      </w:r>
    </w:p>
    <w:p w14:paraId="432708B0"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&lt;ty&gt;2&lt;/ty&gt;</w:t>
      </w:r>
    </w:p>
    <w:p w14:paraId="4B851F9B" w14:textId="77777777" w:rsidR="003A499B" w:rsidRPr="00DE4A01" w:rsidRDefault="003A499B" w:rsidP="00D321B2">
      <w:pPr>
        <w:widowControl w:val="0"/>
        <w:spacing w:before="0"/>
        <w:ind w:leftChars="500" w:left="1200" w:firstLine="432"/>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&lt;ri&gt;ae-CAE340304042&lt;/ri&gt;</w:t>
      </w:r>
    </w:p>
    <w:p w14:paraId="4D1A531A"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r>
      <w:r w:rsidRPr="00DE4A01">
        <w:rPr>
          <w:rFonts w:ascii="Courier New" w:hAnsi="Courier New" w:cs="Courier New"/>
          <w:color w:val="0070C1"/>
          <w:sz w:val="18"/>
          <w:szCs w:val="15"/>
          <w:lang w:eastAsia="ko-KR"/>
        </w:rPr>
        <w:tab/>
        <w:t>&lt;pi&gt;/mn-cse&lt;/pi&gt;</w:t>
      </w:r>
    </w:p>
    <w:p w14:paraId="05F2E577" w14:textId="41E62236"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&lt;ct&gt;20150925T052542&lt;/ct&gt;</w:t>
      </w:r>
    </w:p>
    <w:p w14:paraId="5259B19D"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&lt;lt&gt;20150925T052542&lt;/lt&gt;</w:t>
      </w:r>
    </w:p>
    <w:p w14:paraId="55FFB464"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&lt;et&gt;20171005T105550&lt;/et&gt;</w:t>
      </w:r>
    </w:p>
    <w:p w14:paraId="4DB850CC" w14:textId="77777777" w:rsidR="003A499B" w:rsidRPr="00DE4A01" w:rsidRDefault="003A499B" w:rsidP="00D321B2">
      <w:pPr>
        <w:widowControl w:val="0"/>
        <w:spacing w:before="0"/>
        <w:ind w:leftChars="574" w:left="1378" w:firstLine="272"/>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&lt;acpi&gt;/mn-cse/acp-805496226&lt;/acpi&gt;</w:t>
      </w:r>
    </w:p>
    <w:p w14:paraId="33006E3D"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&lt;api&gt;A01.com.company.lightApp2&lt;/api&gt;</w:t>
      </w:r>
    </w:p>
    <w:p w14:paraId="3291E29E" w14:textId="77777777" w:rsidR="003A499B" w:rsidRPr="00DE4A01" w:rsidRDefault="003A499B" w:rsidP="00D321B2">
      <w:pPr>
        <w:widowControl w:val="0"/>
        <w:spacing w:before="0"/>
        <w:ind w:leftChars="642" w:left="1541" w:firstLine="13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&lt;aei&gt;CAE340304042&lt;/aei&gt;</w:t>
      </w:r>
    </w:p>
    <w:p w14:paraId="21AF93AD" w14:textId="77777777" w:rsidR="003A499B" w:rsidRPr="00DE4A01" w:rsidRDefault="003A499B" w:rsidP="00D321B2">
      <w:pPr>
        <w:widowControl w:val="0"/>
        <w:spacing w:before="0"/>
        <w:ind w:leftChars="574" w:left="1378" w:firstLine="272"/>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&lt;rr&gt;true&lt;/rr&gt;</w:t>
      </w:r>
    </w:p>
    <w:p w14:paraId="67C12A3D"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&lt;/m2m:ae&gt;</w:t>
      </w:r>
    </w:p>
    <w:p w14:paraId="787E508E" w14:textId="0EEBAD9E" w:rsidR="003A499B" w:rsidRPr="00DE4A01" w:rsidRDefault="003A499B" w:rsidP="00BC70B7">
      <w:pPr>
        <w:pStyle w:val="Heading2"/>
        <w:rPr>
          <w:lang w:eastAsia="zh-CN"/>
        </w:rPr>
      </w:pPr>
      <w:bookmarkStart w:id="226" w:name="_Toc476059950"/>
      <w:bookmarkStart w:id="227" w:name="_Toc516819957"/>
      <w:bookmarkStart w:id="228" w:name="_Toc520712499"/>
      <w:bookmarkStart w:id="229" w:name="_Toc530128747"/>
      <w:r w:rsidRPr="00DE4A01">
        <w:rPr>
          <w:lang w:eastAsia="zh-CN"/>
        </w:rPr>
        <w:t>A.5</w:t>
      </w:r>
      <w:r w:rsidR="00BC70B7" w:rsidRPr="00DE4A01">
        <w:rPr>
          <w:lang w:eastAsia="zh-CN"/>
        </w:rPr>
        <w:tab/>
      </w:r>
      <w:r w:rsidRPr="00DE4A01">
        <w:t>Smartphone</w:t>
      </w:r>
      <w:r w:rsidRPr="00DE4A01">
        <w:rPr>
          <w:lang w:eastAsia="zh-CN"/>
        </w:rPr>
        <w:t xml:space="preserve"> application IN-AE</w:t>
      </w:r>
      <w:bookmarkEnd w:id="226"/>
      <w:bookmarkEnd w:id="227"/>
      <w:bookmarkEnd w:id="228"/>
      <w:bookmarkEnd w:id="229"/>
    </w:p>
    <w:p w14:paraId="20E55518" w14:textId="77777777" w:rsidR="003A499B" w:rsidRPr="00DE4A01" w:rsidRDefault="003A499B" w:rsidP="003A499B">
      <w:pPr>
        <w:widowControl w:val="0"/>
        <w:ind w:leftChars="500" w:left="1200"/>
        <w:rPr>
          <w:rFonts w:ascii="Courier New" w:hAnsi="Courier New" w:cs="Courier New"/>
          <w:sz w:val="18"/>
          <w:szCs w:val="15"/>
          <w:lang w:eastAsia="ko-KR"/>
        </w:rPr>
      </w:pPr>
      <w:r w:rsidRPr="00DE4A01">
        <w:rPr>
          <w:rFonts w:ascii="Courier New" w:hAnsi="Courier New" w:cs="Courier New"/>
          <w:sz w:val="18"/>
          <w:szCs w:val="15"/>
          <w:lang w:eastAsia="ko-KR"/>
        </w:rPr>
        <w:t>HTTP Request:</w:t>
      </w:r>
    </w:p>
    <w:p w14:paraId="18FE36CA"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p>
    <w:p w14:paraId="2934D7D9" w14:textId="77777777" w:rsidR="00BC70B7"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GET /~/in-cse/server/smartphone_ae HTTP/1.1</w:t>
      </w:r>
    </w:p>
    <w:p w14:paraId="6720A1BF" w14:textId="77777777" w:rsidR="00BC70B7"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Host: in.provider.com:8080</w:t>
      </w:r>
    </w:p>
    <w:p w14:paraId="6B889848" w14:textId="69EA199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/mn-cse/Cgateway_ae</w:t>
      </w:r>
    </w:p>
    <w:p w14:paraId="6268EECE" w14:textId="77777777" w:rsidR="00BC70B7"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incse-12349</w:t>
      </w:r>
    </w:p>
    <w:p w14:paraId="7246E522" w14:textId="6E9E3A70"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Accept: application/xml</w:t>
      </w:r>
    </w:p>
    <w:p w14:paraId="4734C037" w14:textId="77777777" w:rsidR="00BC70B7" w:rsidRPr="00DE4A01" w:rsidRDefault="00BC70B7" w:rsidP="00D321B2">
      <w:pPr>
        <w:widowControl w:val="0"/>
        <w:spacing w:before="0"/>
        <w:ind w:leftChars="500" w:left="1200"/>
        <w:rPr>
          <w:rFonts w:ascii="Courier New" w:hAnsi="Courier New" w:cs="Courier New"/>
          <w:color w:val="0070C1"/>
          <w:sz w:val="18"/>
          <w:szCs w:val="15"/>
          <w:lang w:eastAsia="ko-KR"/>
        </w:rPr>
      </w:pPr>
    </w:p>
    <w:p w14:paraId="0BB4E1B3" w14:textId="77777777" w:rsidR="003A499B" w:rsidRPr="00DE4A01" w:rsidRDefault="003A499B" w:rsidP="00D321B2">
      <w:pPr>
        <w:widowControl w:val="0"/>
        <w:spacing w:before="0"/>
        <w:ind w:leftChars="500" w:left="1200"/>
        <w:rPr>
          <w:rFonts w:ascii="Courier New" w:hAnsi="Courier New" w:cs="Courier New"/>
          <w:sz w:val="18"/>
          <w:szCs w:val="15"/>
          <w:lang w:eastAsia="ko-KR"/>
        </w:rPr>
      </w:pPr>
      <w:r w:rsidRPr="00DE4A01">
        <w:rPr>
          <w:rFonts w:ascii="Courier New" w:hAnsi="Courier New" w:cs="Courier New"/>
          <w:sz w:val="18"/>
          <w:szCs w:val="15"/>
          <w:lang w:eastAsia="ko-KR"/>
        </w:rPr>
        <w:t>Resonse status:</w:t>
      </w:r>
    </w:p>
    <w:p w14:paraId="35434215" w14:textId="77777777" w:rsidR="003A499B" w:rsidRPr="00DE4A01" w:rsidRDefault="003A499B" w:rsidP="00D321B2">
      <w:pPr>
        <w:widowControl w:val="0"/>
        <w:spacing w:before="0"/>
        <w:ind w:leftChars="500" w:left="1200"/>
        <w:rPr>
          <w:rFonts w:ascii="Courier New" w:hAnsi="Courier New" w:cs="Courier New"/>
          <w:sz w:val="18"/>
          <w:szCs w:val="15"/>
          <w:lang w:eastAsia="ko-KR"/>
        </w:rPr>
      </w:pPr>
    </w:p>
    <w:p w14:paraId="704ADFFD"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200 OK</w:t>
      </w:r>
    </w:p>
    <w:p w14:paraId="037FEE3E"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X-M2M-RSC: 2000</w:t>
      </w:r>
    </w:p>
    <w:p w14:paraId="5DE3616A"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incse-12349</w:t>
      </w:r>
    </w:p>
    <w:p w14:paraId="771D15BE"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Content-Type: application/xml</w:t>
      </w:r>
    </w:p>
    <w:p w14:paraId="70463B27" w14:textId="77777777" w:rsidR="00CA4F04" w:rsidRPr="00DE4A01" w:rsidRDefault="00CA4F04" w:rsidP="00D321B2">
      <w:pPr>
        <w:widowControl w:val="0"/>
        <w:spacing w:before="0"/>
        <w:ind w:leftChars="500" w:left="1200"/>
        <w:rPr>
          <w:rFonts w:ascii="Courier New" w:hAnsi="Courier New" w:cs="Courier New"/>
          <w:color w:val="0070C1"/>
          <w:sz w:val="18"/>
          <w:szCs w:val="15"/>
          <w:lang w:eastAsia="ko-KR"/>
        </w:rPr>
      </w:pPr>
    </w:p>
    <w:p w14:paraId="4850CD64" w14:textId="77777777" w:rsidR="003A499B" w:rsidRPr="00DE4A01" w:rsidRDefault="003A499B" w:rsidP="00D321B2">
      <w:pPr>
        <w:widowControl w:val="0"/>
        <w:spacing w:before="0"/>
        <w:ind w:leftChars="500" w:left="1200"/>
        <w:rPr>
          <w:rFonts w:ascii="Courier New" w:hAnsi="Courier New" w:cs="Courier New"/>
          <w:sz w:val="18"/>
          <w:szCs w:val="15"/>
          <w:lang w:eastAsia="ko-KR"/>
        </w:rPr>
      </w:pPr>
      <w:r w:rsidRPr="00DE4A01">
        <w:rPr>
          <w:rFonts w:ascii="Courier New" w:hAnsi="Courier New" w:cs="Courier New"/>
          <w:sz w:val="18"/>
          <w:szCs w:val="15"/>
          <w:lang w:eastAsia="ko-KR"/>
        </w:rPr>
        <w:t>Resonse message:</w:t>
      </w:r>
    </w:p>
    <w:p w14:paraId="5EE43F0E" w14:textId="77777777" w:rsidR="003A499B" w:rsidRPr="00DE4A01" w:rsidRDefault="003A499B" w:rsidP="00D321B2">
      <w:pPr>
        <w:widowControl w:val="0"/>
        <w:spacing w:before="0"/>
        <w:ind w:leftChars="500" w:left="1200"/>
        <w:rPr>
          <w:rFonts w:ascii="Courier New" w:hAnsi="Courier New" w:cs="Courier New"/>
          <w:sz w:val="18"/>
          <w:szCs w:val="15"/>
          <w:lang w:eastAsia="ko-KR"/>
        </w:rPr>
      </w:pPr>
    </w:p>
    <w:p w14:paraId="7553F218" w14:textId="77777777" w:rsidR="003A499B" w:rsidRPr="00DE4A01" w:rsidRDefault="003A499B" w:rsidP="00D321B2">
      <w:pPr>
        <w:widowControl w:val="0"/>
        <w:spacing w:before="0"/>
        <w:ind w:leftChars="300" w:left="720" w:firstLine="428"/>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&lt;?xml version="1.0" encoding="UTF-8" standalone="yes"?&gt;</w:t>
      </w:r>
    </w:p>
    <w:p w14:paraId="307B8625" w14:textId="77777777" w:rsidR="003A499B" w:rsidRPr="00DE4A01" w:rsidRDefault="003A499B" w:rsidP="00D321B2">
      <w:pPr>
        <w:widowControl w:val="0"/>
        <w:spacing w:before="0"/>
        <w:ind w:leftChars="300" w:left="720" w:firstLine="428"/>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&lt;m2m:ae xmlns:m2m="http://www.onem2m.org/xml/protocols" rn="smartphone_ae"&gt;</w:t>
      </w:r>
    </w:p>
    <w:p w14:paraId="0DD60400" w14:textId="77777777" w:rsidR="003A499B" w:rsidRPr="00DE4A01" w:rsidRDefault="003A499B" w:rsidP="00D321B2">
      <w:pPr>
        <w:widowControl w:val="0"/>
        <w:spacing w:before="0"/>
        <w:ind w:leftChars="300" w:left="720" w:firstLine="428"/>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&lt;ty&gt;2&lt;/ty&gt;</w:t>
      </w:r>
    </w:p>
    <w:p w14:paraId="66641D35" w14:textId="77777777" w:rsidR="003A499B" w:rsidRPr="00DE4A01" w:rsidRDefault="003A499B" w:rsidP="00D321B2">
      <w:pPr>
        <w:widowControl w:val="0"/>
        <w:spacing w:before="0"/>
        <w:ind w:leftChars="300" w:left="720" w:firstLine="428"/>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&lt;ri&gt;ae-CAE340304178&lt;/ri&gt;</w:t>
      </w:r>
    </w:p>
    <w:p w14:paraId="29C176B6" w14:textId="77777777" w:rsidR="003A499B" w:rsidRPr="00DE4A01" w:rsidRDefault="003A499B" w:rsidP="00D321B2">
      <w:pPr>
        <w:widowControl w:val="0"/>
        <w:spacing w:before="0"/>
        <w:ind w:leftChars="300" w:left="720" w:firstLine="428"/>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&lt;pi&gt;/in-cse&lt;/pi&gt;</w:t>
      </w:r>
    </w:p>
    <w:p w14:paraId="7DF3F2A3" w14:textId="77777777" w:rsidR="003A499B" w:rsidRPr="00DE4A01" w:rsidRDefault="003A499B" w:rsidP="00D321B2">
      <w:pPr>
        <w:widowControl w:val="0"/>
        <w:spacing w:before="0"/>
        <w:ind w:leftChars="300" w:left="720" w:firstLine="428"/>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&lt;ct&gt;20150925T052622&lt;/ct&gt;</w:t>
      </w:r>
    </w:p>
    <w:p w14:paraId="12B06535" w14:textId="77777777" w:rsidR="003A499B" w:rsidRPr="00DE4A01" w:rsidRDefault="003A499B" w:rsidP="00D321B2">
      <w:pPr>
        <w:widowControl w:val="0"/>
        <w:spacing w:before="0"/>
        <w:ind w:leftChars="300" w:left="720" w:firstLine="428"/>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&lt;lt&gt;20150925T052622&lt;/lt&gt;</w:t>
      </w:r>
    </w:p>
    <w:p w14:paraId="14275DD3" w14:textId="77777777" w:rsidR="003A499B" w:rsidRPr="00DE4A01" w:rsidRDefault="003A499B" w:rsidP="00D321B2">
      <w:pPr>
        <w:widowControl w:val="0"/>
        <w:spacing w:before="0"/>
        <w:ind w:leftChars="300" w:left="720" w:firstLine="428"/>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&lt;et&gt;20171005T105550&lt;/et&gt;</w:t>
      </w:r>
    </w:p>
    <w:p w14:paraId="45472AA3" w14:textId="77777777" w:rsidR="003A499B" w:rsidRPr="00DE4A01" w:rsidRDefault="003A499B" w:rsidP="00D321B2">
      <w:pPr>
        <w:widowControl w:val="0"/>
        <w:spacing w:before="0"/>
        <w:ind w:leftChars="440" w:left="1056" w:firstLineChars="300" w:firstLine="54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&lt;acpi&gt;/in-cse/acp-666957710&lt;/acpi&gt;</w:t>
      </w:r>
    </w:p>
    <w:p w14:paraId="563B97E3" w14:textId="77777777" w:rsidR="003A499B" w:rsidRPr="00DE4A01" w:rsidRDefault="003A499B" w:rsidP="00D321B2">
      <w:pPr>
        <w:widowControl w:val="0"/>
        <w:spacing w:before="0"/>
        <w:ind w:leftChars="300" w:left="720" w:firstLine="428"/>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&lt;api&gt;A01.com.company.lightControlApp&lt;/api&gt;</w:t>
      </w:r>
    </w:p>
    <w:p w14:paraId="473ED627" w14:textId="77777777" w:rsidR="003A499B" w:rsidRPr="00DE4A01" w:rsidRDefault="003A499B" w:rsidP="00D321B2">
      <w:pPr>
        <w:widowControl w:val="0"/>
        <w:spacing w:before="0"/>
        <w:ind w:leftChars="300" w:left="720" w:firstLine="428"/>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&lt;aei&gt;CAE340304178&lt;/aei&gt;</w:t>
      </w:r>
    </w:p>
    <w:p w14:paraId="50AA6537" w14:textId="77777777" w:rsidR="003A499B" w:rsidRPr="00DE4A01" w:rsidRDefault="003A499B" w:rsidP="00D321B2">
      <w:pPr>
        <w:widowControl w:val="0"/>
        <w:spacing w:before="0"/>
        <w:ind w:leftChars="500" w:left="1200" w:firstLine="428"/>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&lt;rr&gt;false&lt;/rr&gt;</w:t>
      </w:r>
    </w:p>
    <w:p w14:paraId="33F9E106" w14:textId="77777777" w:rsidR="003A499B" w:rsidRPr="00DE4A01" w:rsidRDefault="003A499B" w:rsidP="00D321B2">
      <w:pPr>
        <w:widowControl w:val="0"/>
        <w:spacing w:before="0"/>
        <w:ind w:leftChars="300" w:left="720" w:firstLine="428"/>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&lt;/m2m:ae&gt;</w:t>
      </w:r>
    </w:p>
    <w:p w14:paraId="143A6831" w14:textId="774A83C2" w:rsidR="003A499B" w:rsidRPr="00DE4A01" w:rsidRDefault="003A499B" w:rsidP="00BC70B7">
      <w:pPr>
        <w:pStyle w:val="Heading2"/>
        <w:rPr>
          <w:lang w:eastAsia="zh-CN"/>
        </w:rPr>
      </w:pPr>
      <w:bookmarkStart w:id="230" w:name="_Toc476059951"/>
      <w:bookmarkStart w:id="231" w:name="_Toc516819958"/>
      <w:bookmarkStart w:id="232" w:name="_Toc520712500"/>
      <w:bookmarkStart w:id="233" w:name="_Toc530128748"/>
      <w:r w:rsidRPr="00DE4A01">
        <w:rPr>
          <w:lang w:eastAsia="zh-CN"/>
        </w:rPr>
        <w:t>A.6</w:t>
      </w:r>
      <w:r w:rsidR="00BC70B7" w:rsidRPr="00DE4A01">
        <w:rPr>
          <w:lang w:eastAsia="zh-CN"/>
        </w:rPr>
        <w:tab/>
      </w:r>
      <w:r w:rsidRPr="00DE4A01">
        <w:t>Access</w:t>
      </w:r>
      <w:r w:rsidRPr="00DE4A01">
        <w:rPr>
          <w:lang w:eastAsia="zh-CN"/>
        </w:rPr>
        <w:t xml:space="preserve"> control policy</w:t>
      </w:r>
      <w:bookmarkEnd w:id="230"/>
      <w:bookmarkEnd w:id="231"/>
      <w:bookmarkEnd w:id="232"/>
      <w:bookmarkEnd w:id="233"/>
    </w:p>
    <w:p w14:paraId="1FBBDE71" w14:textId="77777777" w:rsidR="003A499B" w:rsidRPr="00DE4A01" w:rsidRDefault="003A499B" w:rsidP="003A499B">
      <w:pPr>
        <w:widowControl w:val="0"/>
        <w:ind w:leftChars="500" w:left="1200"/>
        <w:rPr>
          <w:rFonts w:ascii="Courier New" w:hAnsi="Courier New" w:cs="Courier New"/>
          <w:sz w:val="18"/>
          <w:szCs w:val="15"/>
          <w:lang w:eastAsia="ko-KR"/>
        </w:rPr>
      </w:pPr>
      <w:r w:rsidRPr="00DE4A01">
        <w:rPr>
          <w:rFonts w:ascii="Courier New" w:hAnsi="Courier New" w:cs="Courier New"/>
          <w:sz w:val="18"/>
          <w:szCs w:val="15"/>
          <w:lang w:eastAsia="ko-KR"/>
        </w:rPr>
        <w:t>HTTP Request:</w:t>
      </w:r>
    </w:p>
    <w:p w14:paraId="05516933" w14:textId="77777777" w:rsidR="003A499B" w:rsidRPr="00DE4A01" w:rsidRDefault="003A499B" w:rsidP="003A499B">
      <w:pPr>
        <w:widowControl w:val="0"/>
        <w:ind w:leftChars="500" w:left="1200"/>
        <w:rPr>
          <w:rFonts w:ascii="Courier New" w:hAnsi="Courier New" w:cs="Courier New"/>
          <w:sz w:val="18"/>
          <w:szCs w:val="15"/>
          <w:lang w:eastAsia="ko-KR"/>
        </w:rPr>
      </w:pPr>
    </w:p>
    <w:p w14:paraId="1D6DD6C3" w14:textId="77777777" w:rsidR="00BC70B7"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GET /~/mn-cse/home_gateway/gateway_acp</w:t>
      </w:r>
      <w:r w:rsidRPr="00DE4A01" w:rsidDel="007C70AC">
        <w:rPr>
          <w:rFonts w:ascii="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HTTP/1.1</w:t>
      </w:r>
    </w:p>
    <w:p w14:paraId="6FD626DB" w14:textId="77777777" w:rsidR="00BC70B7"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Host: mn.provider.com:8080</w:t>
      </w:r>
    </w:p>
    <w:p w14:paraId="1F3D7C55" w14:textId="059DA0C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/mn-cse/Cgateway_ae</w:t>
      </w:r>
    </w:p>
    <w:p w14:paraId="6FC1D94F" w14:textId="77777777" w:rsidR="00BC70B7"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mncse-12350</w:t>
      </w:r>
    </w:p>
    <w:p w14:paraId="14D78234" w14:textId="7ABA8BFB"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Accept: application/xml</w:t>
      </w:r>
    </w:p>
    <w:p w14:paraId="619905C1" w14:textId="77777777" w:rsidR="00BC70B7" w:rsidRPr="00DE4A01" w:rsidRDefault="00BC70B7" w:rsidP="00D321B2">
      <w:pPr>
        <w:widowControl w:val="0"/>
        <w:spacing w:before="0"/>
        <w:ind w:leftChars="500" w:left="1200"/>
        <w:rPr>
          <w:rFonts w:ascii="Courier New" w:hAnsi="Courier New" w:cs="Courier New"/>
          <w:color w:val="0070C1"/>
          <w:sz w:val="18"/>
          <w:szCs w:val="15"/>
          <w:lang w:eastAsia="ko-KR"/>
        </w:rPr>
      </w:pPr>
    </w:p>
    <w:p w14:paraId="722DA2CB" w14:textId="77777777" w:rsidR="003A499B" w:rsidRPr="00DE4A01" w:rsidRDefault="003A499B" w:rsidP="00D321B2">
      <w:pPr>
        <w:widowControl w:val="0"/>
        <w:spacing w:before="0"/>
        <w:ind w:leftChars="500" w:left="1200"/>
        <w:rPr>
          <w:rFonts w:ascii="Courier New" w:hAnsi="Courier New" w:cs="Courier New"/>
          <w:sz w:val="18"/>
          <w:szCs w:val="15"/>
          <w:lang w:eastAsia="ko-KR"/>
        </w:rPr>
      </w:pPr>
      <w:r w:rsidRPr="00DE4A01">
        <w:rPr>
          <w:rFonts w:ascii="Courier New" w:hAnsi="Courier New" w:cs="Courier New"/>
          <w:sz w:val="18"/>
          <w:szCs w:val="15"/>
          <w:lang w:eastAsia="ko-KR"/>
        </w:rPr>
        <w:t>HTTP Response:</w:t>
      </w:r>
    </w:p>
    <w:p w14:paraId="5BCB3131" w14:textId="77777777" w:rsidR="003A499B" w:rsidRPr="00DE4A01" w:rsidRDefault="003A499B" w:rsidP="00D321B2">
      <w:pPr>
        <w:widowControl w:val="0"/>
        <w:spacing w:before="0"/>
        <w:ind w:leftChars="500" w:left="1200"/>
        <w:rPr>
          <w:rFonts w:ascii="Courier New" w:hAnsi="Courier New" w:cs="Courier New"/>
          <w:sz w:val="18"/>
          <w:szCs w:val="15"/>
          <w:lang w:eastAsia="ko-KR"/>
        </w:rPr>
      </w:pPr>
    </w:p>
    <w:p w14:paraId="1D2B10ED"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200 OK</w:t>
      </w:r>
    </w:p>
    <w:p w14:paraId="18350BB2"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X-M2M-RSC: 2000</w:t>
      </w:r>
    </w:p>
    <w:p w14:paraId="460E7CF6"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mncse-12350</w:t>
      </w:r>
    </w:p>
    <w:p w14:paraId="34DCC647"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Content-Type: application/xml</w:t>
      </w:r>
    </w:p>
    <w:p w14:paraId="14AF74A0" w14:textId="77777777" w:rsidR="003A499B" w:rsidRPr="00DE4A01" w:rsidRDefault="003A499B" w:rsidP="00D321B2">
      <w:pPr>
        <w:widowControl w:val="0"/>
        <w:spacing w:before="0"/>
        <w:ind w:leftChars="500" w:left="1200"/>
        <w:rPr>
          <w:rFonts w:ascii="Courier New" w:hAnsi="Courier New" w:cs="Courier New"/>
          <w:sz w:val="18"/>
          <w:szCs w:val="15"/>
          <w:lang w:eastAsia="ko-KR"/>
        </w:rPr>
      </w:pPr>
    </w:p>
    <w:p w14:paraId="2A19E802"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&lt;m2m:acp xmlns:m2m="http://www.onem2m.org/xml/protocols" rn="gateway_acp"&gt;</w:t>
      </w:r>
    </w:p>
    <w:p w14:paraId="3EE64BF3" w14:textId="77777777" w:rsidR="003A499B" w:rsidRPr="00DE4A01" w:rsidRDefault="003A499B" w:rsidP="00D321B2">
      <w:pPr>
        <w:widowControl w:val="0"/>
        <w:spacing w:before="0"/>
        <w:ind w:leftChars="500" w:left="1200" w:firstLineChars="25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&lt;ty&gt;1&lt;/ty&gt;</w:t>
      </w:r>
    </w:p>
    <w:p w14:paraId="23FC7E19" w14:textId="77777777" w:rsidR="003A499B" w:rsidRPr="00DE4A01" w:rsidRDefault="003A499B" w:rsidP="00D321B2">
      <w:pPr>
        <w:widowControl w:val="0"/>
        <w:spacing w:before="0"/>
        <w:ind w:leftChars="500" w:left="1200" w:firstLine="432"/>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&lt;ri&gt;acp-805496226&lt;/ri&gt;</w:t>
      </w:r>
    </w:p>
    <w:p w14:paraId="287E503D"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&lt;pi&gt;/mn-cse&lt;/pi&gt;</w:t>
      </w:r>
    </w:p>
    <w:p w14:paraId="10D8EEC2"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&lt;ct&gt;20150925T050238&lt;/ct&gt;</w:t>
      </w:r>
    </w:p>
    <w:p w14:paraId="6D4C3D99"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&lt;lt&gt;20150925T050238&lt;/lt&gt;</w:t>
      </w:r>
    </w:p>
    <w:p w14:paraId="20E40E78" w14:textId="34BB50C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&lt;et&gt;20171005T105550&lt;/et&gt;</w:t>
      </w:r>
    </w:p>
    <w:p w14:paraId="680BDD0B" w14:textId="77777777" w:rsidR="003A499B" w:rsidRPr="00DE4A01" w:rsidRDefault="003A499B" w:rsidP="00D321B2">
      <w:pPr>
        <w:widowControl w:val="0"/>
        <w:spacing w:before="0"/>
        <w:ind w:leftChars="500" w:left="1200" w:firstLineChars="25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&lt;pv&gt;</w:t>
      </w:r>
    </w:p>
    <w:p w14:paraId="2A2BEBD4" w14:textId="77777777" w:rsidR="003A499B" w:rsidRPr="00DE4A01" w:rsidRDefault="003A499B" w:rsidP="00D321B2">
      <w:pPr>
        <w:widowControl w:val="0"/>
        <w:spacing w:before="0"/>
        <w:ind w:leftChars="642" w:left="1541" w:firstLineChars="300" w:firstLine="54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&lt;acr&gt;</w:t>
      </w:r>
    </w:p>
    <w:p w14:paraId="7202EF04"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&lt;acor&gt;/in-cse/home_gateway /mn-cse/Cgateway_ae</w:t>
      </w:r>
      <w:r w:rsidRPr="00DE4A01" w:rsidDel="003B5CDD">
        <w:rPr>
          <w:rFonts w:ascii="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/mn-cse/Clight_ae1 /mn-cse/Clight_ae2 /in-cse/Csmartphone_ae&lt;/acor&gt;</w:t>
      </w:r>
    </w:p>
    <w:p w14:paraId="759865D6"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&lt;acop&gt;63&lt;/acop&gt;</w:t>
      </w:r>
    </w:p>
    <w:p w14:paraId="7287A678"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&lt;/acr&gt;</w:t>
      </w:r>
    </w:p>
    <w:p w14:paraId="590A40CE"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r>
      <w:r w:rsidRPr="00DE4A01">
        <w:rPr>
          <w:rFonts w:ascii="Courier New" w:hAnsi="Courier New" w:cs="Courier New"/>
          <w:color w:val="0070C1"/>
          <w:sz w:val="18"/>
          <w:szCs w:val="15"/>
          <w:lang w:eastAsia="ko-KR"/>
        </w:rPr>
        <w:tab/>
        <w:t>&lt;/pv&gt;</w:t>
      </w:r>
    </w:p>
    <w:p w14:paraId="7964F85F" w14:textId="77777777" w:rsidR="003A499B" w:rsidRPr="00DE4A01" w:rsidRDefault="003A499B" w:rsidP="00D321B2">
      <w:pPr>
        <w:widowControl w:val="0"/>
        <w:spacing w:before="0"/>
        <w:ind w:leftChars="500" w:left="1200" w:firstLine="4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&lt;pvs&gt;</w:t>
      </w:r>
    </w:p>
    <w:p w14:paraId="3199570A"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&lt;acr&gt;</w:t>
      </w:r>
    </w:p>
    <w:p w14:paraId="62ACDE4B"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&lt;acor&gt;/in-cse/home_gateway /mn-cse/Cgateway_ae</w:t>
      </w:r>
      <w:r w:rsidRPr="00DE4A01" w:rsidDel="003B5CDD">
        <w:rPr>
          <w:rFonts w:ascii="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/mn-cse/Clight_ae1 /mn-cse/Clight_ae2 /in-cse/Csmartphone_ae&lt;/acor&gt;</w:t>
      </w:r>
    </w:p>
    <w:p w14:paraId="1CD8BDE9"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&lt;acop&gt;51&lt;/acop&gt;</w:t>
      </w:r>
    </w:p>
    <w:p w14:paraId="41FA653E"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&lt;/acr&gt;</w:t>
      </w:r>
    </w:p>
    <w:p w14:paraId="3E0ACDF2"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eastAsia="SimSun" w:hAnsi="Courier New" w:cs="Courier New"/>
          <w:color w:val="0070C1"/>
          <w:sz w:val="18"/>
          <w:szCs w:val="15"/>
        </w:rPr>
        <w:tab/>
      </w:r>
      <w:r w:rsidRPr="00DE4A01">
        <w:rPr>
          <w:rFonts w:ascii="Courier New" w:eastAsia="SimSun" w:hAnsi="Courier New" w:cs="Courier New"/>
          <w:color w:val="0070C1"/>
          <w:sz w:val="18"/>
          <w:szCs w:val="15"/>
        </w:rPr>
        <w:tab/>
      </w:r>
      <w:r w:rsidRPr="00DE4A01">
        <w:rPr>
          <w:rFonts w:ascii="Courier New" w:hAnsi="Courier New" w:cs="Courier New"/>
          <w:color w:val="0070C1"/>
          <w:sz w:val="18"/>
          <w:szCs w:val="15"/>
          <w:lang w:eastAsia="ko-KR"/>
        </w:rPr>
        <w:t>&lt;/pvs&gt;</w:t>
      </w:r>
    </w:p>
    <w:p w14:paraId="3F8B8F43"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&lt;/m2m:acp&gt;</w:t>
      </w:r>
    </w:p>
    <w:p w14:paraId="74380A57" w14:textId="7030EE30" w:rsidR="003A499B" w:rsidRPr="00DE4A01" w:rsidRDefault="003A499B" w:rsidP="00BC70B7">
      <w:pPr>
        <w:pStyle w:val="Heading2"/>
        <w:rPr>
          <w:lang w:eastAsia="zh-CN"/>
        </w:rPr>
      </w:pPr>
      <w:bookmarkStart w:id="234" w:name="_Toc476059952"/>
      <w:bookmarkStart w:id="235" w:name="_Toc516819959"/>
      <w:bookmarkStart w:id="236" w:name="_Toc520712501"/>
      <w:bookmarkStart w:id="237" w:name="_Toc530128749"/>
      <w:r w:rsidRPr="00DE4A01">
        <w:rPr>
          <w:lang w:eastAsia="zh-CN"/>
        </w:rPr>
        <w:t>A.7</w:t>
      </w:r>
      <w:r w:rsidR="00BC70B7" w:rsidRPr="00DE4A01">
        <w:rPr>
          <w:lang w:eastAsia="zh-CN"/>
        </w:rPr>
        <w:tab/>
      </w:r>
      <w:r w:rsidRPr="00DE4A01">
        <w:rPr>
          <w:lang w:eastAsia="zh-CN"/>
        </w:rPr>
        <w:t>Containers</w:t>
      </w:r>
      <w:bookmarkEnd w:id="234"/>
      <w:bookmarkEnd w:id="235"/>
      <w:bookmarkEnd w:id="236"/>
      <w:bookmarkEnd w:id="237"/>
    </w:p>
    <w:p w14:paraId="24F1A118" w14:textId="249055FB" w:rsidR="003A499B" w:rsidRPr="00DE4A01" w:rsidRDefault="003A499B" w:rsidP="00BC70B7">
      <w:pPr>
        <w:pStyle w:val="Heading3"/>
        <w:rPr>
          <w:lang w:eastAsia="zh-CN"/>
        </w:rPr>
      </w:pPr>
      <w:bookmarkStart w:id="238" w:name="_Toc476059953"/>
      <w:bookmarkStart w:id="239" w:name="_Toc516819960"/>
      <w:r w:rsidRPr="00DE4A01">
        <w:rPr>
          <w:lang w:eastAsia="zh-CN"/>
        </w:rPr>
        <w:t>A.7.1</w:t>
      </w:r>
      <w:r w:rsidR="00BC70B7" w:rsidRPr="00DE4A01">
        <w:rPr>
          <w:lang w:eastAsia="zh-CN"/>
        </w:rPr>
        <w:tab/>
      </w:r>
      <w:r w:rsidRPr="00DE4A01">
        <w:rPr>
          <w:lang w:eastAsia="zh-CN"/>
        </w:rPr>
        <w:t>Container under ADN-AE1</w:t>
      </w:r>
      <w:bookmarkEnd w:id="238"/>
      <w:bookmarkEnd w:id="239"/>
    </w:p>
    <w:p w14:paraId="64BDE85D" w14:textId="77777777" w:rsidR="003A499B" w:rsidRPr="00DE4A01" w:rsidRDefault="003A499B" w:rsidP="003A499B">
      <w:pPr>
        <w:widowControl w:val="0"/>
        <w:ind w:leftChars="500" w:left="1200"/>
        <w:rPr>
          <w:rFonts w:ascii="Courier New" w:hAnsi="Courier New" w:cs="Courier New"/>
          <w:sz w:val="18"/>
          <w:szCs w:val="15"/>
          <w:lang w:eastAsia="ko-KR"/>
        </w:rPr>
      </w:pPr>
      <w:r w:rsidRPr="00DE4A01">
        <w:rPr>
          <w:rFonts w:ascii="Courier New" w:hAnsi="Courier New" w:cs="Courier New"/>
          <w:sz w:val="18"/>
          <w:szCs w:val="15"/>
          <w:lang w:eastAsia="ko-KR"/>
        </w:rPr>
        <w:t>HTTP Request:</w:t>
      </w:r>
    </w:p>
    <w:p w14:paraId="64881F09" w14:textId="77777777" w:rsidR="003A499B" w:rsidRPr="00DE4A01" w:rsidRDefault="003A499B" w:rsidP="00D321B2">
      <w:pPr>
        <w:widowControl w:val="0"/>
        <w:spacing w:before="0"/>
        <w:ind w:leftChars="500" w:left="1200"/>
        <w:rPr>
          <w:rFonts w:ascii="Courier New" w:hAnsi="Courier New" w:cs="Courier New"/>
          <w:sz w:val="18"/>
          <w:szCs w:val="15"/>
          <w:lang w:eastAsia="ko-KR"/>
        </w:rPr>
      </w:pPr>
    </w:p>
    <w:p w14:paraId="24C56208" w14:textId="77777777" w:rsidR="00BC70B7"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GET /~/mn-cse/home_gateway/light_ae1/light HTTP/1.1</w:t>
      </w:r>
    </w:p>
    <w:p w14:paraId="286F2A6D" w14:textId="77777777" w:rsidR="00BC70B7"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Host: mn.provider.com:8080</w:t>
      </w:r>
    </w:p>
    <w:p w14:paraId="551B81A6" w14:textId="4BBB72DC"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/mn-cse/Cgateway_ae</w:t>
      </w:r>
    </w:p>
    <w:p w14:paraId="308A29BC" w14:textId="77777777" w:rsidR="00BC70B7"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mncse-12351</w:t>
      </w:r>
    </w:p>
    <w:p w14:paraId="1B498DEE" w14:textId="3F6FE6A4"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Accept: application/xml</w:t>
      </w:r>
    </w:p>
    <w:p w14:paraId="42EFF725" w14:textId="77777777" w:rsidR="00BC70B7" w:rsidRPr="00DE4A01" w:rsidRDefault="00BC70B7" w:rsidP="00D321B2">
      <w:pPr>
        <w:widowControl w:val="0"/>
        <w:spacing w:before="0"/>
        <w:ind w:leftChars="500" w:left="1200"/>
        <w:rPr>
          <w:rFonts w:ascii="Courier New" w:hAnsi="Courier New" w:cs="Courier New"/>
          <w:color w:val="0070C1"/>
          <w:sz w:val="18"/>
          <w:szCs w:val="15"/>
          <w:lang w:eastAsia="ko-KR"/>
        </w:rPr>
      </w:pPr>
    </w:p>
    <w:p w14:paraId="18F8A960" w14:textId="77777777" w:rsidR="003A499B" w:rsidRPr="00DE4A01" w:rsidRDefault="003A499B" w:rsidP="00D321B2">
      <w:pPr>
        <w:widowControl w:val="0"/>
        <w:spacing w:before="0"/>
        <w:ind w:leftChars="500" w:left="1200"/>
        <w:rPr>
          <w:rFonts w:ascii="Courier New" w:hAnsi="Courier New" w:cs="Courier New"/>
          <w:sz w:val="18"/>
          <w:szCs w:val="15"/>
          <w:lang w:eastAsia="ko-KR"/>
        </w:rPr>
      </w:pPr>
      <w:r w:rsidRPr="00DE4A01">
        <w:rPr>
          <w:rFonts w:ascii="Courier New" w:hAnsi="Courier New" w:cs="Courier New"/>
          <w:sz w:val="18"/>
          <w:szCs w:val="15"/>
          <w:lang w:eastAsia="ko-KR"/>
        </w:rPr>
        <w:t>HTTP Response:</w:t>
      </w:r>
    </w:p>
    <w:p w14:paraId="16868E89" w14:textId="77777777" w:rsidR="003A499B" w:rsidRPr="00DE4A01" w:rsidRDefault="003A499B" w:rsidP="00D321B2">
      <w:pPr>
        <w:widowControl w:val="0"/>
        <w:spacing w:before="0"/>
        <w:ind w:leftChars="500" w:left="1200"/>
        <w:rPr>
          <w:rFonts w:ascii="Courier New" w:hAnsi="Courier New" w:cs="Courier New"/>
          <w:sz w:val="18"/>
          <w:szCs w:val="15"/>
          <w:lang w:eastAsia="ko-KR"/>
        </w:rPr>
      </w:pPr>
    </w:p>
    <w:p w14:paraId="4316DC43"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200 OK</w:t>
      </w:r>
    </w:p>
    <w:p w14:paraId="5F0CBC8C"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X-M2M-RSC: 2000</w:t>
      </w:r>
    </w:p>
    <w:p w14:paraId="06AA2845"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mncse-12351</w:t>
      </w:r>
    </w:p>
    <w:p w14:paraId="48D797A3"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Content-Type: application/xml</w:t>
      </w:r>
    </w:p>
    <w:p w14:paraId="51583EAE" w14:textId="77777777" w:rsidR="00CA4F04" w:rsidRPr="00DE4A01" w:rsidRDefault="00CA4F04" w:rsidP="00D321B2">
      <w:pPr>
        <w:widowControl w:val="0"/>
        <w:spacing w:before="0"/>
        <w:ind w:leftChars="500" w:left="1200"/>
        <w:rPr>
          <w:rFonts w:ascii="Courier New" w:hAnsi="Courier New" w:cs="Courier New"/>
          <w:color w:val="0070C1"/>
          <w:sz w:val="18"/>
          <w:szCs w:val="15"/>
          <w:lang w:eastAsia="ko-KR"/>
        </w:rPr>
      </w:pPr>
    </w:p>
    <w:p w14:paraId="05B05B94" w14:textId="77777777" w:rsidR="003A499B" w:rsidRPr="00DE4A01" w:rsidRDefault="003A499B" w:rsidP="00D321B2">
      <w:pPr>
        <w:widowControl w:val="0"/>
        <w:spacing w:before="0"/>
        <w:ind w:leftChars="300" w:left="720" w:firstLine="428"/>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&lt;?xml version="1.0" encoding="UTF-8" standalone="yes"?&gt;</w:t>
      </w:r>
    </w:p>
    <w:p w14:paraId="59B5FE1A" w14:textId="77777777" w:rsidR="003A499B" w:rsidRPr="00DE4A01" w:rsidRDefault="003A499B" w:rsidP="00D321B2">
      <w:pPr>
        <w:widowControl w:val="0"/>
        <w:spacing w:before="0"/>
        <w:ind w:leftChars="300" w:left="720" w:firstLine="428"/>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&lt;m2m:cnt xmlns:m2m="http://www.onem2m.org/xml/protocols" rn="light"&gt;</w:t>
      </w:r>
    </w:p>
    <w:p w14:paraId="35E21445" w14:textId="77777777" w:rsidR="003A499B" w:rsidRPr="00DE4A01" w:rsidRDefault="003A499B" w:rsidP="00D321B2">
      <w:pPr>
        <w:widowControl w:val="0"/>
        <w:spacing w:before="0"/>
        <w:ind w:leftChars="300" w:left="720" w:firstLine="428"/>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&lt;ty&gt;3&lt;/ty&gt;</w:t>
      </w:r>
    </w:p>
    <w:p w14:paraId="3D307954" w14:textId="77777777" w:rsidR="003A499B" w:rsidRPr="00DE4A01" w:rsidRDefault="003A499B" w:rsidP="00D321B2">
      <w:pPr>
        <w:widowControl w:val="0"/>
        <w:spacing w:before="0"/>
        <w:ind w:leftChars="300" w:left="720" w:firstLine="428"/>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&lt;ri&gt;cnt-582759912&lt;/ri&gt;</w:t>
      </w:r>
    </w:p>
    <w:p w14:paraId="07AB5254" w14:textId="77777777" w:rsidR="003A499B" w:rsidRPr="00DE4A01" w:rsidRDefault="003A499B" w:rsidP="00D321B2">
      <w:pPr>
        <w:widowControl w:val="0"/>
        <w:spacing w:before="0"/>
        <w:ind w:leftChars="300" w:left="720" w:firstLine="428"/>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&lt;pi&gt;/mn-cse/ae-CAE340304071&lt;/pi&gt;</w:t>
      </w:r>
    </w:p>
    <w:p w14:paraId="52820694" w14:textId="77777777" w:rsidR="003A499B" w:rsidRPr="00DE4A01" w:rsidRDefault="003A499B" w:rsidP="00D321B2">
      <w:pPr>
        <w:widowControl w:val="0"/>
        <w:spacing w:before="0"/>
        <w:ind w:leftChars="300" w:left="720" w:firstLine="428"/>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&lt;ct&gt;20150925T052955&lt;/ct&gt;</w:t>
      </w:r>
    </w:p>
    <w:p w14:paraId="61434018" w14:textId="77777777" w:rsidR="003A499B" w:rsidRPr="00DE4A01" w:rsidRDefault="003A499B" w:rsidP="00D321B2">
      <w:pPr>
        <w:widowControl w:val="0"/>
        <w:spacing w:before="0"/>
        <w:ind w:leftChars="300" w:left="720" w:firstLine="428"/>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&lt;lt&gt;20150925T052955&lt;/lt&gt;</w:t>
      </w:r>
    </w:p>
    <w:p w14:paraId="6BFEBADF" w14:textId="77777777" w:rsidR="003A499B" w:rsidRPr="00DE4A01" w:rsidRDefault="003A499B" w:rsidP="00D321B2">
      <w:pPr>
        <w:widowControl w:val="0"/>
        <w:spacing w:before="0"/>
        <w:ind w:leftChars="300" w:left="720" w:firstLine="428"/>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&lt;et&gt;20171005T105550&lt;/et&gt;</w:t>
      </w:r>
    </w:p>
    <w:p w14:paraId="2653FB45" w14:textId="77777777" w:rsidR="003A499B" w:rsidRPr="00DE4A01" w:rsidRDefault="003A499B" w:rsidP="00D321B2">
      <w:pPr>
        <w:widowControl w:val="0"/>
        <w:spacing w:before="0"/>
        <w:ind w:leftChars="300" w:left="720" w:firstLine="428"/>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&lt;acpi&gt;/mn-cse/acp-805496226&lt;/acpi&gt;</w:t>
      </w:r>
    </w:p>
    <w:p w14:paraId="7EDB3C16" w14:textId="77777777" w:rsidR="003A499B" w:rsidRPr="00DE4A01" w:rsidRDefault="003A499B" w:rsidP="00D321B2">
      <w:pPr>
        <w:widowControl w:val="0"/>
        <w:spacing w:before="0"/>
        <w:ind w:leftChars="300" w:left="720" w:firstLine="428"/>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&lt;st&gt;0&lt;/st&gt;</w:t>
      </w:r>
    </w:p>
    <w:p w14:paraId="3B9D16C5" w14:textId="77777777" w:rsidR="003A499B" w:rsidRPr="00DE4A01" w:rsidRDefault="003A499B" w:rsidP="00D321B2">
      <w:pPr>
        <w:widowControl w:val="0"/>
        <w:spacing w:before="0"/>
        <w:ind w:leftChars="300" w:left="720" w:firstLine="428"/>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r>
      <w:r w:rsidRPr="00DE4A01">
        <w:rPr>
          <w:rFonts w:ascii="Courier New" w:hAnsi="Courier New" w:cs="Courier New"/>
          <w:color w:val="0070C1"/>
          <w:sz w:val="18"/>
          <w:szCs w:val="15"/>
          <w:lang w:eastAsia="ko-KR"/>
        </w:rPr>
        <w:tab/>
        <w:t>&lt;cni&gt;1&lt;/cni&gt;</w:t>
      </w:r>
    </w:p>
    <w:p w14:paraId="147F6A4C" w14:textId="77777777" w:rsidR="003A499B" w:rsidRPr="00DE4A01" w:rsidRDefault="003A499B" w:rsidP="00D321B2">
      <w:pPr>
        <w:widowControl w:val="0"/>
        <w:spacing w:before="0"/>
        <w:ind w:leftChars="300" w:left="720" w:firstLine="428"/>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&lt;cbs&gt;3&lt;/cbs&gt;</w:t>
      </w:r>
    </w:p>
    <w:p w14:paraId="771D9A35" w14:textId="77777777" w:rsidR="003A499B" w:rsidRPr="00DE4A01" w:rsidRDefault="003A499B" w:rsidP="00D321B2">
      <w:pPr>
        <w:widowControl w:val="0"/>
        <w:spacing w:before="0"/>
        <w:ind w:leftChars="300" w:left="720" w:firstLine="428"/>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&lt;/m2m:cnt&gt;</w:t>
      </w:r>
    </w:p>
    <w:p w14:paraId="51A13195" w14:textId="2C81BCE4" w:rsidR="003A499B" w:rsidRPr="00DE4A01" w:rsidRDefault="003A499B" w:rsidP="00BC70B7">
      <w:pPr>
        <w:pStyle w:val="Heading3"/>
        <w:rPr>
          <w:lang w:eastAsia="zh-CN"/>
        </w:rPr>
      </w:pPr>
      <w:bookmarkStart w:id="240" w:name="_Toc476059954"/>
      <w:bookmarkStart w:id="241" w:name="_Toc516819961"/>
      <w:r w:rsidRPr="00DE4A01">
        <w:rPr>
          <w:lang w:eastAsia="zh-CN"/>
        </w:rPr>
        <w:t>A.7.2</w:t>
      </w:r>
      <w:r w:rsidR="00BC70B7" w:rsidRPr="00DE4A01">
        <w:rPr>
          <w:lang w:eastAsia="zh-CN"/>
        </w:rPr>
        <w:tab/>
      </w:r>
      <w:r w:rsidRPr="00DE4A01">
        <w:rPr>
          <w:lang w:eastAsia="zh-CN"/>
        </w:rPr>
        <w:t>Container under ADN-AE2</w:t>
      </w:r>
      <w:bookmarkEnd w:id="240"/>
      <w:bookmarkEnd w:id="241"/>
    </w:p>
    <w:p w14:paraId="2FF7FBF1" w14:textId="77777777" w:rsidR="003A499B" w:rsidRPr="00DE4A01" w:rsidRDefault="003A499B" w:rsidP="003A499B">
      <w:pPr>
        <w:widowControl w:val="0"/>
        <w:ind w:leftChars="500" w:left="1200"/>
        <w:rPr>
          <w:rFonts w:ascii="Courier New" w:hAnsi="Courier New" w:cs="Courier New"/>
          <w:sz w:val="18"/>
          <w:szCs w:val="15"/>
          <w:lang w:eastAsia="ko-KR"/>
        </w:rPr>
      </w:pPr>
      <w:r w:rsidRPr="00DE4A01">
        <w:rPr>
          <w:rFonts w:ascii="Courier New" w:hAnsi="Courier New" w:cs="Courier New"/>
          <w:sz w:val="18"/>
          <w:szCs w:val="15"/>
          <w:lang w:eastAsia="ko-KR"/>
        </w:rPr>
        <w:t>HTTP Request:</w:t>
      </w:r>
    </w:p>
    <w:p w14:paraId="57892C15" w14:textId="77777777" w:rsidR="003A499B" w:rsidRPr="00DE4A01" w:rsidRDefault="003A499B" w:rsidP="00D321B2">
      <w:pPr>
        <w:widowControl w:val="0"/>
        <w:spacing w:before="0"/>
        <w:ind w:leftChars="500" w:left="1200"/>
        <w:rPr>
          <w:rFonts w:ascii="Courier New" w:hAnsi="Courier New" w:cs="Courier New"/>
          <w:sz w:val="18"/>
          <w:szCs w:val="15"/>
          <w:lang w:eastAsia="ko-KR"/>
        </w:rPr>
      </w:pPr>
    </w:p>
    <w:p w14:paraId="739E0BBD" w14:textId="77777777" w:rsidR="00BC70B7"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GET /~/mn-cse/home_gateway/light_ae2/light HTTP/1.1</w:t>
      </w:r>
    </w:p>
    <w:p w14:paraId="7B7376A9" w14:textId="77777777" w:rsidR="00BC70B7"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Host: mn.provider.com:8080</w:t>
      </w:r>
    </w:p>
    <w:p w14:paraId="446D122C" w14:textId="179C1C2C"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/mn-cse/Cgateway_ae</w:t>
      </w:r>
    </w:p>
    <w:p w14:paraId="7B950624" w14:textId="77777777" w:rsidR="00BC70B7"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lastRenderedPageBreak/>
        <w:t>X-M2M-RI: mncse-12352</w:t>
      </w:r>
    </w:p>
    <w:p w14:paraId="275EF515" w14:textId="1F198B7D"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Accept: application/xml</w:t>
      </w:r>
    </w:p>
    <w:p w14:paraId="3209105B" w14:textId="77777777" w:rsidR="00BC70B7" w:rsidRPr="00DE4A01" w:rsidRDefault="00BC70B7" w:rsidP="00D321B2">
      <w:pPr>
        <w:widowControl w:val="0"/>
        <w:spacing w:before="0"/>
        <w:ind w:leftChars="500" w:left="1200"/>
        <w:rPr>
          <w:rFonts w:ascii="Courier New" w:hAnsi="Courier New" w:cs="Courier New"/>
          <w:color w:val="0070C1"/>
          <w:sz w:val="18"/>
          <w:szCs w:val="15"/>
          <w:lang w:eastAsia="ko-KR"/>
        </w:rPr>
      </w:pPr>
    </w:p>
    <w:p w14:paraId="1BFED262" w14:textId="77777777" w:rsidR="003A499B" w:rsidRPr="00DE4A01" w:rsidRDefault="003A499B" w:rsidP="00D321B2">
      <w:pPr>
        <w:widowControl w:val="0"/>
        <w:spacing w:before="0"/>
        <w:ind w:leftChars="500" w:left="1200"/>
        <w:rPr>
          <w:rFonts w:ascii="Courier New" w:hAnsi="Courier New" w:cs="Courier New"/>
          <w:sz w:val="18"/>
          <w:szCs w:val="15"/>
          <w:lang w:eastAsia="ko-KR"/>
        </w:rPr>
      </w:pPr>
      <w:r w:rsidRPr="00DE4A01">
        <w:rPr>
          <w:rFonts w:ascii="Courier New" w:hAnsi="Courier New" w:cs="Courier New"/>
          <w:sz w:val="18"/>
          <w:szCs w:val="15"/>
          <w:lang w:eastAsia="ko-KR"/>
        </w:rPr>
        <w:t>HTTP Response:</w:t>
      </w:r>
    </w:p>
    <w:p w14:paraId="19D9CC7A" w14:textId="77777777" w:rsidR="003A499B" w:rsidRPr="00DE4A01" w:rsidRDefault="003A499B" w:rsidP="00D321B2">
      <w:pPr>
        <w:widowControl w:val="0"/>
        <w:spacing w:before="0"/>
        <w:ind w:leftChars="500" w:left="1200"/>
        <w:rPr>
          <w:rFonts w:ascii="Courier New" w:hAnsi="Courier New" w:cs="Courier New"/>
          <w:sz w:val="18"/>
          <w:szCs w:val="15"/>
          <w:lang w:eastAsia="ko-KR"/>
        </w:rPr>
      </w:pPr>
    </w:p>
    <w:p w14:paraId="53861F40"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200 OK</w:t>
      </w:r>
    </w:p>
    <w:p w14:paraId="5B69C1E9"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X-M2M-RSC: 2000</w:t>
      </w:r>
    </w:p>
    <w:p w14:paraId="03410022"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mncse-12352</w:t>
      </w:r>
    </w:p>
    <w:p w14:paraId="6FAECED2"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Content-Type: application/xml</w:t>
      </w:r>
    </w:p>
    <w:p w14:paraId="20415085" w14:textId="77777777" w:rsidR="003A499B" w:rsidRPr="00DE4A01" w:rsidRDefault="003A499B" w:rsidP="00D321B2">
      <w:pPr>
        <w:widowControl w:val="0"/>
        <w:spacing w:before="0"/>
        <w:ind w:leftChars="500" w:left="1200"/>
        <w:rPr>
          <w:rFonts w:ascii="Courier New" w:hAnsi="Courier New" w:cs="Courier New"/>
          <w:sz w:val="18"/>
          <w:szCs w:val="15"/>
          <w:lang w:eastAsia="ko-KR"/>
        </w:rPr>
      </w:pPr>
    </w:p>
    <w:p w14:paraId="04BABD09" w14:textId="77777777" w:rsidR="003A499B" w:rsidRPr="00DE4A01" w:rsidRDefault="003A499B" w:rsidP="00D321B2">
      <w:pPr>
        <w:widowControl w:val="0"/>
        <w:spacing w:before="0"/>
        <w:ind w:leftChars="300" w:left="720" w:firstLine="428"/>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&lt;?xml version="1.0" encoding="UTF-8" standalone="yes"?&gt;</w:t>
      </w:r>
    </w:p>
    <w:p w14:paraId="0AF2B706" w14:textId="77777777" w:rsidR="003A499B" w:rsidRPr="00DE4A01" w:rsidRDefault="003A499B" w:rsidP="00D321B2">
      <w:pPr>
        <w:widowControl w:val="0"/>
        <w:spacing w:before="0"/>
        <w:ind w:leftChars="300" w:left="720" w:firstLine="428"/>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&lt;m2m:cnt xmlns:m2m="http://www.onem2m.org/xml/protocols" rn="light"&gt;</w:t>
      </w:r>
    </w:p>
    <w:p w14:paraId="1C640FDD" w14:textId="77777777" w:rsidR="003A499B" w:rsidRPr="00DE4A01" w:rsidRDefault="003A499B" w:rsidP="00D321B2">
      <w:pPr>
        <w:widowControl w:val="0"/>
        <w:spacing w:before="0"/>
        <w:ind w:leftChars="300" w:left="720" w:firstLine="428"/>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&lt;ty&gt;3&lt;/ty&gt;</w:t>
      </w:r>
    </w:p>
    <w:p w14:paraId="45C14AFB" w14:textId="77777777" w:rsidR="003A499B" w:rsidRPr="00DE4A01" w:rsidRDefault="003A499B" w:rsidP="00D321B2">
      <w:pPr>
        <w:widowControl w:val="0"/>
        <w:spacing w:before="0"/>
        <w:ind w:leftChars="300" w:left="720" w:firstLine="428"/>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&lt;ri&gt;cnt-582769893&lt;/ri&gt;</w:t>
      </w:r>
    </w:p>
    <w:p w14:paraId="236653C8" w14:textId="77777777" w:rsidR="003A499B" w:rsidRPr="00DE4A01" w:rsidRDefault="003A499B" w:rsidP="00D321B2">
      <w:pPr>
        <w:widowControl w:val="0"/>
        <w:spacing w:before="0"/>
        <w:ind w:leftChars="300" w:left="720" w:firstLine="428"/>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&lt;pi&gt;/mn-cse/ae-CAE340304042&lt;/pi&gt;</w:t>
      </w:r>
    </w:p>
    <w:p w14:paraId="27A8D5E8" w14:textId="77777777" w:rsidR="003A499B" w:rsidRPr="00DE4A01" w:rsidRDefault="003A499B" w:rsidP="00D321B2">
      <w:pPr>
        <w:widowControl w:val="0"/>
        <w:spacing w:before="0"/>
        <w:ind w:leftChars="300" w:left="720" w:firstLine="428"/>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&lt;ct&gt;20150925T053135&lt;/ct&gt;</w:t>
      </w:r>
    </w:p>
    <w:p w14:paraId="1322EC3E" w14:textId="77777777" w:rsidR="003A499B" w:rsidRPr="00DE4A01" w:rsidRDefault="003A499B" w:rsidP="00D321B2">
      <w:pPr>
        <w:widowControl w:val="0"/>
        <w:spacing w:before="0"/>
        <w:ind w:leftChars="300" w:left="720" w:firstLine="428"/>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&lt;lt&gt;20150925T053135&lt;/lt&gt;</w:t>
      </w:r>
    </w:p>
    <w:p w14:paraId="3DCDBA86" w14:textId="77777777" w:rsidR="003A499B" w:rsidRPr="00DE4A01" w:rsidRDefault="003A499B" w:rsidP="00D321B2">
      <w:pPr>
        <w:widowControl w:val="0"/>
        <w:spacing w:before="0"/>
        <w:ind w:leftChars="300" w:left="720" w:firstLine="428"/>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&lt;et&gt;20171005T105550&lt;/et&gt;</w:t>
      </w:r>
    </w:p>
    <w:p w14:paraId="187982C5" w14:textId="77777777" w:rsidR="003A499B" w:rsidRPr="00DE4A01" w:rsidRDefault="003A499B" w:rsidP="00D321B2">
      <w:pPr>
        <w:widowControl w:val="0"/>
        <w:spacing w:before="0"/>
        <w:ind w:leftChars="300" w:left="720" w:firstLine="428"/>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&lt;acpi&gt;/mn-cse/acp-805496226&lt;/acpi&gt;</w:t>
      </w:r>
    </w:p>
    <w:p w14:paraId="089A7C1D" w14:textId="77777777" w:rsidR="003A499B" w:rsidRPr="00DE4A01" w:rsidRDefault="003A499B" w:rsidP="00D321B2">
      <w:pPr>
        <w:widowControl w:val="0"/>
        <w:spacing w:before="0"/>
        <w:ind w:leftChars="300" w:left="720" w:firstLine="428"/>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&lt;st&gt;0&lt;/st&gt;</w:t>
      </w:r>
    </w:p>
    <w:p w14:paraId="29980F05" w14:textId="77777777" w:rsidR="003A499B" w:rsidRPr="00DE4A01" w:rsidRDefault="003A499B" w:rsidP="00D321B2">
      <w:pPr>
        <w:widowControl w:val="0"/>
        <w:spacing w:before="0"/>
        <w:ind w:leftChars="300" w:left="720" w:firstLine="428"/>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&lt;cni&gt;1&lt;/cni&gt;</w:t>
      </w:r>
    </w:p>
    <w:p w14:paraId="49850C48" w14:textId="77777777" w:rsidR="003A499B" w:rsidRPr="00DE4A01" w:rsidRDefault="003A499B" w:rsidP="00D321B2">
      <w:pPr>
        <w:widowControl w:val="0"/>
        <w:spacing w:before="0"/>
        <w:ind w:leftChars="300" w:left="720" w:firstLine="428"/>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&lt;cbs&gt;3&lt;/cbs&gt;</w:t>
      </w:r>
    </w:p>
    <w:p w14:paraId="1034FB5A" w14:textId="77777777" w:rsidR="003A499B" w:rsidRPr="00DE4A01" w:rsidRDefault="003A499B" w:rsidP="00D321B2">
      <w:pPr>
        <w:widowControl w:val="0"/>
        <w:spacing w:before="0"/>
        <w:ind w:leftChars="300" w:left="720" w:firstLine="428"/>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&lt;/m2m:cnt&gt;</w:t>
      </w:r>
    </w:p>
    <w:p w14:paraId="5B9B7353" w14:textId="57CA8D6E" w:rsidR="003A499B" w:rsidRPr="00DE4A01" w:rsidRDefault="003A499B" w:rsidP="00BC70B7">
      <w:pPr>
        <w:pStyle w:val="Heading2"/>
        <w:rPr>
          <w:lang w:eastAsia="zh-CN"/>
        </w:rPr>
      </w:pPr>
      <w:bookmarkStart w:id="242" w:name="_Toc476059955"/>
      <w:bookmarkStart w:id="243" w:name="_Toc516819962"/>
      <w:bookmarkStart w:id="244" w:name="_Toc520712502"/>
      <w:bookmarkStart w:id="245" w:name="_Toc530128750"/>
      <w:r w:rsidRPr="00DE4A01">
        <w:rPr>
          <w:lang w:eastAsia="zh-CN"/>
        </w:rPr>
        <w:t>A.8</w:t>
      </w:r>
      <w:r w:rsidR="00BC70B7" w:rsidRPr="00DE4A01">
        <w:rPr>
          <w:lang w:eastAsia="zh-CN"/>
        </w:rPr>
        <w:tab/>
      </w:r>
      <w:r w:rsidRPr="00DE4A01">
        <w:t>ContentInstances</w:t>
      </w:r>
      <w:bookmarkEnd w:id="242"/>
      <w:bookmarkEnd w:id="243"/>
      <w:bookmarkEnd w:id="244"/>
      <w:bookmarkEnd w:id="245"/>
    </w:p>
    <w:p w14:paraId="75A429DD" w14:textId="6C2E60E4" w:rsidR="003A499B" w:rsidRPr="00DE4A01" w:rsidRDefault="00BC70B7" w:rsidP="00BC70B7">
      <w:pPr>
        <w:pStyle w:val="Heading3"/>
        <w:rPr>
          <w:lang w:eastAsia="zh-CN"/>
        </w:rPr>
      </w:pPr>
      <w:bookmarkStart w:id="246" w:name="_Toc476059956"/>
      <w:bookmarkStart w:id="247" w:name="_Toc516819963"/>
      <w:r w:rsidRPr="00DE4A01">
        <w:rPr>
          <w:lang w:eastAsia="zh-CN"/>
        </w:rPr>
        <w:t>A.8.1</w:t>
      </w:r>
      <w:r w:rsidRPr="00DE4A01">
        <w:rPr>
          <w:lang w:eastAsia="zh-CN"/>
        </w:rPr>
        <w:tab/>
      </w:r>
      <w:r w:rsidR="003A499B" w:rsidRPr="00DE4A01">
        <w:rPr>
          <w:lang w:eastAsia="zh-CN"/>
        </w:rPr>
        <w:t>Latest contentInstance in ADN-AE1</w:t>
      </w:r>
      <w:bookmarkEnd w:id="246"/>
      <w:bookmarkEnd w:id="247"/>
    </w:p>
    <w:p w14:paraId="35E70703" w14:textId="77777777" w:rsidR="003A499B" w:rsidRPr="00DE4A01" w:rsidRDefault="003A499B" w:rsidP="003A499B">
      <w:pPr>
        <w:widowControl w:val="0"/>
        <w:ind w:leftChars="500" w:left="1200"/>
        <w:rPr>
          <w:rFonts w:ascii="Courier New" w:hAnsi="Courier New" w:cs="Courier New"/>
          <w:sz w:val="18"/>
          <w:szCs w:val="15"/>
          <w:lang w:eastAsia="ko-KR"/>
        </w:rPr>
      </w:pPr>
      <w:r w:rsidRPr="00DE4A01">
        <w:rPr>
          <w:rFonts w:ascii="Courier New" w:hAnsi="Courier New" w:cs="Courier New"/>
          <w:sz w:val="18"/>
          <w:szCs w:val="15"/>
          <w:lang w:eastAsia="ko-KR"/>
        </w:rPr>
        <w:t>HTTP Request:</w:t>
      </w:r>
    </w:p>
    <w:p w14:paraId="7B04BE26" w14:textId="77777777" w:rsidR="003A499B" w:rsidRPr="00DE4A01" w:rsidRDefault="003A499B" w:rsidP="00D321B2">
      <w:pPr>
        <w:widowControl w:val="0"/>
        <w:spacing w:before="0"/>
        <w:ind w:leftChars="500" w:left="1200"/>
        <w:rPr>
          <w:rFonts w:ascii="Courier New" w:hAnsi="Courier New" w:cs="Courier New"/>
          <w:sz w:val="18"/>
          <w:szCs w:val="15"/>
          <w:lang w:eastAsia="ko-KR"/>
        </w:rPr>
      </w:pPr>
    </w:p>
    <w:p w14:paraId="6FB40611" w14:textId="77777777" w:rsidR="00BC70B7"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GET /~/mn-cse/home_gateway/light_ae1/light/la HTTP/1.1</w:t>
      </w:r>
    </w:p>
    <w:p w14:paraId="31FE9A2C" w14:textId="77777777" w:rsidR="00BC70B7"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Host: mn.provider.com:8080</w:t>
      </w:r>
    </w:p>
    <w:p w14:paraId="7FFFC39E" w14:textId="0F6D6A6C"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/mn-cse/Cgateway_ae</w:t>
      </w:r>
    </w:p>
    <w:p w14:paraId="370C1AEC" w14:textId="77777777" w:rsidR="00BC70B7"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mncse-12353</w:t>
      </w:r>
    </w:p>
    <w:p w14:paraId="12008282" w14:textId="667198A3"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Accept: application/xml</w:t>
      </w:r>
    </w:p>
    <w:p w14:paraId="2EF99B4E" w14:textId="77777777" w:rsidR="00BC70B7" w:rsidRPr="00DE4A01" w:rsidRDefault="00BC70B7" w:rsidP="00D321B2">
      <w:pPr>
        <w:widowControl w:val="0"/>
        <w:spacing w:before="0"/>
        <w:ind w:leftChars="500" w:left="1200"/>
        <w:rPr>
          <w:rFonts w:ascii="Courier New" w:hAnsi="Courier New" w:cs="Courier New"/>
          <w:color w:val="0070C1"/>
          <w:sz w:val="18"/>
          <w:szCs w:val="15"/>
          <w:lang w:eastAsia="ko-KR"/>
        </w:rPr>
      </w:pPr>
    </w:p>
    <w:p w14:paraId="3B57A6B8" w14:textId="77777777" w:rsidR="003A499B" w:rsidRPr="00DE4A01" w:rsidRDefault="003A499B" w:rsidP="00D321B2">
      <w:pPr>
        <w:widowControl w:val="0"/>
        <w:spacing w:before="0"/>
        <w:ind w:leftChars="500" w:left="1200"/>
        <w:rPr>
          <w:rFonts w:ascii="Courier New" w:hAnsi="Courier New" w:cs="Courier New"/>
          <w:sz w:val="18"/>
          <w:szCs w:val="15"/>
          <w:lang w:eastAsia="ko-KR"/>
        </w:rPr>
      </w:pPr>
      <w:r w:rsidRPr="00DE4A01">
        <w:rPr>
          <w:rFonts w:ascii="Courier New" w:hAnsi="Courier New" w:cs="Courier New"/>
          <w:sz w:val="18"/>
          <w:szCs w:val="15"/>
          <w:lang w:eastAsia="ko-KR"/>
        </w:rPr>
        <w:t>HTTP Response:</w:t>
      </w:r>
    </w:p>
    <w:p w14:paraId="2CA3C6D3" w14:textId="77777777" w:rsidR="003A499B" w:rsidRPr="00DE4A01" w:rsidRDefault="003A499B" w:rsidP="00D321B2">
      <w:pPr>
        <w:widowControl w:val="0"/>
        <w:spacing w:before="0"/>
        <w:ind w:leftChars="500" w:left="1200"/>
        <w:rPr>
          <w:rFonts w:ascii="Courier New" w:hAnsi="Courier New" w:cs="Courier New"/>
          <w:sz w:val="18"/>
          <w:szCs w:val="15"/>
          <w:lang w:eastAsia="ko-KR"/>
        </w:rPr>
      </w:pPr>
    </w:p>
    <w:p w14:paraId="220F484C"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200 OK</w:t>
      </w:r>
    </w:p>
    <w:p w14:paraId="3F555590"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X-M2M-RSC: 2000</w:t>
      </w:r>
    </w:p>
    <w:p w14:paraId="47C059DE"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mncse-12353</w:t>
      </w:r>
    </w:p>
    <w:p w14:paraId="39446A59"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Content-Type: application/xml</w:t>
      </w:r>
    </w:p>
    <w:p w14:paraId="61AA95A5" w14:textId="77777777" w:rsidR="00BC70B7" w:rsidRPr="00DE4A01" w:rsidRDefault="00BC70B7" w:rsidP="00D321B2">
      <w:pPr>
        <w:widowControl w:val="0"/>
        <w:spacing w:before="0"/>
        <w:ind w:leftChars="500" w:left="1200"/>
        <w:rPr>
          <w:rFonts w:ascii="Courier New" w:hAnsi="Courier New" w:cs="Courier New"/>
          <w:color w:val="0070C1"/>
          <w:sz w:val="18"/>
          <w:szCs w:val="15"/>
          <w:lang w:eastAsia="ko-KR"/>
        </w:rPr>
      </w:pPr>
    </w:p>
    <w:p w14:paraId="638B0C5B"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&lt;?xml version="1.0" encoding="UTF-8"?&gt;</w:t>
      </w:r>
    </w:p>
    <w:p w14:paraId="6865EC4D" w14:textId="4A47F706"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&lt;m2m:cin</w:t>
      </w:r>
    </w:p>
    <w:p w14:paraId="29273FBC"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xmlns:m2m="http://www.onem2m.org/xml/protocols" rn="cin-394798749"&gt;</w:t>
      </w:r>
    </w:p>
    <w:p w14:paraId="61C4C924"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&lt;ty&gt;4&lt;/ty&gt;</w:t>
      </w:r>
    </w:p>
    <w:p w14:paraId="55654C9C" w14:textId="77777777" w:rsidR="003A499B" w:rsidRPr="00DE4A01" w:rsidRDefault="003A499B" w:rsidP="00D321B2">
      <w:pPr>
        <w:widowControl w:val="0"/>
        <w:spacing w:before="0"/>
        <w:ind w:leftChars="500" w:left="1200" w:firstLine="432"/>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&lt;ri&gt;cin-394798749&lt;/ri&gt;</w:t>
      </w:r>
    </w:p>
    <w:p w14:paraId="2A38D10B"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r>
      <w:r w:rsidRPr="00DE4A01">
        <w:rPr>
          <w:rFonts w:ascii="Courier New" w:hAnsi="Courier New" w:cs="Courier New"/>
          <w:color w:val="0070C1"/>
          <w:sz w:val="18"/>
          <w:szCs w:val="15"/>
          <w:lang w:eastAsia="ko-KR"/>
        </w:rPr>
        <w:tab/>
        <w:t>&lt;pi&gt;/mn-cse/cnt-582759912&lt;/pi&gt;</w:t>
      </w:r>
    </w:p>
    <w:p w14:paraId="60B85AB3"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&lt;ct&gt;20150925T053225&lt;/ct&gt;</w:t>
      </w:r>
    </w:p>
    <w:p w14:paraId="1B7C7EB7"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&lt;lt&gt;20150925T053225&lt;/lt&gt;</w:t>
      </w:r>
    </w:p>
    <w:p w14:paraId="1215E55C" w14:textId="77777777" w:rsidR="003A499B" w:rsidRPr="00DE4A01" w:rsidRDefault="003A499B" w:rsidP="00D321B2">
      <w:pPr>
        <w:widowControl w:val="0"/>
        <w:spacing w:before="0"/>
        <w:ind w:leftChars="500" w:left="1200" w:firstLineChars="25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&lt;et&gt;20171005T105550&lt;/et&gt;</w:t>
      </w:r>
    </w:p>
    <w:p w14:paraId="6D0CBAB5" w14:textId="77777777" w:rsidR="003A499B" w:rsidRPr="00DE4A01" w:rsidRDefault="003A499B" w:rsidP="00D321B2">
      <w:pPr>
        <w:widowControl w:val="0"/>
        <w:spacing w:before="0"/>
        <w:ind w:leftChars="500" w:left="1200" w:firstLine="4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&lt;st&gt;0&lt;/st&gt;</w:t>
      </w:r>
    </w:p>
    <w:p w14:paraId="1C63AC1D" w14:textId="77777777" w:rsidR="003A499B" w:rsidRPr="00DE4A01" w:rsidRDefault="003A499B" w:rsidP="00D321B2">
      <w:pPr>
        <w:widowControl w:val="0"/>
        <w:spacing w:before="0"/>
        <w:ind w:leftChars="500" w:left="1200" w:firstLine="4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&lt;cnf&gt;text/plain:0&lt;/cnf&gt;</w:t>
      </w:r>
    </w:p>
    <w:p w14:paraId="36CE9FD7" w14:textId="77777777" w:rsidR="003A499B" w:rsidRPr="00DE4A01" w:rsidRDefault="003A499B" w:rsidP="00D321B2">
      <w:pPr>
        <w:widowControl w:val="0"/>
        <w:spacing w:before="0"/>
        <w:ind w:leftChars="642" w:left="1541" w:firstLine="13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&lt;cs&gt;2&lt;/cs&gt;</w:t>
      </w:r>
    </w:p>
    <w:p w14:paraId="2FD6C3A3"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&lt;con&gt;ON&lt;/con&gt;</w:t>
      </w:r>
    </w:p>
    <w:p w14:paraId="5D1C1775"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&lt;/m2m:cin&gt;</w:t>
      </w:r>
    </w:p>
    <w:p w14:paraId="7D56157C" w14:textId="1BC164B2" w:rsidR="003A499B" w:rsidRPr="00DE4A01" w:rsidRDefault="00BC70B7" w:rsidP="00BC70B7">
      <w:pPr>
        <w:pStyle w:val="Heading3"/>
        <w:rPr>
          <w:lang w:eastAsia="zh-CN"/>
        </w:rPr>
      </w:pPr>
      <w:bookmarkStart w:id="248" w:name="_Toc476059957"/>
      <w:bookmarkStart w:id="249" w:name="_Toc516819964"/>
      <w:r w:rsidRPr="00DE4A01">
        <w:rPr>
          <w:lang w:eastAsia="zh-CN"/>
        </w:rPr>
        <w:t>A.8.2</w:t>
      </w:r>
      <w:r w:rsidRPr="00DE4A01">
        <w:rPr>
          <w:lang w:eastAsia="zh-CN"/>
        </w:rPr>
        <w:tab/>
      </w:r>
      <w:r w:rsidR="003A499B" w:rsidRPr="00DE4A01">
        <w:rPr>
          <w:lang w:eastAsia="zh-CN"/>
        </w:rPr>
        <w:t>Latest contentInstance in ADN-AE2</w:t>
      </w:r>
      <w:bookmarkEnd w:id="248"/>
      <w:bookmarkEnd w:id="249"/>
    </w:p>
    <w:p w14:paraId="6A833007" w14:textId="77777777" w:rsidR="003A499B" w:rsidRPr="00DE4A01" w:rsidRDefault="003A499B" w:rsidP="003A499B">
      <w:pPr>
        <w:widowControl w:val="0"/>
        <w:ind w:leftChars="500" w:left="1200"/>
        <w:rPr>
          <w:rFonts w:ascii="Courier New" w:hAnsi="Courier New" w:cs="Courier New"/>
          <w:sz w:val="18"/>
          <w:szCs w:val="15"/>
          <w:lang w:eastAsia="ko-KR"/>
        </w:rPr>
      </w:pPr>
      <w:r w:rsidRPr="00DE4A01">
        <w:rPr>
          <w:rFonts w:ascii="Courier New" w:hAnsi="Courier New" w:cs="Courier New"/>
          <w:sz w:val="18"/>
          <w:szCs w:val="15"/>
          <w:lang w:eastAsia="ko-KR"/>
        </w:rPr>
        <w:t>HTTP Request:</w:t>
      </w:r>
    </w:p>
    <w:p w14:paraId="45D671A8"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p>
    <w:p w14:paraId="01B29391" w14:textId="77777777" w:rsidR="00BC70B7"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GET /~/mn-cse/home_gateway/light_ae2/light/la HTTP/1.1</w:t>
      </w:r>
    </w:p>
    <w:p w14:paraId="2180DBE6" w14:textId="77777777" w:rsidR="00BC70B7"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Host: mn.provider.com:8080</w:t>
      </w:r>
    </w:p>
    <w:p w14:paraId="4ED31033" w14:textId="6780D35B"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/mn-cse/Cgateway_ae</w:t>
      </w:r>
    </w:p>
    <w:p w14:paraId="302E5433" w14:textId="77777777" w:rsidR="00BC70B7"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mncse-12354</w:t>
      </w:r>
    </w:p>
    <w:p w14:paraId="12214A06" w14:textId="7C61024A"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Accept: application/xml</w:t>
      </w:r>
    </w:p>
    <w:p w14:paraId="30A1C1F3" w14:textId="77777777" w:rsidR="00BC70B7" w:rsidRPr="00DE4A01" w:rsidRDefault="00BC70B7" w:rsidP="00D321B2">
      <w:pPr>
        <w:widowControl w:val="0"/>
        <w:spacing w:before="0"/>
        <w:ind w:leftChars="500" w:left="1200"/>
        <w:rPr>
          <w:rFonts w:ascii="Courier New" w:hAnsi="Courier New" w:cs="Courier New"/>
          <w:color w:val="0070C1"/>
          <w:sz w:val="18"/>
          <w:szCs w:val="15"/>
          <w:lang w:eastAsia="ko-KR"/>
        </w:rPr>
      </w:pPr>
    </w:p>
    <w:p w14:paraId="7B047D04" w14:textId="77777777" w:rsidR="003A499B" w:rsidRPr="00DE4A01" w:rsidRDefault="003A499B" w:rsidP="00D321B2">
      <w:pPr>
        <w:widowControl w:val="0"/>
        <w:spacing w:before="0"/>
        <w:ind w:leftChars="500" w:left="1200"/>
        <w:rPr>
          <w:rFonts w:ascii="Courier New" w:hAnsi="Courier New" w:cs="Courier New"/>
          <w:sz w:val="18"/>
          <w:szCs w:val="15"/>
          <w:lang w:eastAsia="ko-KR"/>
        </w:rPr>
      </w:pPr>
      <w:r w:rsidRPr="00DE4A01">
        <w:rPr>
          <w:rFonts w:ascii="Courier New" w:hAnsi="Courier New" w:cs="Courier New"/>
          <w:sz w:val="18"/>
          <w:szCs w:val="15"/>
          <w:lang w:eastAsia="ko-KR"/>
        </w:rPr>
        <w:t>HTTP Response:</w:t>
      </w:r>
    </w:p>
    <w:p w14:paraId="763D07AC" w14:textId="77777777" w:rsidR="003A499B" w:rsidRPr="00DE4A01" w:rsidRDefault="003A499B" w:rsidP="00D321B2">
      <w:pPr>
        <w:widowControl w:val="0"/>
        <w:spacing w:before="0"/>
        <w:ind w:leftChars="500" w:left="1200"/>
        <w:rPr>
          <w:rFonts w:ascii="Courier New" w:hAnsi="Courier New" w:cs="Courier New"/>
          <w:sz w:val="18"/>
          <w:szCs w:val="15"/>
          <w:lang w:eastAsia="ko-KR"/>
        </w:rPr>
      </w:pPr>
    </w:p>
    <w:p w14:paraId="1E5C5031"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200 OK</w:t>
      </w:r>
    </w:p>
    <w:p w14:paraId="567D2145"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lastRenderedPageBreak/>
        <w:t>X-M2M-RSC: 2000</w:t>
      </w:r>
    </w:p>
    <w:p w14:paraId="19723A1F"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mncse-12354</w:t>
      </w:r>
    </w:p>
    <w:p w14:paraId="4E2C79DF"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Content-Type: application/xml</w:t>
      </w:r>
    </w:p>
    <w:p w14:paraId="661C471A" w14:textId="77777777" w:rsidR="00BC70B7" w:rsidRPr="00DE4A01" w:rsidRDefault="00BC70B7" w:rsidP="00D321B2">
      <w:pPr>
        <w:widowControl w:val="0"/>
        <w:spacing w:before="0"/>
        <w:ind w:leftChars="500" w:left="1200"/>
        <w:rPr>
          <w:rFonts w:ascii="Courier New" w:hAnsi="Courier New" w:cs="Courier New"/>
          <w:color w:val="0070C1"/>
          <w:sz w:val="18"/>
          <w:szCs w:val="15"/>
          <w:lang w:eastAsia="ko-KR"/>
        </w:rPr>
      </w:pPr>
    </w:p>
    <w:p w14:paraId="5914722E"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&lt;?xml version="1.0" encoding="UTF-8"?&gt;</w:t>
      </w:r>
    </w:p>
    <w:p w14:paraId="006D4241" w14:textId="45DC861C"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&lt;m2m:cin</w:t>
      </w:r>
    </w:p>
    <w:p w14:paraId="7A936E88"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xmlns:m2m="http://www.onem2m.org/xml/protocols" rn="cin-256599578"&gt;</w:t>
      </w:r>
    </w:p>
    <w:p w14:paraId="05045D15"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&lt;ty&gt;4&lt;/ty&gt;</w:t>
      </w:r>
    </w:p>
    <w:p w14:paraId="1373AF72" w14:textId="77777777" w:rsidR="003A499B" w:rsidRPr="00DE4A01" w:rsidRDefault="003A499B" w:rsidP="00D321B2">
      <w:pPr>
        <w:widowControl w:val="0"/>
        <w:spacing w:before="0"/>
        <w:ind w:leftChars="500" w:left="1200" w:firstLine="432"/>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&lt;ri&gt;cin-256599578&lt;/ri&gt;</w:t>
      </w:r>
    </w:p>
    <w:p w14:paraId="581E6076"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r>
      <w:r w:rsidRPr="00DE4A01">
        <w:rPr>
          <w:rFonts w:ascii="Courier New" w:hAnsi="Courier New" w:cs="Courier New"/>
          <w:color w:val="0070C1"/>
          <w:sz w:val="18"/>
          <w:szCs w:val="15"/>
          <w:lang w:eastAsia="ko-KR"/>
        </w:rPr>
        <w:tab/>
        <w:t>&lt;pi&gt;/mn-cse/cnt-582769893&lt;/pi&gt;</w:t>
      </w:r>
    </w:p>
    <w:p w14:paraId="2067639D"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&lt;ct&gt;20150925T053425&lt;/ct&gt;</w:t>
      </w:r>
    </w:p>
    <w:p w14:paraId="39654238"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&lt;lt&gt;20150925T053425&lt;/lt&gt;</w:t>
      </w:r>
    </w:p>
    <w:p w14:paraId="7CAA436B" w14:textId="77777777" w:rsidR="003A499B" w:rsidRPr="00DE4A01" w:rsidRDefault="003A499B" w:rsidP="00D321B2">
      <w:pPr>
        <w:widowControl w:val="0"/>
        <w:spacing w:before="0"/>
        <w:ind w:leftChars="500" w:left="1200" w:firstLineChars="25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&lt;et&gt;20171005T105550&lt;/et&gt;</w:t>
      </w:r>
    </w:p>
    <w:p w14:paraId="2AE96159" w14:textId="77777777" w:rsidR="003A499B" w:rsidRPr="00DE4A01" w:rsidRDefault="003A499B" w:rsidP="00D321B2">
      <w:pPr>
        <w:widowControl w:val="0"/>
        <w:spacing w:before="0"/>
        <w:ind w:leftChars="500" w:left="1200" w:firstLine="4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&lt;st&gt;0&lt;/st&gt;</w:t>
      </w:r>
    </w:p>
    <w:p w14:paraId="56486860" w14:textId="77777777" w:rsidR="003A499B" w:rsidRPr="00DE4A01" w:rsidRDefault="003A499B" w:rsidP="00D321B2">
      <w:pPr>
        <w:widowControl w:val="0"/>
        <w:spacing w:before="0"/>
        <w:ind w:leftChars="500" w:left="1200" w:firstLine="42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&lt;cnf&gt;text/plain:0&lt;/cnf&gt;</w:t>
      </w:r>
    </w:p>
    <w:p w14:paraId="32D90AEF" w14:textId="77777777" w:rsidR="003A499B" w:rsidRPr="00DE4A01" w:rsidRDefault="003A499B" w:rsidP="00D321B2">
      <w:pPr>
        <w:widowControl w:val="0"/>
        <w:spacing w:before="0"/>
        <w:ind w:leftChars="642" w:left="1541" w:firstLine="136"/>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&lt;cs&gt;2&lt;/cs&gt;</w:t>
      </w:r>
    </w:p>
    <w:p w14:paraId="4B85476B"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&lt;con&gt;ON&lt;/con&gt;</w:t>
      </w:r>
    </w:p>
    <w:p w14:paraId="5311B07B"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&lt;/m2m:cin&gt;</w:t>
      </w:r>
    </w:p>
    <w:p w14:paraId="34EC9CBA" w14:textId="519ABAA4" w:rsidR="003A499B" w:rsidRPr="00DE4A01" w:rsidRDefault="00BC70B7" w:rsidP="00BC70B7">
      <w:pPr>
        <w:pStyle w:val="Heading2"/>
        <w:rPr>
          <w:lang w:eastAsia="zh-CN"/>
        </w:rPr>
      </w:pPr>
      <w:bookmarkStart w:id="250" w:name="_Toc476059958"/>
      <w:bookmarkStart w:id="251" w:name="_Toc516819965"/>
      <w:bookmarkStart w:id="252" w:name="_Toc520712503"/>
      <w:bookmarkStart w:id="253" w:name="_Toc530128751"/>
      <w:r w:rsidRPr="00DE4A01">
        <w:rPr>
          <w:lang w:eastAsia="zh-CN"/>
        </w:rPr>
        <w:t>A.9</w:t>
      </w:r>
      <w:r w:rsidRPr="00DE4A01">
        <w:rPr>
          <w:lang w:eastAsia="zh-CN"/>
        </w:rPr>
        <w:tab/>
      </w:r>
      <w:r w:rsidR="003A499B" w:rsidRPr="00DE4A01">
        <w:t>Subscriptions</w:t>
      </w:r>
      <w:bookmarkEnd w:id="250"/>
      <w:bookmarkEnd w:id="251"/>
      <w:bookmarkEnd w:id="252"/>
      <w:bookmarkEnd w:id="253"/>
    </w:p>
    <w:p w14:paraId="744567A8" w14:textId="66E896E9" w:rsidR="003A499B" w:rsidRPr="00DE4A01" w:rsidRDefault="003A499B" w:rsidP="00BC70B7">
      <w:pPr>
        <w:pStyle w:val="Heading3"/>
        <w:rPr>
          <w:lang w:eastAsia="zh-CN"/>
        </w:rPr>
      </w:pPr>
      <w:bookmarkStart w:id="254" w:name="_Toc476059959"/>
      <w:bookmarkStart w:id="255" w:name="_Toc516819966"/>
      <w:r w:rsidRPr="00DE4A01">
        <w:rPr>
          <w:lang w:eastAsia="zh-CN"/>
        </w:rPr>
        <w:t>A.9</w:t>
      </w:r>
      <w:r w:rsidR="00BC70B7" w:rsidRPr="00DE4A01">
        <w:rPr>
          <w:lang w:eastAsia="zh-CN"/>
        </w:rPr>
        <w:t>.1</w:t>
      </w:r>
      <w:r w:rsidR="00BC70B7" w:rsidRPr="00DE4A01">
        <w:rPr>
          <w:lang w:eastAsia="zh-CN"/>
        </w:rPr>
        <w:tab/>
      </w:r>
      <w:r w:rsidRPr="00DE4A01">
        <w:rPr>
          <w:lang w:eastAsia="zh-CN"/>
        </w:rPr>
        <w:t>Subscription to container in ADN-AE1</w:t>
      </w:r>
      <w:bookmarkEnd w:id="254"/>
      <w:bookmarkEnd w:id="255"/>
    </w:p>
    <w:p w14:paraId="25A67AF0" w14:textId="77777777" w:rsidR="003A499B" w:rsidRPr="00DE4A01" w:rsidRDefault="003A499B" w:rsidP="003A499B">
      <w:pPr>
        <w:widowControl w:val="0"/>
        <w:ind w:leftChars="500" w:left="1200"/>
        <w:rPr>
          <w:rFonts w:ascii="Courier New" w:hAnsi="Courier New" w:cs="Courier New"/>
          <w:sz w:val="18"/>
          <w:szCs w:val="15"/>
          <w:lang w:eastAsia="ko-KR"/>
        </w:rPr>
      </w:pPr>
      <w:r w:rsidRPr="00DE4A01">
        <w:rPr>
          <w:rFonts w:ascii="Courier New" w:hAnsi="Courier New" w:cs="Courier New"/>
          <w:sz w:val="18"/>
          <w:szCs w:val="15"/>
          <w:lang w:eastAsia="ko-KR"/>
        </w:rPr>
        <w:t>HTTP Request:</w:t>
      </w:r>
    </w:p>
    <w:p w14:paraId="7EC71A08"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p>
    <w:p w14:paraId="512BF0F5" w14:textId="77777777" w:rsidR="00616624"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GET /~/mn-cse/home_gateway/light_ae1/light/lightstate_sub1 HTTP/1.1</w:t>
      </w:r>
    </w:p>
    <w:p w14:paraId="4E5D8DEA" w14:textId="77777777" w:rsidR="00616624"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Host: mn.provider.com:8080</w:t>
      </w:r>
    </w:p>
    <w:p w14:paraId="373EA4BC" w14:textId="761A36E0"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/mn-cse/Cgateway_ae</w:t>
      </w:r>
    </w:p>
    <w:p w14:paraId="4295F77B" w14:textId="77777777" w:rsidR="00616624"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mncse-12355</w:t>
      </w:r>
    </w:p>
    <w:p w14:paraId="794295A3" w14:textId="0E440A58"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Accept: application/xml</w:t>
      </w:r>
    </w:p>
    <w:p w14:paraId="634D9195" w14:textId="77777777" w:rsidR="00616624" w:rsidRPr="00DE4A01" w:rsidRDefault="00616624" w:rsidP="00D321B2">
      <w:pPr>
        <w:widowControl w:val="0"/>
        <w:spacing w:before="0"/>
        <w:ind w:leftChars="500" w:left="1200"/>
        <w:rPr>
          <w:rFonts w:ascii="Courier New" w:hAnsi="Courier New" w:cs="Courier New"/>
          <w:color w:val="0070C1"/>
          <w:sz w:val="18"/>
          <w:szCs w:val="15"/>
          <w:lang w:eastAsia="ko-KR"/>
        </w:rPr>
      </w:pPr>
    </w:p>
    <w:p w14:paraId="0D879811" w14:textId="77777777" w:rsidR="003A499B" w:rsidRPr="00DE4A01" w:rsidRDefault="003A499B" w:rsidP="00D321B2">
      <w:pPr>
        <w:widowControl w:val="0"/>
        <w:spacing w:before="0"/>
        <w:ind w:leftChars="500" w:left="1200"/>
        <w:rPr>
          <w:rFonts w:ascii="Courier New" w:hAnsi="Courier New" w:cs="Courier New"/>
          <w:sz w:val="18"/>
          <w:szCs w:val="15"/>
          <w:lang w:eastAsia="ko-KR"/>
        </w:rPr>
      </w:pPr>
      <w:r w:rsidRPr="00DE4A01">
        <w:rPr>
          <w:rFonts w:ascii="Courier New" w:hAnsi="Courier New" w:cs="Courier New"/>
          <w:sz w:val="18"/>
          <w:szCs w:val="15"/>
          <w:lang w:eastAsia="ko-KR"/>
        </w:rPr>
        <w:t>HTTP Response:</w:t>
      </w:r>
    </w:p>
    <w:p w14:paraId="25E189DC" w14:textId="77777777" w:rsidR="003A499B" w:rsidRPr="00DE4A01" w:rsidRDefault="003A499B" w:rsidP="00D321B2">
      <w:pPr>
        <w:widowControl w:val="0"/>
        <w:spacing w:before="0"/>
        <w:ind w:leftChars="500" w:left="1200"/>
        <w:rPr>
          <w:rFonts w:ascii="Courier New" w:hAnsi="Courier New" w:cs="Courier New"/>
          <w:sz w:val="18"/>
          <w:szCs w:val="15"/>
          <w:lang w:eastAsia="ko-KR"/>
        </w:rPr>
      </w:pPr>
    </w:p>
    <w:p w14:paraId="587293EA"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200 OK</w:t>
      </w:r>
    </w:p>
    <w:p w14:paraId="3EA14D6D"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X-M2M-RSC: 2000</w:t>
      </w:r>
    </w:p>
    <w:p w14:paraId="4D242B22"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mncse-12355</w:t>
      </w:r>
    </w:p>
    <w:p w14:paraId="7F979DB3"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Content-Type: application/xml</w:t>
      </w:r>
    </w:p>
    <w:p w14:paraId="31D6E323" w14:textId="77777777" w:rsidR="00616624" w:rsidRPr="00DE4A01" w:rsidRDefault="00616624" w:rsidP="00D321B2">
      <w:pPr>
        <w:widowControl w:val="0"/>
        <w:spacing w:before="0"/>
        <w:ind w:leftChars="500" w:left="1200"/>
        <w:rPr>
          <w:rFonts w:ascii="Courier New" w:hAnsi="Courier New" w:cs="Courier New"/>
          <w:color w:val="0070C1"/>
          <w:sz w:val="18"/>
          <w:szCs w:val="15"/>
          <w:lang w:eastAsia="ko-KR"/>
        </w:rPr>
      </w:pPr>
    </w:p>
    <w:p w14:paraId="2284CD2A" w14:textId="77777777" w:rsidR="003A499B" w:rsidRPr="00DE4A01" w:rsidRDefault="003A499B" w:rsidP="00D321B2">
      <w:pPr>
        <w:widowControl w:val="0"/>
        <w:spacing w:before="0"/>
        <w:ind w:leftChars="300" w:left="720" w:firstLineChars="25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&lt;?xml version="1.0" encoding="UTF-8" standalone="yes"?&gt;</w:t>
      </w:r>
    </w:p>
    <w:p w14:paraId="5BBF8B5D" w14:textId="77777777" w:rsidR="003A499B" w:rsidRPr="00DE4A01" w:rsidRDefault="003A499B" w:rsidP="00D321B2">
      <w:pPr>
        <w:widowControl w:val="0"/>
        <w:spacing w:before="0"/>
        <w:ind w:leftChars="300" w:left="720" w:firstLineChars="25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&lt;m2m:sub xmlns:m2m="http://www.onem2m.org/xml/protocols" rn="lightstate_sub1"&gt;</w:t>
      </w:r>
    </w:p>
    <w:p w14:paraId="5E525715" w14:textId="77777777" w:rsidR="003A499B" w:rsidRPr="00DE4A01" w:rsidRDefault="003A499B" w:rsidP="00D321B2">
      <w:pPr>
        <w:widowControl w:val="0"/>
        <w:spacing w:before="0"/>
        <w:ind w:leftChars="300" w:left="720" w:firstLineChars="25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&lt;ty&gt;23&lt;/ty&gt;</w:t>
      </w:r>
    </w:p>
    <w:p w14:paraId="17E3BAD7" w14:textId="77777777" w:rsidR="003A499B" w:rsidRPr="00DE4A01" w:rsidRDefault="003A499B" w:rsidP="00D321B2">
      <w:pPr>
        <w:widowControl w:val="0"/>
        <w:spacing w:before="0"/>
        <w:ind w:leftChars="300" w:left="720" w:firstLineChars="25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&lt;ri&gt;sub-856593979&lt;/ri&gt;</w:t>
      </w:r>
    </w:p>
    <w:p w14:paraId="16838766" w14:textId="77777777" w:rsidR="003A499B" w:rsidRPr="00DE4A01" w:rsidRDefault="003A499B" w:rsidP="00D321B2">
      <w:pPr>
        <w:widowControl w:val="0"/>
        <w:spacing w:before="0"/>
        <w:ind w:leftChars="300" w:left="720" w:firstLineChars="25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r>
      <w:r w:rsidRPr="00DE4A01">
        <w:rPr>
          <w:rFonts w:ascii="Courier New" w:hAnsi="Courier New" w:cs="Courier New"/>
          <w:color w:val="0070C1"/>
          <w:sz w:val="18"/>
          <w:szCs w:val="15"/>
          <w:lang w:eastAsia="ko-KR"/>
        </w:rPr>
        <w:tab/>
        <w:t>&lt;pi&gt;/mn-cse/cnt-582759912&lt;/pi&gt;</w:t>
      </w:r>
    </w:p>
    <w:p w14:paraId="4EEE1DDC" w14:textId="77777777" w:rsidR="003A499B" w:rsidRPr="00DE4A01" w:rsidRDefault="003A499B" w:rsidP="00D321B2">
      <w:pPr>
        <w:widowControl w:val="0"/>
        <w:spacing w:before="0"/>
        <w:ind w:leftChars="300" w:left="720" w:firstLineChars="25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&lt;ct&gt;20150926T052955&lt;/ct&gt;</w:t>
      </w:r>
    </w:p>
    <w:p w14:paraId="1FFC578B" w14:textId="77777777" w:rsidR="003A499B" w:rsidRPr="00DE4A01" w:rsidRDefault="003A499B" w:rsidP="00D321B2">
      <w:pPr>
        <w:widowControl w:val="0"/>
        <w:spacing w:before="0"/>
        <w:ind w:leftChars="300" w:left="720" w:firstLineChars="25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&lt;lt&gt;20150926T052955&lt;/lt&gt;</w:t>
      </w:r>
    </w:p>
    <w:p w14:paraId="2EB72213" w14:textId="77777777" w:rsidR="003A499B" w:rsidRPr="00DE4A01" w:rsidRDefault="003A499B" w:rsidP="00D321B2">
      <w:pPr>
        <w:widowControl w:val="0"/>
        <w:spacing w:before="0"/>
        <w:ind w:leftChars="300" w:left="720" w:firstLineChars="25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&lt;et&gt;20171005T105550&lt;/et&gt;</w:t>
      </w:r>
    </w:p>
    <w:p w14:paraId="42A2FDAE" w14:textId="77777777" w:rsidR="003A499B" w:rsidRPr="00DE4A01" w:rsidRDefault="003A499B" w:rsidP="00D321B2">
      <w:pPr>
        <w:widowControl w:val="0"/>
        <w:spacing w:before="0"/>
        <w:ind w:leftChars="300" w:left="720" w:firstLineChars="25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&lt;acpi&gt;/mn-cse/acp-805496226&lt;/acpi&gt;</w:t>
      </w:r>
    </w:p>
    <w:p w14:paraId="01EAE0B2" w14:textId="77777777" w:rsidR="003A499B" w:rsidRPr="00DE4A01" w:rsidRDefault="003A499B" w:rsidP="00D321B2">
      <w:pPr>
        <w:widowControl w:val="0"/>
        <w:spacing w:before="0"/>
        <w:ind w:leftChars="510" w:left="1224" w:firstLineChars="157" w:firstLine="283"/>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&lt;enc&gt;</w:t>
      </w:r>
    </w:p>
    <w:p w14:paraId="2ABAB008" w14:textId="77777777" w:rsidR="003A499B" w:rsidRPr="00DE4A01" w:rsidRDefault="003A499B" w:rsidP="00D321B2">
      <w:pPr>
        <w:widowControl w:val="0"/>
        <w:spacing w:before="0"/>
        <w:ind w:leftChars="510" w:left="1224" w:firstLineChars="357" w:firstLine="643"/>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&lt;net&gt;3&lt;/net&gt;</w:t>
      </w:r>
    </w:p>
    <w:p w14:paraId="56FFF28E" w14:textId="77777777" w:rsidR="003A499B" w:rsidRPr="00DE4A01" w:rsidRDefault="003A499B" w:rsidP="00D321B2">
      <w:pPr>
        <w:widowControl w:val="0"/>
        <w:spacing w:before="0"/>
        <w:ind w:leftChars="142" w:left="341" w:firstLineChars="607" w:firstLine="1093"/>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&lt;/enc&gt;</w:t>
      </w:r>
    </w:p>
    <w:p w14:paraId="340925A7" w14:textId="3811AD59" w:rsidR="003A499B" w:rsidRPr="00DE4A01" w:rsidRDefault="003A499B" w:rsidP="00D321B2">
      <w:pPr>
        <w:widowControl w:val="0"/>
        <w:spacing w:before="0"/>
        <w:ind w:leftChars="300" w:left="720" w:firstLineChars="25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&lt;nu&gt;/mn-cse/ae-CAE340304071&lt;/nu&gt;</w:t>
      </w:r>
    </w:p>
    <w:p w14:paraId="5DF63901" w14:textId="77777777" w:rsidR="003A499B" w:rsidRPr="00DE4A01" w:rsidRDefault="003A499B" w:rsidP="00D321B2">
      <w:pPr>
        <w:widowControl w:val="0"/>
        <w:spacing w:before="0"/>
        <w:ind w:leftChars="300" w:left="720" w:firstLineChars="25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&lt;nct&gt;1&lt;/nct&gt;</w:t>
      </w:r>
    </w:p>
    <w:p w14:paraId="49F5C430" w14:textId="77777777" w:rsidR="003A499B" w:rsidRPr="00DE4A01" w:rsidRDefault="003A499B" w:rsidP="00D321B2">
      <w:pPr>
        <w:widowControl w:val="0"/>
        <w:spacing w:before="0"/>
        <w:ind w:leftChars="300" w:left="720" w:firstLineChars="25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&lt;/m2m:sub&gt;</w:t>
      </w:r>
    </w:p>
    <w:p w14:paraId="747443B2" w14:textId="6665BB4C" w:rsidR="003A499B" w:rsidRPr="00DE4A01" w:rsidRDefault="003A499B" w:rsidP="00616624">
      <w:pPr>
        <w:pStyle w:val="Heading3"/>
        <w:rPr>
          <w:lang w:eastAsia="zh-CN"/>
        </w:rPr>
      </w:pPr>
      <w:bookmarkStart w:id="256" w:name="_Toc476059960"/>
      <w:bookmarkStart w:id="257" w:name="_Toc516819967"/>
      <w:r w:rsidRPr="00DE4A01">
        <w:rPr>
          <w:lang w:eastAsia="zh-CN"/>
        </w:rPr>
        <w:t>A.9.2</w:t>
      </w:r>
      <w:r w:rsidR="00616624" w:rsidRPr="00DE4A01">
        <w:rPr>
          <w:lang w:eastAsia="zh-CN"/>
        </w:rPr>
        <w:tab/>
      </w:r>
      <w:r w:rsidRPr="00DE4A01">
        <w:t>Subscription</w:t>
      </w:r>
      <w:r w:rsidRPr="00DE4A01">
        <w:rPr>
          <w:lang w:eastAsia="zh-CN"/>
        </w:rPr>
        <w:t xml:space="preserve"> to container in ADN-AE2</w:t>
      </w:r>
      <w:bookmarkEnd w:id="256"/>
      <w:bookmarkEnd w:id="257"/>
    </w:p>
    <w:p w14:paraId="2B55F0D6" w14:textId="77777777" w:rsidR="003A499B" w:rsidRPr="00DE4A01" w:rsidRDefault="003A499B" w:rsidP="003A499B">
      <w:pPr>
        <w:widowControl w:val="0"/>
        <w:ind w:leftChars="500" w:left="1200"/>
        <w:rPr>
          <w:rFonts w:ascii="Courier New" w:hAnsi="Courier New" w:cs="Courier New"/>
          <w:sz w:val="18"/>
          <w:szCs w:val="15"/>
          <w:lang w:eastAsia="ko-KR"/>
        </w:rPr>
      </w:pPr>
      <w:r w:rsidRPr="00DE4A01">
        <w:rPr>
          <w:rFonts w:ascii="Courier New" w:hAnsi="Courier New" w:cs="Courier New"/>
          <w:sz w:val="18"/>
          <w:szCs w:val="15"/>
          <w:lang w:eastAsia="ko-KR"/>
        </w:rPr>
        <w:t>HTTP Request:</w:t>
      </w:r>
    </w:p>
    <w:p w14:paraId="1B050E3F"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p>
    <w:p w14:paraId="16B1925C" w14:textId="77777777" w:rsidR="00616624"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GET /~/mn-cse/home_gateway/light_ae2/light/lightstate_sub2 HTTP/1.1</w:t>
      </w:r>
    </w:p>
    <w:p w14:paraId="52E040C7" w14:textId="77777777" w:rsidR="00616624"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Host: mn.provider.com:8080</w:t>
      </w:r>
    </w:p>
    <w:p w14:paraId="2C004BD3" w14:textId="0021E59E"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/mn-cse/Cgateway_ae</w:t>
      </w:r>
    </w:p>
    <w:p w14:paraId="593C1115" w14:textId="77777777" w:rsidR="00616624"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mncse-12356</w:t>
      </w:r>
    </w:p>
    <w:p w14:paraId="22699554" w14:textId="70683502"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Accept: application/xml</w:t>
      </w:r>
    </w:p>
    <w:p w14:paraId="68C67A85" w14:textId="77777777" w:rsidR="00616624" w:rsidRPr="00DE4A01" w:rsidRDefault="00616624" w:rsidP="00D321B2">
      <w:pPr>
        <w:widowControl w:val="0"/>
        <w:spacing w:before="0"/>
        <w:ind w:leftChars="500" w:left="1200"/>
        <w:rPr>
          <w:rFonts w:ascii="Courier New" w:hAnsi="Courier New" w:cs="Courier New"/>
          <w:color w:val="0070C1"/>
          <w:sz w:val="18"/>
          <w:szCs w:val="15"/>
          <w:lang w:eastAsia="ko-KR"/>
        </w:rPr>
      </w:pPr>
    </w:p>
    <w:p w14:paraId="56E306A9" w14:textId="77777777" w:rsidR="003A499B" w:rsidRPr="00DE4A01" w:rsidRDefault="003A499B" w:rsidP="00D321B2">
      <w:pPr>
        <w:widowControl w:val="0"/>
        <w:spacing w:before="0"/>
        <w:ind w:left="1000"/>
        <w:rPr>
          <w:rFonts w:ascii="Courier New" w:hAnsi="Courier New" w:cs="Courier New"/>
          <w:sz w:val="18"/>
          <w:szCs w:val="15"/>
          <w:lang w:eastAsia="ko-KR"/>
        </w:rPr>
      </w:pPr>
      <w:r w:rsidRPr="00DE4A01">
        <w:rPr>
          <w:rFonts w:ascii="Courier New" w:eastAsia="Times New Roman" w:hAnsi="Courier New" w:cs="Courier New"/>
          <w:sz w:val="18"/>
          <w:szCs w:val="15"/>
          <w:lang w:eastAsia="ko-KR"/>
        </w:rPr>
        <w:t>HTTP Response:</w:t>
      </w:r>
    </w:p>
    <w:p w14:paraId="5E836499" w14:textId="77777777" w:rsidR="003A499B" w:rsidRPr="00DE4A01" w:rsidRDefault="003A499B" w:rsidP="00D321B2">
      <w:pPr>
        <w:widowControl w:val="0"/>
        <w:spacing w:before="0"/>
        <w:ind w:leftChars="500" w:left="1200"/>
        <w:rPr>
          <w:rFonts w:ascii="Courier New" w:hAnsi="Courier New" w:cs="Courier New"/>
          <w:sz w:val="18"/>
          <w:szCs w:val="15"/>
          <w:lang w:eastAsia="ko-KR"/>
        </w:rPr>
      </w:pPr>
    </w:p>
    <w:p w14:paraId="71B72E4D"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200 OK</w:t>
      </w:r>
    </w:p>
    <w:p w14:paraId="1B782F52"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X-M2M-RSC: 2000</w:t>
      </w:r>
    </w:p>
    <w:p w14:paraId="6CBC0D44"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mncse-12356</w:t>
      </w:r>
    </w:p>
    <w:p w14:paraId="0555D78D"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Content-Type: application/xml</w:t>
      </w:r>
    </w:p>
    <w:p w14:paraId="29D79110" w14:textId="77777777" w:rsidR="00616624" w:rsidRPr="00DE4A01" w:rsidRDefault="00616624" w:rsidP="00D321B2">
      <w:pPr>
        <w:widowControl w:val="0"/>
        <w:spacing w:before="0"/>
        <w:ind w:leftChars="500" w:left="1200"/>
        <w:rPr>
          <w:rFonts w:ascii="Courier New" w:hAnsi="Courier New" w:cs="Courier New"/>
          <w:color w:val="0070C1"/>
          <w:sz w:val="18"/>
          <w:szCs w:val="15"/>
          <w:lang w:eastAsia="ko-KR"/>
        </w:rPr>
      </w:pPr>
    </w:p>
    <w:p w14:paraId="76B3E48E" w14:textId="77777777" w:rsidR="003A499B" w:rsidRPr="00DE4A01" w:rsidRDefault="003A499B" w:rsidP="00D321B2">
      <w:pPr>
        <w:widowControl w:val="0"/>
        <w:spacing w:before="0"/>
        <w:ind w:leftChars="300" w:left="720" w:firstLineChars="25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lastRenderedPageBreak/>
        <w:t>&lt;?xml version="1.0" encoding="UTF-8" standalone="yes"?&gt;</w:t>
      </w:r>
    </w:p>
    <w:p w14:paraId="6E541F3C" w14:textId="77777777" w:rsidR="003A499B" w:rsidRPr="00DE4A01" w:rsidRDefault="003A499B" w:rsidP="00D321B2">
      <w:pPr>
        <w:widowControl w:val="0"/>
        <w:spacing w:before="0"/>
        <w:ind w:leftChars="300" w:left="720" w:firstLineChars="25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&lt;m2m:sub xmlns:m2m="http://www.onem2m.org/xml/protocols" rn="lightstate_sub2"&gt;</w:t>
      </w:r>
    </w:p>
    <w:p w14:paraId="2C3F202F" w14:textId="77777777" w:rsidR="003A499B" w:rsidRPr="00DE4A01" w:rsidRDefault="003A499B" w:rsidP="00D321B2">
      <w:pPr>
        <w:widowControl w:val="0"/>
        <w:spacing w:before="0"/>
        <w:ind w:leftChars="300" w:left="720" w:firstLineChars="25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&lt;ty&gt;23&lt;/ty&gt;</w:t>
      </w:r>
    </w:p>
    <w:p w14:paraId="0CC26765" w14:textId="77777777" w:rsidR="003A499B" w:rsidRPr="00DE4A01" w:rsidRDefault="003A499B" w:rsidP="00D321B2">
      <w:pPr>
        <w:widowControl w:val="0"/>
        <w:spacing w:before="0"/>
        <w:ind w:leftChars="300" w:left="720" w:firstLineChars="25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&lt;ri&gt;sub-856463728&lt;/ri&gt;</w:t>
      </w:r>
    </w:p>
    <w:p w14:paraId="190549A3" w14:textId="77777777" w:rsidR="003A499B" w:rsidRPr="00DE4A01" w:rsidRDefault="003A499B" w:rsidP="00D321B2">
      <w:pPr>
        <w:widowControl w:val="0"/>
        <w:spacing w:before="0"/>
        <w:ind w:leftChars="300" w:left="720" w:firstLineChars="25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&lt;pi&gt;/mn-cse/cnt-582759912&lt;/pi&gt;</w:t>
      </w:r>
    </w:p>
    <w:p w14:paraId="7AE6B1AD" w14:textId="77777777" w:rsidR="003A499B" w:rsidRPr="00DE4A01" w:rsidRDefault="003A499B" w:rsidP="00D321B2">
      <w:pPr>
        <w:widowControl w:val="0"/>
        <w:spacing w:before="0"/>
        <w:ind w:leftChars="300" w:left="720" w:firstLineChars="25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&lt;ct&gt;20150926T053055&lt;/ct&gt;</w:t>
      </w:r>
    </w:p>
    <w:p w14:paraId="7F3B3447" w14:textId="77777777" w:rsidR="003A499B" w:rsidRPr="00DE4A01" w:rsidRDefault="003A499B" w:rsidP="00D321B2">
      <w:pPr>
        <w:widowControl w:val="0"/>
        <w:spacing w:before="0"/>
        <w:ind w:leftChars="300" w:left="720" w:firstLineChars="25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&lt;lt&gt;20150926T053055&lt;/lt&gt;</w:t>
      </w:r>
    </w:p>
    <w:p w14:paraId="1D518081" w14:textId="77777777" w:rsidR="003A499B" w:rsidRPr="00DE4A01" w:rsidRDefault="003A499B" w:rsidP="00D321B2">
      <w:pPr>
        <w:widowControl w:val="0"/>
        <w:spacing w:before="0"/>
        <w:ind w:leftChars="300" w:left="720" w:firstLineChars="25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&lt;et&gt;20171005T105550&lt;/et&gt;</w:t>
      </w:r>
    </w:p>
    <w:p w14:paraId="5ABBA051" w14:textId="77777777" w:rsidR="003A499B" w:rsidRPr="00DE4A01" w:rsidRDefault="003A499B" w:rsidP="00D321B2">
      <w:pPr>
        <w:widowControl w:val="0"/>
        <w:spacing w:before="0"/>
        <w:ind w:leftChars="300" w:left="720" w:firstLineChars="25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&lt;acpi&gt;/mn-cse/acp-805496226&lt;/acpi&gt;</w:t>
      </w:r>
    </w:p>
    <w:p w14:paraId="6B0219E4" w14:textId="77777777" w:rsidR="003A499B" w:rsidRPr="00DE4A01" w:rsidRDefault="003A499B" w:rsidP="00D321B2">
      <w:pPr>
        <w:widowControl w:val="0"/>
        <w:spacing w:before="0"/>
        <w:ind w:leftChars="510" w:left="1224" w:firstLineChars="157" w:firstLine="283"/>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&lt;enc&gt;</w:t>
      </w:r>
    </w:p>
    <w:p w14:paraId="4AA83132" w14:textId="77777777" w:rsidR="003A499B" w:rsidRPr="00DE4A01" w:rsidRDefault="003A499B" w:rsidP="00D321B2">
      <w:pPr>
        <w:widowControl w:val="0"/>
        <w:spacing w:before="0"/>
        <w:ind w:leftChars="510" w:left="1224" w:firstLineChars="357" w:firstLine="643"/>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&lt;net&gt;3&lt;/net&gt;</w:t>
      </w:r>
    </w:p>
    <w:p w14:paraId="31741E43" w14:textId="77777777" w:rsidR="003A499B" w:rsidRPr="00DE4A01" w:rsidRDefault="003A499B" w:rsidP="00D321B2">
      <w:pPr>
        <w:widowControl w:val="0"/>
        <w:spacing w:before="0"/>
        <w:ind w:leftChars="142" w:left="341" w:firstLineChars="657" w:firstLine="1183"/>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&lt;/enc&gt;</w:t>
      </w:r>
    </w:p>
    <w:p w14:paraId="4EB9B4AD" w14:textId="19340C9F" w:rsidR="003A499B" w:rsidRPr="00DE4A01" w:rsidRDefault="003A499B" w:rsidP="00D321B2">
      <w:pPr>
        <w:widowControl w:val="0"/>
        <w:spacing w:before="0"/>
        <w:ind w:leftChars="300" w:left="720" w:firstLineChars="25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&lt;nu&gt;/mn-cse/ae-CAE340304042&lt;/nu&gt;</w:t>
      </w:r>
    </w:p>
    <w:p w14:paraId="45551D80" w14:textId="77777777" w:rsidR="003A499B" w:rsidRPr="00DE4A01" w:rsidRDefault="003A499B" w:rsidP="00D321B2">
      <w:pPr>
        <w:widowControl w:val="0"/>
        <w:spacing w:before="0"/>
        <w:ind w:leftChars="300" w:left="720" w:firstLineChars="25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&lt;nct&gt;1&lt;/nct&gt;</w:t>
      </w:r>
    </w:p>
    <w:p w14:paraId="6D598A5E" w14:textId="77777777" w:rsidR="003A499B" w:rsidRPr="00DE4A01" w:rsidRDefault="003A499B" w:rsidP="00D321B2">
      <w:pPr>
        <w:widowControl w:val="0"/>
        <w:spacing w:before="0"/>
        <w:ind w:leftChars="300" w:left="720" w:firstLineChars="25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&lt;/m2m:sub&gt;</w:t>
      </w:r>
    </w:p>
    <w:p w14:paraId="1F1E344F" w14:textId="5E6C5977" w:rsidR="003A499B" w:rsidRPr="00DE4A01" w:rsidRDefault="003A499B" w:rsidP="00616624">
      <w:pPr>
        <w:pStyle w:val="Heading2"/>
        <w:rPr>
          <w:lang w:eastAsia="zh-CN"/>
        </w:rPr>
      </w:pPr>
      <w:bookmarkStart w:id="258" w:name="_Toc476059961"/>
      <w:bookmarkStart w:id="259" w:name="_Toc516819968"/>
      <w:bookmarkStart w:id="260" w:name="_Toc520712504"/>
      <w:bookmarkStart w:id="261" w:name="_Toc530128752"/>
      <w:r w:rsidRPr="00DE4A01">
        <w:rPr>
          <w:lang w:eastAsia="zh-CN"/>
        </w:rPr>
        <w:t>A.10</w:t>
      </w:r>
      <w:r w:rsidR="00616624" w:rsidRPr="00DE4A01">
        <w:rPr>
          <w:lang w:eastAsia="zh-CN"/>
        </w:rPr>
        <w:tab/>
      </w:r>
      <w:r w:rsidRPr="00DE4A01">
        <w:rPr>
          <w:lang w:eastAsia="zh-CN"/>
        </w:rPr>
        <w:t>Groups</w:t>
      </w:r>
      <w:bookmarkEnd w:id="258"/>
      <w:bookmarkEnd w:id="259"/>
      <w:bookmarkEnd w:id="260"/>
      <w:bookmarkEnd w:id="261"/>
    </w:p>
    <w:p w14:paraId="64C96D6C" w14:textId="7CD4E8B4" w:rsidR="003A499B" w:rsidRPr="00DE4A01" w:rsidRDefault="003A499B" w:rsidP="00616624">
      <w:pPr>
        <w:pStyle w:val="Heading3"/>
        <w:rPr>
          <w:rFonts w:eastAsia="SimSun"/>
          <w:lang w:eastAsia="zh-CN"/>
        </w:rPr>
      </w:pPr>
      <w:bookmarkStart w:id="262" w:name="_Toc476059962"/>
      <w:bookmarkStart w:id="263" w:name="_Toc516819969"/>
      <w:r w:rsidRPr="00DE4A01">
        <w:rPr>
          <w:lang w:eastAsia="zh-CN"/>
        </w:rPr>
        <w:t>A.10.1</w:t>
      </w:r>
      <w:r w:rsidR="00616624" w:rsidRPr="00DE4A01">
        <w:rPr>
          <w:lang w:eastAsia="zh-CN"/>
        </w:rPr>
        <w:tab/>
      </w:r>
      <w:r w:rsidRPr="00DE4A01">
        <w:rPr>
          <w:lang w:eastAsia="zh-CN"/>
        </w:rPr>
        <w:t>Group1</w:t>
      </w:r>
      <w:bookmarkEnd w:id="262"/>
      <w:bookmarkEnd w:id="263"/>
    </w:p>
    <w:p w14:paraId="1E77C751" w14:textId="77777777" w:rsidR="003A499B" w:rsidRPr="00DE4A01" w:rsidRDefault="003A499B" w:rsidP="003A499B">
      <w:pPr>
        <w:widowControl w:val="0"/>
        <w:ind w:leftChars="500" w:left="1200"/>
        <w:rPr>
          <w:rFonts w:ascii="Courier New" w:hAnsi="Courier New" w:cs="Courier New"/>
          <w:sz w:val="18"/>
          <w:szCs w:val="15"/>
          <w:lang w:eastAsia="ko-KR"/>
        </w:rPr>
      </w:pPr>
      <w:r w:rsidRPr="00DE4A01">
        <w:rPr>
          <w:rFonts w:ascii="Courier New" w:hAnsi="Courier New" w:cs="Courier New"/>
          <w:sz w:val="18"/>
          <w:szCs w:val="15"/>
          <w:lang w:eastAsia="ko-KR"/>
        </w:rPr>
        <w:t>HTTP Request:</w:t>
      </w:r>
    </w:p>
    <w:p w14:paraId="7426244C"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p>
    <w:p w14:paraId="03E9DB05" w14:textId="77777777" w:rsidR="00616624"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GET /~/mn-cse/home_gateway/gateway_ae/containers_grp</w:t>
      </w:r>
      <w:r w:rsidRPr="00DE4A01" w:rsidDel="008070DB">
        <w:rPr>
          <w:rFonts w:ascii="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HTTP/1.1</w:t>
      </w:r>
    </w:p>
    <w:p w14:paraId="6EA5E87D" w14:textId="77777777" w:rsidR="00616624"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Host: mn.provider.com:8080</w:t>
      </w:r>
    </w:p>
    <w:p w14:paraId="764B6873" w14:textId="6DD4FD04"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X-M2M-Origin: /in-cse/Csmartphone_ae</w:t>
      </w:r>
    </w:p>
    <w:p w14:paraId="30B0C5B6" w14:textId="77777777" w:rsidR="00616624"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mncse-12357</w:t>
      </w:r>
    </w:p>
    <w:p w14:paraId="45F2F2E5" w14:textId="089DAD9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Accept: application/xml</w:t>
      </w:r>
    </w:p>
    <w:p w14:paraId="24191E7F" w14:textId="77777777" w:rsidR="00616624" w:rsidRPr="00DE4A01" w:rsidRDefault="00616624" w:rsidP="00D321B2">
      <w:pPr>
        <w:widowControl w:val="0"/>
        <w:spacing w:before="0"/>
        <w:ind w:leftChars="500" w:left="1200"/>
        <w:rPr>
          <w:rFonts w:ascii="Courier New" w:hAnsi="Courier New" w:cs="Courier New"/>
          <w:color w:val="0070C1"/>
          <w:sz w:val="18"/>
          <w:szCs w:val="15"/>
          <w:lang w:eastAsia="ko-KR"/>
        </w:rPr>
      </w:pPr>
    </w:p>
    <w:p w14:paraId="54248CBF" w14:textId="77777777" w:rsidR="003A499B" w:rsidRPr="00DE4A01" w:rsidRDefault="003A499B" w:rsidP="00D321B2">
      <w:pPr>
        <w:widowControl w:val="0"/>
        <w:spacing w:before="0"/>
        <w:ind w:leftChars="500" w:left="1200"/>
        <w:rPr>
          <w:rFonts w:ascii="Courier New" w:hAnsi="Courier New" w:cs="Courier New"/>
          <w:sz w:val="18"/>
          <w:szCs w:val="15"/>
          <w:lang w:eastAsia="ko-KR"/>
        </w:rPr>
      </w:pPr>
      <w:r w:rsidRPr="00DE4A01">
        <w:rPr>
          <w:rFonts w:ascii="Courier New" w:eastAsia="Times New Roman" w:hAnsi="Courier New" w:cs="Courier New"/>
          <w:sz w:val="18"/>
          <w:szCs w:val="15"/>
          <w:lang w:eastAsia="ko-KR"/>
        </w:rPr>
        <w:t>HTTP Response:</w:t>
      </w:r>
    </w:p>
    <w:p w14:paraId="1938632A" w14:textId="77777777" w:rsidR="003A499B" w:rsidRPr="00DE4A01" w:rsidRDefault="003A499B" w:rsidP="00D321B2">
      <w:pPr>
        <w:widowControl w:val="0"/>
        <w:spacing w:before="0"/>
        <w:ind w:leftChars="500" w:left="1200"/>
        <w:rPr>
          <w:rFonts w:ascii="Courier New" w:hAnsi="Courier New" w:cs="Courier New"/>
          <w:sz w:val="18"/>
          <w:szCs w:val="15"/>
          <w:lang w:eastAsia="ko-KR"/>
        </w:rPr>
      </w:pPr>
    </w:p>
    <w:p w14:paraId="23410BB1"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200 OK</w:t>
      </w:r>
    </w:p>
    <w:p w14:paraId="116A3914"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X-M2M-RSC: 2000</w:t>
      </w:r>
    </w:p>
    <w:p w14:paraId="331C7B73"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X-M2M-RI: mncse-12357</w:t>
      </w:r>
    </w:p>
    <w:p w14:paraId="66B8B3AE"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Content-Type: application/xml</w:t>
      </w:r>
    </w:p>
    <w:p w14:paraId="021E7E31" w14:textId="77777777" w:rsidR="00616624" w:rsidRPr="00DE4A01" w:rsidRDefault="00616624" w:rsidP="00D321B2">
      <w:pPr>
        <w:widowControl w:val="0"/>
        <w:spacing w:before="0"/>
        <w:ind w:leftChars="500" w:left="1200"/>
        <w:rPr>
          <w:rFonts w:ascii="Courier New" w:hAnsi="Courier New" w:cs="Courier New"/>
          <w:color w:val="0070C1"/>
          <w:sz w:val="18"/>
          <w:szCs w:val="15"/>
          <w:lang w:eastAsia="ko-KR"/>
        </w:rPr>
      </w:pPr>
    </w:p>
    <w:p w14:paraId="53C817A3"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&lt;?xml version="1.0" encoding="UTF-8"?&gt;</w:t>
      </w:r>
    </w:p>
    <w:p w14:paraId="3E3FB4DC" w14:textId="77777777" w:rsidR="003A499B" w:rsidRPr="00DE4A01" w:rsidRDefault="003A499B" w:rsidP="00D321B2">
      <w:pPr>
        <w:widowControl w:val="0"/>
        <w:spacing w:before="0"/>
        <w:ind w:leftChars="500" w:left="120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&lt;m2m:grp xmlns:m2m="http://www.onem2m.org/xml/protocols" rn="containers_grp"&gt;</w:t>
      </w:r>
    </w:p>
    <w:p w14:paraId="2D0A444C" w14:textId="77777777" w:rsidR="003A499B" w:rsidRPr="00DE4A01" w:rsidRDefault="003A499B" w:rsidP="00D321B2">
      <w:pPr>
        <w:widowControl w:val="0"/>
        <w:spacing w:before="0"/>
        <w:ind w:leftChars="300" w:left="720" w:firstLineChars="25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&lt;ty&gt;9&lt;/ty&gt;</w:t>
      </w:r>
    </w:p>
    <w:p w14:paraId="7DEAF26B" w14:textId="77777777" w:rsidR="003A499B" w:rsidRPr="00DE4A01" w:rsidRDefault="003A499B" w:rsidP="00D321B2">
      <w:pPr>
        <w:widowControl w:val="0"/>
        <w:spacing w:before="0"/>
        <w:ind w:leftChars="300" w:left="720" w:firstLineChars="25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w:t>
      </w:r>
      <w:r w:rsidRPr="00DE4A01">
        <w:rPr>
          <w:rFonts w:ascii="Courier New" w:hAnsi="Courier New" w:cs="Courier New"/>
          <w:color w:val="0070C1"/>
          <w:sz w:val="18"/>
          <w:szCs w:val="15"/>
          <w:lang w:eastAsia="ko-KR"/>
        </w:rPr>
        <w:tab/>
        <w:t>&lt;ri&gt;grp-977978327&lt;/ri&gt;</w:t>
      </w:r>
    </w:p>
    <w:p w14:paraId="3962F8C5" w14:textId="77777777" w:rsidR="003A499B" w:rsidRPr="00DE4A01" w:rsidRDefault="003A499B" w:rsidP="00D321B2">
      <w:pPr>
        <w:widowControl w:val="0"/>
        <w:spacing w:before="0"/>
        <w:ind w:leftChars="400" w:left="960" w:firstLineChars="25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ab/>
        <w:t>&lt;pi&gt;/mn-cse/ae-CAE340303271&lt;/pi&gt;</w:t>
      </w:r>
    </w:p>
    <w:p w14:paraId="24EE67D3" w14:textId="77777777" w:rsidR="003A499B" w:rsidRPr="00DE4A01" w:rsidRDefault="003A499B" w:rsidP="00D321B2">
      <w:pPr>
        <w:widowControl w:val="0"/>
        <w:spacing w:before="0"/>
        <w:ind w:leftChars="400" w:left="960" w:firstLineChars="25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 xml:space="preserve">  &lt;ct&gt;20151004T045954&lt;/ct&gt;</w:t>
      </w:r>
    </w:p>
    <w:p w14:paraId="6911BD5A" w14:textId="77777777" w:rsidR="003A499B" w:rsidRPr="00DE4A01" w:rsidRDefault="003A499B" w:rsidP="00D321B2">
      <w:pPr>
        <w:widowControl w:val="0"/>
        <w:spacing w:before="0"/>
        <w:ind w:leftChars="500" w:left="1200" w:firstLineChars="25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&lt;lt&gt;20151004T045954&lt;/lt&gt;</w:t>
      </w:r>
    </w:p>
    <w:p w14:paraId="689A0C45" w14:textId="77777777" w:rsidR="003A499B" w:rsidRPr="00DE4A01" w:rsidRDefault="003A499B" w:rsidP="00D321B2">
      <w:pPr>
        <w:widowControl w:val="0"/>
        <w:spacing w:before="0"/>
        <w:ind w:leftChars="500" w:left="1200" w:firstLineChars="25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&lt;et&gt;20171005T105550&lt;/et&gt;</w:t>
      </w:r>
    </w:p>
    <w:p w14:paraId="78D5A674" w14:textId="77777777" w:rsidR="003A499B" w:rsidRPr="00DE4A01" w:rsidRDefault="003A499B" w:rsidP="00D321B2">
      <w:pPr>
        <w:widowControl w:val="0"/>
        <w:spacing w:before="0"/>
        <w:ind w:leftChars="500" w:left="1200" w:firstLineChars="25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&lt;acpi&gt;/mn-cse/acp-805496226 /mn-cse/acp-805496226&lt;/acpi&gt;</w:t>
      </w:r>
    </w:p>
    <w:p w14:paraId="375FA5DB" w14:textId="77777777" w:rsidR="003A499B" w:rsidRPr="00DE4A01" w:rsidRDefault="003A499B" w:rsidP="00D321B2">
      <w:pPr>
        <w:widowControl w:val="0"/>
        <w:spacing w:before="0"/>
        <w:ind w:leftChars="500" w:left="1200" w:firstLineChars="25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&lt;mt&gt;3&lt;/mt&gt;</w:t>
      </w:r>
    </w:p>
    <w:p w14:paraId="6B6A83D2" w14:textId="77777777" w:rsidR="003A499B" w:rsidRPr="00DE4A01" w:rsidRDefault="003A499B" w:rsidP="00D321B2">
      <w:pPr>
        <w:widowControl w:val="0"/>
        <w:spacing w:before="0"/>
        <w:ind w:leftChars="500" w:left="1200" w:firstLineChars="25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&lt;cnm&gt;2&lt;/cnm&gt;</w:t>
      </w:r>
    </w:p>
    <w:p w14:paraId="704FF125" w14:textId="77777777" w:rsidR="003A499B" w:rsidRPr="00DE4A01" w:rsidRDefault="003A499B" w:rsidP="00D321B2">
      <w:pPr>
        <w:widowControl w:val="0"/>
        <w:spacing w:before="0"/>
        <w:ind w:leftChars="500" w:left="1200" w:firstLineChars="25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&lt;mnm&gt;10&lt;/mnm&gt;</w:t>
      </w:r>
    </w:p>
    <w:p w14:paraId="45E2FAF9" w14:textId="77777777" w:rsidR="003A499B" w:rsidRPr="00DE4A01" w:rsidRDefault="003A499B" w:rsidP="00D321B2">
      <w:pPr>
        <w:widowControl w:val="0"/>
        <w:spacing w:before="0"/>
        <w:ind w:leftChars="500" w:left="1200" w:firstLineChars="25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&lt;mid&gt;/mn-cse/cnt-582759912 /mn-cse/cnt-582769893&lt;/mid&gt;</w:t>
      </w:r>
    </w:p>
    <w:p w14:paraId="2FC2F6E7" w14:textId="77777777" w:rsidR="003A499B" w:rsidRPr="00DE4A01" w:rsidRDefault="003A499B" w:rsidP="00D321B2">
      <w:pPr>
        <w:widowControl w:val="0"/>
        <w:spacing w:before="0"/>
        <w:ind w:leftChars="500" w:left="1200" w:firstLineChars="25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&lt;mtv&gt;true&lt;/mtv&gt;</w:t>
      </w:r>
    </w:p>
    <w:p w14:paraId="6586CA97" w14:textId="77777777" w:rsidR="003A499B" w:rsidRPr="00DE4A01" w:rsidRDefault="003A499B" w:rsidP="00D321B2">
      <w:pPr>
        <w:widowControl w:val="0"/>
        <w:spacing w:before="0"/>
        <w:ind w:leftChars="500" w:left="1200" w:firstLineChars="25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&lt;csy&gt;1&lt;/csy&gt;</w:t>
      </w:r>
    </w:p>
    <w:p w14:paraId="7F16F86A" w14:textId="77777777" w:rsidR="003A499B" w:rsidRPr="00DE4A01" w:rsidRDefault="003A499B" w:rsidP="00D321B2">
      <w:pPr>
        <w:widowControl w:val="0"/>
        <w:spacing w:before="0"/>
        <w:ind w:leftChars="500" w:left="1200" w:firstLineChars="250" w:firstLine="450"/>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&lt;fopt&gt;/mn-cse/grp-977978327/fopt&lt;/fopt&gt;</w:t>
      </w:r>
    </w:p>
    <w:p w14:paraId="2F44FA7D" w14:textId="77777777" w:rsidR="003A499B" w:rsidRPr="00DE4A01" w:rsidRDefault="003A499B" w:rsidP="00D321B2">
      <w:pPr>
        <w:spacing w:before="0"/>
        <w:ind w:left="1000" w:firstLine="284"/>
        <w:rPr>
          <w:rFonts w:ascii="Courier New" w:hAnsi="Courier New" w:cs="Courier New"/>
          <w:color w:val="0070C1"/>
          <w:sz w:val="18"/>
          <w:szCs w:val="15"/>
          <w:lang w:eastAsia="ko-KR"/>
        </w:rPr>
      </w:pPr>
      <w:r w:rsidRPr="00DE4A01">
        <w:rPr>
          <w:rFonts w:ascii="Courier New" w:hAnsi="Courier New" w:cs="Courier New"/>
          <w:color w:val="0070C1"/>
          <w:sz w:val="18"/>
          <w:szCs w:val="15"/>
          <w:lang w:eastAsia="ko-KR"/>
        </w:rPr>
        <w:t>&lt;/m2m:grp&gt;</w:t>
      </w:r>
    </w:p>
    <w:p w14:paraId="044A4A2E" w14:textId="77777777" w:rsidR="003A499B" w:rsidRPr="00DE4A01" w:rsidRDefault="003A499B" w:rsidP="00D321B2">
      <w:pPr>
        <w:spacing w:before="0"/>
        <w:ind w:left="1000" w:firstLine="284"/>
        <w:rPr>
          <w:rFonts w:ascii="Courier New" w:hAnsi="Courier New" w:cs="Courier New"/>
          <w:color w:val="0070C1"/>
          <w:sz w:val="18"/>
          <w:szCs w:val="15"/>
          <w:lang w:eastAsia="ko-KR"/>
        </w:rPr>
      </w:pPr>
    </w:p>
    <w:p w14:paraId="310C861A" w14:textId="2772106E" w:rsidR="003A499B" w:rsidRPr="00DE4A01" w:rsidRDefault="003A499B" w:rsidP="003A499B">
      <w:pPr>
        <w:spacing w:before="0" w:after="160" w:line="259" w:lineRule="auto"/>
        <w:rPr>
          <w:rFonts w:eastAsia="Times New Roman"/>
          <w:sz w:val="20"/>
        </w:rPr>
      </w:pPr>
    </w:p>
    <w:p w14:paraId="05DDB2C8" w14:textId="564951E7" w:rsidR="00E75EDD" w:rsidRPr="00DE4A01" w:rsidRDefault="00E75EDD" w:rsidP="004733F9"/>
    <w:p w14:paraId="55D7EBF3" w14:textId="736097E4" w:rsidR="004733F9" w:rsidRPr="00DE4A01" w:rsidRDefault="004733F9" w:rsidP="004733F9">
      <w:pPr>
        <w:jc w:val="center"/>
      </w:pPr>
      <w:r w:rsidRPr="00DE4A01">
        <w:t>_____________</w:t>
      </w:r>
    </w:p>
    <w:sectPr w:rsidR="004733F9" w:rsidRPr="00DE4A01" w:rsidSect="00B70628">
      <w:headerReference w:type="even" r:id="rId31"/>
      <w:headerReference w:type="default" r:id="rId32"/>
      <w:footerReference w:type="even" r:id="rId33"/>
      <w:footerReference w:type="default" r:id="rId34"/>
      <w:footerReference w:type="first" r:id="rId35"/>
      <w:type w:val="oddPage"/>
      <w:pgSz w:w="11907" w:h="16840" w:code="9"/>
      <w:pgMar w:top="1134" w:right="1134" w:bottom="1134" w:left="1134" w:header="567" w:footer="567" w:gutter="0"/>
      <w:pgNumType w:start="1"/>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BB93B5D" w16cid:durableId="1F3F5A5E"/>
  <w16cid:commentId w16cid:paraId="15D63B81" w16cid:durableId="1F422729"/>
  <w16cid:commentId w16cid:paraId="19B4B672" w16cid:durableId="1F3F5A5F"/>
  <w16cid:commentId w16cid:paraId="6145CA0A" w16cid:durableId="1F3F5A60"/>
  <w16cid:commentId w16cid:paraId="57E1A470" w16cid:durableId="1F3F6310"/>
  <w16cid:commentId w16cid:paraId="37025B74" w16cid:durableId="1F4226D8"/>
  <w16cid:commentId w16cid:paraId="1CBD7BB8" w16cid:durableId="1F3F5A6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444436" w14:textId="77777777" w:rsidR="00144E42" w:rsidRDefault="00144E42">
      <w:r>
        <w:separator/>
      </w:r>
    </w:p>
  </w:endnote>
  <w:endnote w:type="continuationSeparator" w:id="0">
    <w:p w14:paraId="28DE09C6" w14:textId="77777777" w:rsidR="00144E42" w:rsidRDefault="00144E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algun Gothic">
    <w:panose1 w:val="020B0503020000020004"/>
    <w:charset w:val="81"/>
    <w:family w:val="swiss"/>
    <w:pitch w:val="variable"/>
    <w:sig w:usb0="900002AF" w:usb1="09D77CFB" w:usb2="00000012" w:usb3="00000000" w:csb0="0008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
    <w:altName w:val="MS Mincho"/>
    <w:charset w:val="80"/>
    <w:family w:val="auto"/>
    <w:pitch w:val="default"/>
    <w:sig w:usb0="00000000" w:usb1="0000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BatangChe">
    <w:panose1 w:val="02030609000101010101"/>
    <w:charset w:val="81"/>
    <w:family w:val="modern"/>
    <w:pitch w:val="fixed"/>
    <w:sig w:usb0="B00002AF" w:usb1="69D77CFB" w:usb2="00000030" w:usb3="00000000" w:csb0="0008009F" w:csb1="00000000"/>
  </w:font>
  <w:font w:name="Myriad Pro">
    <w:altName w:val="Corbel"/>
    <w:panose1 w:val="00000000000000000000"/>
    <w:charset w:val="00"/>
    <w:family w:val="swiss"/>
    <w:notTrueType/>
    <w:pitch w:val="variable"/>
    <w:sig w:usb0="00000001" w:usb1="00000001"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ヒラギノ角ゴ Pro W3">
    <w:charset w:val="00"/>
    <w:family w:val="roman"/>
    <w:pitch w:val="default"/>
  </w:font>
  <w:font w:name="Helvetica">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A4BDC" w14:textId="5F2C0036" w:rsidR="00144E42" w:rsidRPr="004733F9" w:rsidRDefault="00144E42" w:rsidP="00A513A4">
    <w:pPr>
      <w:pStyle w:val="FooterQP"/>
    </w:pPr>
    <w:r>
      <w:rPr>
        <w:lang w:val="fr-CH"/>
      </w:rPr>
      <w:t>1</w:t>
    </w:r>
    <w:r>
      <w:rPr>
        <w:lang w:val="fr-CH"/>
      </w:rPr>
      <w:tab/>
    </w:r>
    <w:r>
      <w:rPr>
        <w:lang w:val="fr-CH"/>
      </w:rPr>
      <w:tab/>
    </w:r>
    <w:r w:rsidRPr="00EA0441">
      <w:rPr>
        <w:lang w:val="fr-CH"/>
      </w:rPr>
      <w:t>YSTR-M2M-DG.AppDev</w:t>
    </w:r>
    <w:r>
      <w:rPr>
        <w:lang w:val="fr-CH"/>
      </w:rPr>
      <w:t xml:space="preserve"> (2017)</w:t>
    </w:r>
    <w:r>
      <w:rPr>
        <w:lang w:val="fr-CH"/>
      </w:rPr>
      <w:tab/>
    </w:r>
  </w:p>
  <w:p w14:paraId="1E2744F7" w14:textId="77777777" w:rsidR="00144E42" w:rsidRDefault="00144E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0DC00" w14:textId="6F162192" w:rsidR="00144E42" w:rsidRPr="00B70628" w:rsidRDefault="00144E42" w:rsidP="00B70628">
    <w:pPr>
      <w:pStyle w:val="FooterQP"/>
    </w:pPr>
    <w:r>
      <w:tab/>
    </w:r>
    <w:r>
      <w:tab/>
    </w:r>
    <w:r w:rsidRPr="00B70628">
      <w:t>YSTR-M2M-DG.AppDev</w:t>
    </w:r>
    <w:r>
      <w:t xml:space="preserve"> (2017)</w:t>
    </w:r>
    <w:r>
      <w:tab/>
    </w:r>
    <w:r w:rsidRPr="00CF178E">
      <w:rPr>
        <w:b w:val="0"/>
        <w:bCs/>
      </w:rPr>
      <w:fldChar w:fldCharType="begin"/>
    </w:r>
    <w:r w:rsidRPr="00CF178E">
      <w:rPr>
        <w:b w:val="0"/>
        <w:bCs/>
      </w:rPr>
      <w:instrText xml:space="preserve"> PAGE   \* MERGEFORMAT </w:instrText>
    </w:r>
    <w:r w:rsidRPr="00CF178E">
      <w:rPr>
        <w:b w:val="0"/>
        <w:bCs/>
      </w:rPr>
      <w:fldChar w:fldCharType="separate"/>
    </w:r>
    <w:r w:rsidR="000E571C">
      <w:rPr>
        <w:b w:val="0"/>
        <w:bCs/>
        <w:noProof/>
      </w:rPr>
      <w:t>i</w:t>
    </w:r>
    <w:r w:rsidRPr="00CF178E">
      <w:rPr>
        <w:b w:val="0"/>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534DF" w14:textId="447B9D36" w:rsidR="00144E42" w:rsidRPr="004733F9" w:rsidRDefault="00144E42" w:rsidP="00A513A4">
    <w:pPr>
      <w:pStyle w:val="FooterQP"/>
    </w:pPr>
    <w:r>
      <w:rPr>
        <w:lang w:val="fr-CH"/>
      </w:rPr>
      <w:tab/>
    </w:r>
    <w:r>
      <w:rPr>
        <w:lang w:val="fr-CH"/>
      </w:rPr>
      <w:tab/>
    </w:r>
    <w:r w:rsidRPr="00EA0441">
      <w:rPr>
        <w:lang w:val="fr-CH"/>
      </w:rPr>
      <w:t>YSTR-M2M-DG.AppDev</w:t>
    </w:r>
    <w:r>
      <w:rPr>
        <w:lang w:val="fr-CH"/>
      </w:rPr>
      <w:t xml:space="preserve"> (2017)</w:t>
    </w:r>
    <w:r>
      <w:rPr>
        <w:lang w:val="fr-CH"/>
      </w:rPr>
      <w:tab/>
      <w:t>1</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5BA957" w14:textId="16C94D06" w:rsidR="00144E42" w:rsidRPr="006E08DC" w:rsidRDefault="00144E42" w:rsidP="00B70628">
    <w:pPr>
      <w:pStyle w:val="FooterQP"/>
    </w:pPr>
    <w:r>
      <w:tab/>
    </w:r>
    <w:r w:rsidRPr="006E08DC">
      <w:tab/>
      <w:t>YSTR-M2M-DG.AppDev (2017)</w:t>
    </w:r>
    <w:r w:rsidRPr="006E08DC">
      <w:tab/>
    </w:r>
    <w:sdt>
      <w:sdtPr>
        <w:rPr>
          <w:b w:val="0"/>
          <w:bCs/>
        </w:rPr>
        <w:id w:val="-325520588"/>
        <w:docPartObj>
          <w:docPartGallery w:val="Page Numbers (Top of Page)"/>
          <w:docPartUnique/>
        </w:docPartObj>
      </w:sdtPr>
      <w:sdtEndPr/>
      <w:sdtContent>
        <w:r w:rsidRPr="00890215">
          <w:rPr>
            <w:b w:val="0"/>
            <w:bCs/>
          </w:rPr>
          <w:fldChar w:fldCharType="begin"/>
        </w:r>
        <w:r w:rsidRPr="00890215">
          <w:rPr>
            <w:b w:val="0"/>
            <w:bCs/>
          </w:rPr>
          <w:instrText xml:space="preserve"> PAGE   \* MERGEFORMAT </w:instrText>
        </w:r>
        <w:r w:rsidRPr="00890215">
          <w:rPr>
            <w:b w:val="0"/>
            <w:bCs/>
          </w:rPr>
          <w:fldChar w:fldCharType="separate"/>
        </w:r>
        <w:r w:rsidR="00220CA3">
          <w:rPr>
            <w:b w:val="0"/>
            <w:bCs/>
            <w:noProof/>
          </w:rPr>
          <w:t>iii</w:t>
        </w:r>
        <w:r w:rsidRPr="00890215">
          <w:rPr>
            <w:b w:val="0"/>
            <w:bCs/>
          </w:rPr>
          <w:fldChar w:fldCharType="end"/>
        </w:r>
      </w:sdtContent>
    </w:sdt>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B3FE3B" w14:textId="7E918E5A" w:rsidR="00144E42" w:rsidRPr="00B70628" w:rsidRDefault="00144E42" w:rsidP="00B70628">
    <w:pPr>
      <w:pStyle w:val="FooterQP"/>
    </w:pPr>
    <w:r w:rsidRPr="00CF178E">
      <w:rPr>
        <w:b w:val="0"/>
        <w:bCs/>
      </w:rPr>
      <w:fldChar w:fldCharType="begin"/>
    </w:r>
    <w:r w:rsidRPr="00CF178E">
      <w:rPr>
        <w:b w:val="0"/>
        <w:bCs/>
      </w:rPr>
      <w:instrText xml:space="preserve"> PAGE   \* MERGEFORMAT </w:instrText>
    </w:r>
    <w:r w:rsidRPr="00CF178E">
      <w:rPr>
        <w:b w:val="0"/>
        <w:bCs/>
      </w:rPr>
      <w:fldChar w:fldCharType="separate"/>
    </w:r>
    <w:r w:rsidR="000E571C">
      <w:rPr>
        <w:b w:val="0"/>
        <w:bCs/>
        <w:noProof/>
      </w:rPr>
      <w:t>14</w:t>
    </w:r>
    <w:r w:rsidRPr="00CF178E">
      <w:rPr>
        <w:b w:val="0"/>
        <w:bCs/>
        <w:noProof/>
      </w:rPr>
      <w:fldChar w:fldCharType="end"/>
    </w:r>
    <w:r>
      <w:tab/>
    </w:r>
    <w:r w:rsidRPr="006E08DC">
      <w:t>YSTR-M2M-DG.AppDev</w:t>
    </w:r>
    <w:r>
      <w:t xml:space="preserve"> (2017)</w:t>
    </w:r>
    <w:r>
      <w:tab/>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D198F" w14:textId="2866698C" w:rsidR="00144E42" w:rsidRPr="00B70628" w:rsidRDefault="00144E42" w:rsidP="00B70628">
    <w:pPr>
      <w:pStyle w:val="FooterQP"/>
    </w:pPr>
    <w:r>
      <w:tab/>
    </w:r>
    <w:r>
      <w:tab/>
    </w:r>
    <w:r w:rsidRPr="006E08DC">
      <w:t>YSTR-M2M-DG.AppDev</w:t>
    </w:r>
    <w:r>
      <w:t xml:space="preserve"> (2017)</w:t>
    </w:r>
    <w:r>
      <w:tab/>
    </w:r>
    <w:r w:rsidRPr="00CF178E">
      <w:rPr>
        <w:b w:val="0"/>
        <w:bCs/>
      </w:rPr>
      <w:fldChar w:fldCharType="begin"/>
    </w:r>
    <w:r w:rsidRPr="00CF178E">
      <w:rPr>
        <w:b w:val="0"/>
        <w:bCs/>
      </w:rPr>
      <w:instrText xml:space="preserve"> PAGE   \* MERGEFORMAT </w:instrText>
    </w:r>
    <w:r w:rsidRPr="00CF178E">
      <w:rPr>
        <w:b w:val="0"/>
        <w:bCs/>
      </w:rPr>
      <w:fldChar w:fldCharType="separate"/>
    </w:r>
    <w:r w:rsidR="000E571C">
      <w:rPr>
        <w:b w:val="0"/>
        <w:bCs/>
        <w:noProof/>
      </w:rPr>
      <w:t>15</w:t>
    </w:r>
    <w:r w:rsidRPr="00CF178E">
      <w:rPr>
        <w:b w:val="0"/>
        <w:bCs/>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8C085" w14:textId="1310AD50" w:rsidR="00144E42" w:rsidRDefault="00144E42" w:rsidP="006E08DC">
    <w:pPr>
      <w:pStyle w:val="FooterQP"/>
    </w:pPr>
    <w:r>
      <w:rPr>
        <w:lang w:val="fr-CH"/>
      </w:rPr>
      <w:tab/>
    </w:r>
    <w:r>
      <w:rPr>
        <w:lang w:val="fr-CH"/>
      </w:rPr>
      <w:tab/>
    </w:r>
    <w:r w:rsidRPr="00EA0441">
      <w:rPr>
        <w:lang w:val="fr-CH"/>
      </w:rPr>
      <w:t>YSTR-M2M-DG.AppDev</w:t>
    </w:r>
    <w:r>
      <w:rPr>
        <w:lang w:val="fr-CH"/>
      </w:rPr>
      <w:t xml:space="preserve"> (2017)</w:t>
    </w:r>
    <w:r>
      <w:rPr>
        <w:lang w:val="fr-CH"/>
      </w:rPr>
      <w:tab/>
    </w:r>
    <w:r w:rsidRPr="003A37AD">
      <w:rPr>
        <w:b w:val="0"/>
        <w:bCs/>
        <w:lang w:val="fr-CH"/>
      </w:rPr>
      <w:t>i</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0E0129" w14:textId="77777777" w:rsidR="00144E42" w:rsidRDefault="00144E42">
      <w:r>
        <w:separator/>
      </w:r>
    </w:p>
  </w:footnote>
  <w:footnote w:type="continuationSeparator" w:id="0">
    <w:p w14:paraId="259C22B3" w14:textId="77777777" w:rsidR="00144E42" w:rsidRDefault="00144E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5532D" w14:textId="22C7915B" w:rsidR="00144E42" w:rsidRDefault="00144E42">
    <w:pPr>
      <w:pStyle w:val="Header"/>
    </w:pPr>
  </w:p>
  <w:p w14:paraId="67B0710D" w14:textId="77777777" w:rsidR="00144E42" w:rsidRPr="00D7552B" w:rsidRDefault="00144E42" w:rsidP="00161A80"/>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966CA" w14:textId="77777777" w:rsidR="00144E42" w:rsidRDefault="00144E4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B8BA28" w14:textId="77777777" w:rsidR="00144E42" w:rsidRPr="00D7552B" w:rsidRDefault="00144E42" w:rsidP="00161A80"/>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C5578B" w14:textId="43C6375D" w:rsidR="00144E42" w:rsidRPr="00A513A4" w:rsidRDefault="00144E42" w:rsidP="00A513A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2A869" w14:textId="77777777" w:rsidR="00144E42" w:rsidRPr="00A513A4" w:rsidRDefault="00144E42" w:rsidP="00A513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42C60C8C"/>
    <w:lvl w:ilvl="0">
      <w:start w:val="1"/>
      <w:numFmt w:val="bullet"/>
      <w:pStyle w:val="IBN"/>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7D6286C2"/>
    <w:lvl w:ilvl="0">
      <w:start w:val="1"/>
      <w:numFmt w:val="bullet"/>
      <w:pStyle w:val="IB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3156F65A"/>
    <w:lvl w:ilvl="0">
      <w:start w:val="1"/>
      <w:numFmt w:val="bullet"/>
      <w:pStyle w:val="IB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C1D49000"/>
    <w:lvl w:ilvl="0">
      <w:start w:val="1"/>
      <w:numFmt w:val="bullet"/>
      <w:pStyle w:val="IB1"/>
      <w:lvlText w:val=""/>
      <w:lvlJc w:val="left"/>
      <w:pPr>
        <w:tabs>
          <w:tab w:val="num" w:pos="643"/>
        </w:tabs>
        <w:ind w:left="643" w:hanging="360"/>
      </w:pPr>
      <w:rPr>
        <w:rFonts w:ascii="Symbol" w:hAnsi="Symbol" w:hint="default"/>
      </w:rPr>
    </w:lvl>
  </w:abstractNum>
  <w:abstractNum w:abstractNumId="4" w15:restartNumberingAfterBreak="0">
    <w:nsid w:val="FFFFFF88"/>
    <w:multiLevelType w:val="singleLevel"/>
    <w:tmpl w:val="A29A6BE6"/>
    <w:lvl w:ilvl="0">
      <w:start w:val="1"/>
      <w:numFmt w:val="decimal"/>
      <w:pStyle w:val="IBL"/>
      <w:lvlText w:val="%1."/>
      <w:lvlJc w:val="left"/>
      <w:pPr>
        <w:tabs>
          <w:tab w:val="num" w:pos="360"/>
        </w:tabs>
        <w:ind w:left="360" w:hanging="360"/>
      </w:pPr>
    </w:lvl>
  </w:abstractNum>
  <w:abstractNum w:abstractNumId="5" w15:restartNumberingAfterBreak="0">
    <w:nsid w:val="00000005"/>
    <w:multiLevelType w:val="singleLevel"/>
    <w:tmpl w:val="E18C5576"/>
    <w:lvl w:ilvl="0">
      <w:start w:val="1"/>
      <w:numFmt w:val="decimal"/>
      <w:pStyle w:val="kgkreflist"/>
      <w:lvlText w:val="[%1]"/>
      <w:lvlJc w:val="left"/>
      <w:pPr>
        <w:tabs>
          <w:tab w:val="num" w:pos="360"/>
        </w:tabs>
        <w:ind w:left="360" w:hanging="360"/>
      </w:pPr>
      <w:rPr>
        <w:rFonts w:hint="eastAsia"/>
      </w:rPr>
    </w:lvl>
  </w:abstractNum>
  <w:abstractNum w:abstractNumId="6" w15:restartNumberingAfterBreak="0">
    <w:nsid w:val="014010CD"/>
    <w:multiLevelType w:val="hybridMultilevel"/>
    <w:tmpl w:val="887A2986"/>
    <w:lvl w:ilvl="0" w:tplc="04090011">
      <w:start w:val="1"/>
      <w:numFmt w:val="decimalEnclosedCircle"/>
      <w:lvlText w:val="%1"/>
      <w:lvlJc w:val="left"/>
      <w:pPr>
        <w:ind w:left="1140" w:hanging="400"/>
      </w:pPr>
      <w:rPr>
        <w:lang w:val="x-none"/>
      </w:rPr>
    </w:lvl>
    <w:lvl w:ilvl="1" w:tplc="04090019">
      <w:start w:val="1"/>
      <w:numFmt w:val="upperLetter"/>
      <w:lvlText w:val="%2."/>
      <w:lvlJc w:val="left"/>
      <w:pPr>
        <w:ind w:left="1540" w:hanging="400"/>
      </w:pPr>
    </w:lvl>
    <w:lvl w:ilvl="2" w:tplc="0409001B" w:tentative="1">
      <w:start w:val="1"/>
      <w:numFmt w:val="lowerRoman"/>
      <w:lvlText w:val="%3."/>
      <w:lvlJc w:val="right"/>
      <w:pPr>
        <w:ind w:left="1940" w:hanging="400"/>
      </w:pPr>
    </w:lvl>
    <w:lvl w:ilvl="3" w:tplc="0409000F" w:tentative="1">
      <w:start w:val="1"/>
      <w:numFmt w:val="decimal"/>
      <w:lvlText w:val="%4."/>
      <w:lvlJc w:val="left"/>
      <w:pPr>
        <w:ind w:left="2340" w:hanging="400"/>
      </w:pPr>
    </w:lvl>
    <w:lvl w:ilvl="4" w:tplc="04090019" w:tentative="1">
      <w:start w:val="1"/>
      <w:numFmt w:val="upperLetter"/>
      <w:lvlText w:val="%5."/>
      <w:lvlJc w:val="left"/>
      <w:pPr>
        <w:ind w:left="2740" w:hanging="400"/>
      </w:pPr>
    </w:lvl>
    <w:lvl w:ilvl="5" w:tplc="0409001B" w:tentative="1">
      <w:start w:val="1"/>
      <w:numFmt w:val="lowerRoman"/>
      <w:lvlText w:val="%6."/>
      <w:lvlJc w:val="right"/>
      <w:pPr>
        <w:ind w:left="3140" w:hanging="400"/>
      </w:pPr>
    </w:lvl>
    <w:lvl w:ilvl="6" w:tplc="0409000F" w:tentative="1">
      <w:start w:val="1"/>
      <w:numFmt w:val="decimal"/>
      <w:lvlText w:val="%7."/>
      <w:lvlJc w:val="left"/>
      <w:pPr>
        <w:ind w:left="3540" w:hanging="400"/>
      </w:pPr>
    </w:lvl>
    <w:lvl w:ilvl="7" w:tplc="04090019" w:tentative="1">
      <w:start w:val="1"/>
      <w:numFmt w:val="upperLetter"/>
      <w:lvlText w:val="%8."/>
      <w:lvlJc w:val="left"/>
      <w:pPr>
        <w:ind w:left="3940" w:hanging="400"/>
      </w:pPr>
    </w:lvl>
    <w:lvl w:ilvl="8" w:tplc="0409001B" w:tentative="1">
      <w:start w:val="1"/>
      <w:numFmt w:val="lowerRoman"/>
      <w:lvlText w:val="%9."/>
      <w:lvlJc w:val="right"/>
      <w:pPr>
        <w:ind w:left="4340" w:hanging="400"/>
      </w:pPr>
    </w:lvl>
  </w:abstractNum>
  <w:abstractNum w:abstractNumId="7" w15:restartNumberingAfterBreak="0">
    <w:nsid w:val="05EA132E"/>
    <w:multiLevelType w:val="hybridMultilevel"/>
    <w:tmpl w:val="E6DE5406"/>
    <w:lvl w:ilvl="0" w:tplc="83ACF678">
      <w:start w:val="1"/>
      <w:numFmt w:val="bullet"/>
      <w:lvlText w:val=""/>
      <w:lvlJc w:val="left"/>
      <w:pPr>
        <w:ind w:left="968" w:hanging="400"/>
      </w:pPr>
      <w:rPr>
        <w:rFonts w:ascii="Symbol" w:hAnsi="Symbol" w:hint="default"/>
        <w:sz w:val="20"/>
      </w:rPr>
    </w:lvl>
    <w:lvl w:ilvl="1" w:tplc="04090003" w:tentative="1">
      <w:start w:val="1"/>
      <w:numFmt w:val="bullet"/>
      <w:lvlText w:val=""/>
      <w:lvlJc w:val="left"/>
      <w:pPr>
        <w:ind w:left="1368" w:hanging="400"/>
      </w:pPr>
      <w:rPr>
        <w:rFonts w:ascii="Wingdings" w:hAnsi="Wingdings" w:hint="default"/>
      </w:rPr>
    </w:lvl>
    <w:lvl w:ilvl="2" w:tplc="04090005" w:tentative="1">
      <w:start w:val="1"/>
      <w:numFmt w:val="bullet"/>
      <w:lvlText w:val=""/>
      <w:lvlJc w:val="left"/>
      <w:pPr>
        <w:ind w:left="1768" w:hanging="400"/>
      </w:pPr>
      <w:rPr>
        <w:rFonts w:ascii="Wingdings" w:hAnsi="Wingdings" w:hint="default"/>
      </w:rPr>
    </w:lvl>
    <w:lvl w:ilvl="3" w:tplc="04090001" w:tentative="1">
      <w:start w:val="1"/>
      <w:numFmt w:val="bullet"/>
      <w:lvlText w:val=""/>
      <w:lvlJc w:val="left"/>
      <w:pPr>
        <w:ind w:left="2168" w:hanging="400"/>
      </w:pPr>
      <w:rPr>
        <w:rFonts w:ascii="Wingdings" w:hAnsi="Wingdings" w:hint="default"/>
      </w:rPr>
    </w:lvl>
    <w:lvl w:ilvl="4" w:tplc="04090003" w:tentative="1">
      <w:start w:val="1"/>
      <w:numFmt w:val="bullet"/>
      <w:lvlText w:val=""/>
      <w:lvlJc w:val="left"/>
      <w:pPr>
        <w:ind w:left="2568" w:hanging="400"/>
      </w:pPr>
      <w:rPr>
        <w:rFonts w:ascii="Wingdings" w:hAnsi="Wingdings" w:hint="default"/>
      </w:rPr>
    </w:lvl>
    <w:lvl w:ilvl="5" w:tplc="04090005" w:tentative="1">
      <w:start w:val="1"/>
      <w:numFmt w:val="bullet"/>
      <w:lvlText w:val=""/>
      <w:lvlJc w:val="left"/>
      <w:pPr>
        <w:ind w:left="2968" w:hanging="400"/>
      </w:pPr>
      <w:rPr>
        <w:rFonts w:ascii="Wingdings" w:hAnsi="Wingdings" w:hint="default"/>
      </w:rPr>
    </w:lvl>
    <w:lvl w:ilvl="6" w:tplc="04090001" w:tentative="1">
      <w:start w:val="1"/>
      <w:numFmt w:val="bullet"/>
      <w:lvlText w:val=""/>
      <w:lvlJc w:val="left"/>
      <w:pPr>
        <w:ind w:left="3368" w:hanging="400"/>
      </w:pPr>
      <w:rPr>
        <w:rFonts w:ascii="Wingdings" w:hAnsi="Wingdings" w:hint="default"/>
      </w:rPr>
    </w:lvl>
    <w:lvl w:ilvl="7" w:tplc="04090003" w:tentative="1">
      <w:start w:val="1"/>
      <w:numFmt w:val="bullet"/>
      <w:lvlText w:val=""/>
      <w:lvlJc w:val="left"/>
      <w:pPr>
        <w:ind w:left="3768" w:hanging="400"/>
      </w:pPr>
      <w:rPr>
        <w:rFonts w:ascii="Wingdings" w:hAnsi="Wingdings" w:hint="default"/>
      </w:rPr>
    </w:lvl>
    <w:lvl w:ilvl="8" w:tplc="04090005" w:tentative="1">
      <w:start w:val="1"/>
      <w:numFmt w:val="bullet"/>
      <w:lvlText w:val=""/>
      <w:lvlJc w:val="left"/>
      <w:pPr>
        <w:ind w:left="4168" w:hanging="400"/>
      </w:pPr>
      <w:rPr>
        <w:rFonts w:ascii="Wingdings" w:hAnsi="Wingdings" w:hint="default"/>
      </w:rPr>
    </w:lvl>
  </w:abstractNum>
  <w:abstractNum w:abstractNumId="8" w15:restartNumberingAfterBreak="0">
    <w:nsid w:val="0ADC3AE3"/>
    <w:multiLevelType w:val="hybridMultilevel"/>
    <w:tmpl w:val="42006EDA"/>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10C15FE7"/>
    <w:multiLevelType w:val="hybridMultilevel"/>
    <w:tmpl w:val="1736DD48"/>
    <w:lvl w:ilvl="0" w:tplc="4E462B14">
      <w:start w:val="1"/>
      <w:numFmt w:val="bullet"/>
      <w:pStyle w:val="B3"/>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5272A58"/>
    <w:multiLevelType w:val="hybridMultilevel"/>
    <w:tmpl w:val="36109594"/>
    <w:lvl w:ilvl="0" w:tplc="08090001">
      <w:start w:val="1"/>
      <w:numFmt w:val="bullet"/>
      <w:lvlText w:val=""/>
      <w:lvlJc w:val="left"/>
      <w:pPr>
        <w:ind w:left="968" w:hanging="400"/>
      </w:pPr>
      <w:rPr>
        <w:rFonts w:ascii="Symbol" w:hAnsi="Symbol" w:hint="default"/>
      </w:rPr>
    </w:lvl>
    <w:lvl w:ilvl="1" w:tplc="04090003">
      <w:start w:val="1"/>
      <w:numFmt w:val="bullet"/>
      <w:lvlText w:val=""/>
      <w:lvlJc w:val="left"/>
      <w:pPr>
        <w:ind w:left="1368" w:hanging="400"/>
      </w:pPr>
      <w:rPr>
        <w:rFonts w:ascii="Wingdings" w:hAnsi="Wingdings" w:hint="default"/>
      </w:rPr>
    </w:lvl>
    <w:lvl w:ilvl="2" w:tplc="04090005" w:tentative="1">
      <w:start w:val="1"/>
      <w:numFmt w:val="bullet"/>
      <w:lvlText w:val=""/>
      <w:lvlJc w:val="left"/>
      <w:pPr>
        <w:ind w:left="1768" w:hanging="400"/>
      </w:pPr>
      <w:rPr>
        <w:rFonts w:ascii="Wingdings" w:hAnsi="Wingdings" w:hint="default"/>
      </w:rPr>
    </w:lvl>
    <w:lvl w:ilvl="3" w:tplc="04090001" w:tentative="1">
      <w:start w:val="1"/>
      <w:numFmt w:val="bullet"/>
      <w:lvlText w:val=""/>
      <w:lvlJc w:val="left"/>
      <w:pPr>
        <w:ind w:left="2168" w:hanging="400"/>
      </w:pPr>
      <w:rPr>
        <w:rFonts w:ascii="Wingdings" w:hAnsi="Wingdings" w:hint="default"/>
      </w:rPr>
    </w:lvl>
    <w:lvl w:ilvl="4" w:tplc="04090003" w:tentative="1">
      <w:start w:val="1"/>
      <w:numFmt w:val="bullet"/>
      <w:lvlText w:val=""/>
      <w:lvlJc w:val="left"/>
      <w:pPr>
        <w:ind w:left="2568" w:hanging="400"/>
      </w:pPr>
      <w:rPr>
        <w:rFonts w:ascii="Wingdings" w:hAnsi="Wingdings" w:hint="default"/>
      </w:rPr>
    </w:lvl>
    <w:lvl w:ilvl="5" w:tplc="04090005" w:tentative="1">
      <w:start w:val="1"/>
      <w:numFmt w:val="bullet"/>
      <w:lvlText w:val=""/>
      <w:lvlJc w:val="left"/>
      <w:pPr>
        <w:ind w:left="2968" w:hanging="400"/>
      </w:pPr>
      <w:rPr>
        <w:rFonts w:ascii="Wingdings" w:hAnsi="Wingdings" w:hint="default"/>
      </w:rPr>
    </w:lvl>
    <w:lvl w:ilvl="6" w:tplc="04090001" w:tentative="1">
      <w:start w:val="1"/>
      <w:numFmt w:val="bullet"/>
      <w:lvlText w:val=""/>
      <w:lvlJc w:val="left"/>
      <w:pPr>
        <w:ind w:left="3368" w:hanging="400"/>
      </w:pPr>
      <w:rPr>
        <w:rFonts w:ascii="Wingdings" w:hAnsi="Wingdings" w:hint="default"/>
      </w:rPr>
    </w:lvl>
    <w:lvl w:ilvl="7" w:tplc="04090003" w:tentative="1">
      <w:start w:val="1"/>
      <w:numFmt w:val="bullet"/>
      <w:lvlText w:val=""/>
      <w:lvlJc w:val="left"/>
      <w:pPr>
        <w:ind w:left="3768" w:hanging="400"/>
      </w:pPr>
      <w:rPr>
        <w:rFonts w:ascii="Wingdings" w:hAnsi="Wingdings" w:hint="default"/>
      </w:rPr>
    </w:lvl>
    <w:lvl w:ilvl="8" w:tplc="04090005" w:tentative="1">
      <w:start w:val="1"/>
      <w:numFmt w:val="bullet"/>
      <w:lvlText w:val=""/>
      <w:lvlJc w:val="left"/>
      <w:pPr>
        <w:ind w:left="4168" w:hanging="400"/>
      </w:pPr>
      <w:rPr>
        <w:rFonts w:ascii="Wingdings" w:hAnsi="Wingdings" w:hint="default"/>
      </w:rPr>
    </w:lvl>
  </w:abstractNum>
  <w:abstractNum w:abstractNumId="11" w15:restartNumberingAfterBreak="0">
    <w:nsid w:val="20BF6E8D"/>
    <w:multiLevelType w:val="hybridMultilevel"/>
    <w:tmpl w:val="4E0EC9DA"/>
    <w:lvl w:ilvl="0" w:tplc="04090011">
      <w:start w:val="1"/>
      <w:numFmt w:val="decimalEnclosedCircle"/>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23327C67"/>
    <w:multiLevelType w:val="hybridMultilevel"/>
    <w:tmpl w:val="80DACA4C"/>
    <w:lvl w:ilvl="0" w:tplc="83ACF678">
      <w:start w:val="1"/>
      <w:numFmt w:val="bullet"/>
      <w:lvlText w:val=""/>
      <w:lvlJc w:val="left"/>
      <w:pPr>
        <w:ind w:left="968" w:hanging="400"/>
      </w:pPr>
      <w:rPr>
        <w:rFonts w:ascii="Symbol" w:hAnsi="Symbol" w:hint="default"/>
        <w:sz w:val="20"/>
      </w:rPr>
    </w:lvl>
    <w:lvl w:ilvl="1" w:tplc="04090003" w:tentative="1">
      <w:start w:val="1"/>
      <w:numFmt w:val="bullet"/>
      <w:lvlText w:val=""/>
      <w:lvlJc w:val="left"/>
      <w:pPr>
        <w:ind w:left="1368" w:hanging="400"/>
      </w:pPr>
      <w:rPr>
        <w:rFonts w:ascii="Wingdings" w:hAnsi="Wingdings" w:hint="default"/>
      </w:rPr>
    </w:lvl>
    <w:lvl w:ilvl="2" w:tplc="04090005" w:tentative="1">
      <w:start w:val="1"/>
      <w:numFmt w:val="bullet"/>
      <w:lvlText w:val=""/>
      <w:lvlJc w:val="left"/>
      <w:pPr>
        <w:ind w:left="1768" w:hanging="400"/>
      </w:pPr>
      <w:rPr>
        <w:rFonts w:ascii="Wingdings" w:hAnsi="Wingdings" w:hint="default"/>
      </w:rPr>
    </w:lvl>
    <w:lvl w:ilvl="3" w:tplc="04090001" w:tentative="1">
      <w:start w:val="1"/>
      <w:numFmt w:val="bullet"/>
      <w:lvlText w:val=""/>
      <w:lvlJc w:val="left"/>
      <w:pPr>
        <w:ind w:left="2168" w:hanging="400"/>
      </w:pPr>
      <w:rPr>
        <w:rFonts w:ascii="Wingdings" w:hAnsi="Wingdings" w:hint="default"/>
      </w:rPr>
    </w:lvl>
    <w:lvl w:ilvl="4" w:tplc="04090003" w:tentative="1">
      <w:start w:val="1"/>
      <w:numFmt w:val="bullet"/>
      <w:lvlText w:val=""/>
      <w:lvlJc w:val="left"/>
      <w:pPr>
        <w:ind w:left="2568" w:hanging="400"/>
      </w:pPr>
      <w:rPr>
        <w:rFonts w:ascii="Wingdings" w:hAnsi="Wingdings" w:hint="default"/>
      </w:rPr>
    </w:lvl>
    <w:lvl w:ilvl="5" w:tplc="04090005" w:tentative="1">
      <w:start w:val="1"/>
      <w:numFmt w:val="bullet"/>
      <w:lvlText w:val=""/>
      <w:lvlJc w:val="left"/>
      <w:pPr>
        <w:ind w:left="2968" w:hanging="400"/>
      </w:pPr>
      <w:rPr>
        <w:rFonts w:ascii="Wingdings" w:hAnsi="Wingdings" w:hint="default"/>
      </w:rPr>
    </w:lvl>
    <w:lvl w:ilvl="6" w:tplc="04090001" w:tentative="1">
      <w:start w:val="1"/>
      <w:numFmt w:val="bullet"/>
      <w:lvlText w:val=""/>
      <w:lvlJc w:val="left"/>
      <w:pPr>
        <w:ind w:left="3368" w:hanging="400"/>
      </w:pPr>
      <w:rPr>
        <w:rFonts w:ascii="Wingdings" w:hAnsi="Wingdings" w:hint="default"/>
      </w:rPr>
    </w:lvl>
    <w:lvl w:ilvl="7" w:tplc="04090003" w:tentative="1">
      <w:start w:val="1"/>
      <w:numFmt w:val="bullet"/>
      <w:lvlText w:val=""/>
      <w:lvlJc w:val="left"/>
      <w:pPr>
        <w:ind w:left="3768" w:hanging="400"/>
      </w:pPr>
      <w:rPr>
        <w:rFonts w:ascii="Wingdings" w:hAnsi="Wingdings" w:hint="default"/>
      </w:rPr>
    </w:lvl>
    <w:lvl w:ilvl="8" w:tplc="04090005" w:tentative="1">
      <w:start w:val="1"/>
      <w:numFmt w:val="bullet"/>
      <w:lvlText w:val=""/>
      <w:lvlJc w:val="left"/>
      <w:pPr>
        <w:ind w:left="4168" w:hanging="400"/>
      </w:pPr>
      <w:rPr>
        <w:rFonts w:ascii="Wingdings" w:hAnsi="Wingdings" w:hint="default"/>
      </w:rPr>
    </w:lvl>
  </w:abstractNum>
  <w:abstractNum w:abstractNumId="13" w15:restartNumberingAfterBreak="0">
    <w:nsid w:val="24417EE6"/>
    <w:multiLevelType w:val="hybridMultilevel"/>
    <w:tmpl w:val="7A8E4072"/>
    <w:lvl w:ilvl="0" w:tplc="04090011">
      <w:start w:val="1"/>
      <w:numFmt w:val="decimalEnclosedCircle"/>
      <w:lvlText w:val="%1"/>
      <w:lvlJc w:val="left"/>
      <w:pPr>
        <w:ind w:left="800" w:hanging="400"/>
      </w:pPr>
      <w:rPr>
        <w:rFont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4EB6127"/>
    <w:multiLevelType w:val="hybridMultilevel"/>
    <w:tmpl w:val="B6601C4C"/>
    <w:lvl w:ilvl="0" w:tplc="83ACF678">
      <w:start w:val="1"/>
      <w:numFmt w:val="bullet"/>
      <w:lvlText w:val=""/>
      <w:lvlJc w:val="left"/>
      <w:pPr>
        <w:ind w:left="968" w:hanging="400"/>
      </w:pPr>
      <w:rPr>
        <w:rFonts w:ascii="Symbol" w:hAnsi="Symbol" w:hint="default"/>
        <w:sz w:val="20"/>
      </w:rPr>
    </w:lvl>
    <w:lvl w:ilvl="1" w:tplc="04090003" w:tentative="1">
      <w:start w:val="1"/>
      <w:numFmt w:val="bullet"/>
      <w:lvlText w:val=""/>
      <w:lvlJc w:val="left"/>
      <w:pPr>
        <w:ind w:left="1368" w:hanging="400"/>
      </w:pPr>
      <w:rPr>
        <w:rFonts w:ascii="Wingdings" w:hAnsi="Wingdings" w:hint="default"/>
      </w:rPr>
    </w:lvl>
    <w:lvl w:ilvl="2" w:tplc="04090005" w:tentative="1">
      <w:start w:val="1"/>
      <w:numFmt w:val="bullet"/>
      <w:lvlText w:val=""/>
      <w:lvlJc w:val="left"/>
      <w:pPr>
        <w:ind w:left="1768" w:hanging="400"/>
      </w:pPr>
      <w:rPr>
        <w:rFonts w:ascii="Wingdings" w:hAnsi="Wingdings" w:hint="default"/>
      </w:rPr>
    </w:lvl>
    <w:lvl w:ilvl="3" w:tplc="04090001" w:tentative="1">
      <w:start w:val="1"/>
      <w:numFmt w:val="bullet"/>
      <w:lvlText w:val=""/>
      <w:lvlJc w:val="left"/>
      <w:pPr>
        <w:ind w:left="2168" w:hanging="400"/>
      </w:pPr>
      <w:rPr>
        <w:rFonts w:ascii="Wingdings" w:hAnsi="Wingdings" w:hint="default"/>
      </w:rPr>
    </w:lvl>
    <w:lvl w:ilvl="4" w:tplc="04090003" w:tentative="1">
      <w:start w:val="1"/>
      <w:numFmt w:val="bullet"/>
      <w:lvlText w:val=""/>
      <w:lvlJc w:val="left"/>
      <w:pPr>
        <w:ind w:left="2568" w:hanging="400"/>
      </w:pPr>
      <w:rPr>
        <w:rFonts w:ascii="Wingdings" w:hAnsi="Wingdings" w:hint="default"/>
      </w:rPr>
    </w:lvl>
    <w:lvl w:ilvl="5" w:tplc="04090005" w:tentative="1">
      <w:start w:val="1"/>
      <w:numFmt w:val="bullet"/>
      <w:lvlText w:val=""/>
      <w:lvlJc w:val="left"/>
      <w:pPr>
        <w:ind w:left="2968" w:hanging="400"/>
      </w:pPr>
      <w:rPr>
        <w:rFonts w:ascii="Wingdings" w:hAnsi="Wingdings" w:hint="default"/>
      </w:rPr>
    </w:lvl>
    <w:lvl w:ilvl="6" w:tplc="04090001" w:tentative="1">
      <w:start w:val="1"/>
      <w:numFmt w:val="bullet"/>
      <w:lvlText w:val=""/>
      <w:lvlJc w:val="left"/>
      <w:pPr>
        <w:ind w:left="3368" w:hanging="400"/>
      </w:pPr>
      <w:rPr>
        <w:rFonts w:ascii="Wingdings" w:hAnsi="Wingdings" w:hint="default"/>
      </w:rPr>
    </w:lvl>
    <w:lvl w:ilvl="7" w:tplc="04090003" w:tentative="1">
      <w:start w:val="1"/>
      <w:numFmt w:val="bullet"/>
      <w:lvlText w:val=""/>
      <w:lvlJc w:val="left"/>
      <w:pPr>
        <w:ind w:left="3768" w:hanging="400"/>
      </w:pPr>
      <w:rPr>
        <w:rFonts w:ascii="Wingdings" w:hAnsi="Wingdings" w:hint="default"/>
      </w:rPr>
    </w:lvl>
    <w:lvl w:ilvl="8" w:tplc="04090005" w:tentative="1">
      <w:start w:val="1"/>
      <w:numFmt w:val="bullet"/>
      <w:lvlText w:val=""/>
      <w:lvlJc w:val="left"/>
      <w:pPr>
        <w:ind w:left="4168" w:hanging="400"/>
      </w:pPr>
      <w:rPr>
        <w:rFonts w:ascii="Wingdings" w:hAnsi="Wingdings" w:hint="default"/>
      </w:rPr>
    </w:lvl>
  </w:abstractNum>
  <w:abstractNum w:abstractNumId="16" w15:restartNumberingAfterBreak="0">
    <w:nsid w:val="35C80964"/>
    <w:multiLevelType w:val="hybridMultilevel"/>
    <w:tmpl w:val="E9C00184"/>
    <w:lvl w:ilvl="0" w:tplc="3EF48BA0">
      <w:start w:val="1"/>
      <w:numFmt w:val="decimal"/>
      <w:pStyle w:val="BN"/>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385850CB"/>
    <w:multiLevelType w:val="hybridMultilevel"/>
    <w:tmpl w:val="70E09AFE"/>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3D23185B"/>
    <w:multiLevelType w:val="hybridMultilevel"/>
    <w:tmpl w:val="1A269D4C"/>
    <w:lvl w:ilvl="0" w:tplc="08090001">
      <w:start w:val="1"/>
      <w:numFmt w:val="bullet"/>
      <w:lvlText w:val=""/>
      <w:lvlJc w:val="left"/>
      <w:pPr>
        <w:ind w:left="968" w:hanging="400"/>
      </w:pPr>
      <w:rPr>
        <w:rFonts w:ascii="Symbol" w:hAnsi="Symbol" w:hint="default"/>
      </w:rPr>
    </w:lvl>
    <w:lvl w:ilvl="1" w:tplc="04090003" w:tentative="1">
      <w:start w:val="1"/>
      <w:numFmt w:val="bullet"/>
      <w:lvlText w:val=""/>
      <w:lvlJc w:val="left"/>
      <w:pPr>
        <w:ind w:left="1368" w:hanging="400"/>
      </w:pPr>
      <w:rPr>
        <w:rFonts w:ascii="Wingdings" w:hAnsi="Wingdings" w:hint="default"/>
      </w:rPr>
    </w:lvl>
    <w:lvl w:ilvl="2" w:tplc="04090005" w:tentative="1">
      <w:start w:val="1"/>
      <w:numFmt w:val="bullet"/>
      <w:lvlText w:val=""/>
      <w:lvlJc w:val="left"/>
      <w:pPr>
        <w:ind w:left="1768" w:hanging="400"/>
      </w:pPr>
      <w:rPr>
        <w:rFonts w:ascii="Wingdings" w:hAnsi="Wingdings" w:hint="default"/>
      </w:rPr>
    </w:lvl>
    <w:lvl w:ilvl="3" w:tplc="04090001" w:tentative="1">
      <w:start w:val="1"/>
      <w:numFmt w:val="bullet"/>
      <w:lvlText w:val=""/>
      <w:lvlJc w:val="left"/>
      <w:pPr>
        <w:ind w:left="2168" w:hanging="400"/>
      </w:pPr>
      <w:rPr>
        <w:rFonts w:ascii="Wingdings" w:hAnsi="Wingdings" w:hint="default"/>
      </w:rPr>
    </w:lvl>
    <w:lvl w:ilvl="4" w:tplc="04090003" w:tentative="1">
      <w:start w:val="1"/>
      <w:numFmt w:val="bullet"/>
      <w:lvlText w:val=""/>
      <w:lvlJc w:val="left"/>
      <w:pPr>
        <w:ind w:left="2568" w:hanging="400"/>
      </w:pPr>
      <w:rPr>
        <w:rFonts w:ascii="Wingdings" w:hAnsi="Wingdings" w:hint="default"/>
      </w:rPr>
    </w:lvl>
    <w:lvl w:ilvl="5" w:tplc="04090005" w:tentative="1">
      <w:start w:val="1"/>
      <w:numFmt w:val="bullet"/>
      <w:lvlText w:val=""/>
      <w:lvlJc w:val="left"/>
      <w:pPr>
        <w:ind w:left="2968" w:hanging="400"/>
      </w:pPr>
      <w:rPr>
        <w:rFonts w:ascii="Wingdings" w:hAnsi="Wingdings" w:hint="default"/>
      </w:rPr>
    </w:lvl>
    <w:lvl w:ilvl="6" w:tplc="04090001" w:tentative="1">
      <w:start w:val="1"/>
      <w:numFmt w:val="bullet"/>
      <w:lvlText w:val=""/>
      <w:lvlJc w:val="left"/>
      <w:pPr>
        <w:ind w:left="3368" w:hanging="400"/>
      </w:pPr>
      <w:rPr>
        <w:rFonts w:ascii="Wingdings" w:hAnsi="Wingdings" w:hint="default"/>
      </w:rPr>
    </w:lvl>
    <w:lvl w:ilvl="7" w:tplc="04090003" w:tentative="1">
      <w:start w:val="1"/>
      <w:numFmt w:val="bullet"/>
      <w:lvlText w:val=""/>
      <w:lvlJc w:val="left"/>
      <w:pPr>
        <w:ind w:left="3768" w:hanging="400"/>
      </w:pPr>
      <w:rPr>
        <w:rFonts w:ascii="Wingdings" w:hAnsi="Wingdings" w:hint="default"/>
      </w:rPr>
    </w:lvl>
    <w:lvl w:ilvl="8" w:tplc="04090005" w:tentative="1">
      <w:start w:val="1"/>
      <w:numFmt w:val="bullet"/>
      <w:lvlText w:val=""/>
      <w:lvlJc w:val="left"/>
      <w:pPr>
        <w:ind w:left="4168" w:hanging="400"/>
      </w:pPr>
      <w:rPr>
        <w:rFonts w:ascii="Wingdings" w:hAnsi="Wingdings" w:hint="default"/>
      </w:rPr>
    </w:lvl>
  </w:abstractNum>
  <w:abstractNum w:abstractNumId="19" w15:restartNumberingAfterBreak="0">
    <w:nsid w:val="3DAC2A02"/>
    <w:multiLevelType w:val="hybridMultilevel"/>
    <w:tmpl w:val="BF3A8F8E"/>
    <w:lvl w:ilvl="0" w:tplc="BE3817AE">
      <w:start w:val="1"/>
      <w:numFmt w:val="bullet"/>
      <w:pStyle w:val="enumlev1TR"/>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DCD192A"/>
    <w:multiLevelType w:val="hybridMultilevel"/>
    <w:tmpl w:val="ACE0A02E"/>
    <w:lvl w:ilvl="0" w:tplc="04090011">
      <w:start w:val="1"/>
      <w:numFmt w:val="decimalEnclosedCircle"/>
      <w:lvlText w:val="%1"/>
      <w:lvlJc w:val="left"/>
      <w:pPr>
        <w:ind w:left="760" w:hanging="360"/>
      </w:pPr>
      <w:rPr>
        <w:rFonts w:hint="default"/>
        <w:lang w:val="en-US"/>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4BC87534"/>
    <w:multiLevelType w:val="hybridMultilevel"/>
    <w:tmpl w:val="409C11A4"/>
    <w:lvl w:ilvl="0" w:tplc="08090001">
      <w:start w:val="1"/>
      <w:numFmt w:val="bullet"/>
      <w:lvlText w:val=""/>
      <w:lvlJc w:val="left"/>
      <w:pPr>
        <w:ind w:left="968" w:hanging="400"/>
      </w:pPr>
      <w:rPr>
        <w:rFonts w:ascii="Symbol" w:hAnsi="Symbol" w:hint="default"/>
        <w:sz w:val="20"/>
      </w:rPr>
    </w:lvl>
    <w:lvl w:ilvl="1" w:tplc="04090003" w:tentative="1">
      <w:start w:val="1"/>
      <w:numFmt w:val="bullet"/>
      <w:lvlText w:val=""/>
      <w:lvlJc w:val="left"/>
      <w:pPr>
        <w:ind w:left="1368" w:hanging="400"/>
      </w:pPr>
      <w:rPr>
        <w:rFonts w:ascii="Wingdings" w:hAnsi="Wingdings" w:hint="default"/>
      </w:rPr>
    </w:lvl>
    <w:lvl w:ilvl="2" w:tplc="04090005" w:tentative="1">
      <w:start w:val="1"/>
      <w:numFmt w:val="bullet"/>
      <w:lvlText w:val=""/>
      <w:lvlJc w:val="left"/>
      <w:pPr>
        <w:ind w:left="1768" w:hanging="400"/>
      </w:pPr>
      <w:rPr>
        <w:rFonts w:ascii="Wingdings" w:hAnsi="Wingdings" w:hint="default"/>
      </w:rPr>
    </w:lvl>
    <w:lvl w:ilvl="3" w:tplc="04090001" w:tentative="1">
      <w:start w:val="1"/>
      <w:numFmt w:val="bullet"/>
      <w:lvlText w:val=""/>
      <w:lvlJc w:val="left"/>
      <w:pPr>
        <w:ind w:left="2168" w:hanging="400"/>
      </w:pPr>
      <w:rPr>
        <w:rFonts w:ascii="Wingdings" w:hAnsi="Wingdings" w:hint="default"/>
      </w:rPr>
    </w:lvl>
    <w:lvl w:ilvl="4" w:tplc="04090003" w:tentative="1">
      <w:start w:val="1"/>
      <w:numFmt w:val="bullet"/>
      <w:lvlText w:val=""/>
      <w:lvlJc w:val="left"/>
      <w:pPr>
        <w:ind w:left="2568" w:hanging="400"/>
      </w:pPr>
      <w:rPr>
        <w:rFonts w:ascii="Wingdings" w:hAnsi="Wingdings" w:hint="default"/>
      </w:rPr>
    </w:lvl>
    <w:lvl w:ilvl="5" w:tplc="04090005" w:tentative="1">
      <w:start w:val="1"/>
      <w:numFmt w:val="bullet"/>
      <w:lvlText w:val=""/>
      <w:lvlJc w:val="left"/>
      <w:pPr>
        <w:ind w:left="2968" w:hanging="400"/>
      </w:pPr>
      <w:rPr>
        <w:rFonts w:ascii="Wingdings" w:hAnsi="Wingdings" w:hint="default"/>
      </w:rPr>
    </w:lvl>
    <w:lvl w:ilvl="6" w:tplc="04090001" w:tentative="1">
      <w:start w:val="1"/>
      <w:numFmt w:val="bullet"/>
      <w:lvlText w:val=""/>
      <w:lvlJc w:val="left"/>
      <w:pPr>
        <w:ind w:left="3368" w:hanging="400"/>
      </w:pPr>
      <w:rPr>
        <w:rFonts w:ascii="Wingdings" w:hAnsi="Wingdings" w:hint="default"/>
      </w:rPr>
    </w:lvl>
    <w:lvl w:ilvl="7" w:tplc="04090003" w:tentative="1">
      <w:start w:val="1"/>
      <w:numFmt w:val="bullet"/>
      <w:lvlText w:val=""/>
      <w:lvlJc w:val="left"/>
      <w:pPr>
        <w:ind w:left="3768" w:hanging="400"/>
      </w:pPr>
      <w:rPr>
        <w:rFonts w:ascii="Wingdings" w:hAnsi="Wingdings" w:hint="default"/>
      </w:rPr>
    </w:lvl>
    <w:lvl w:ilvl="8" w:tplc="04090005" w:tentative="1">
      <w:start w:val="1"/>
      <w:numFmt w:val="bullet"/>
      <w:lvlText w:val=""/>
      <w:lvlJc w:val="left"/>
      <w:pPr>
        <w:ind w:left="4168" w:hanging="400"/>
      </w:pPr>
      <w:rPr>
        <w:rFonts w:ascii="Wingdings" w:hAnsi="Wingdings" w:hint="default"/>
      </w:rPr>
    </w:lvl>
  </w:abstractNum>
  <w:abstractNum w:abstractNumId="22" w15:restartNumberingAfterBreak="0">
    <w:nsid w:val="4F2D3CBA"/>
    <w:multiLevelType w:val="hybridMultilevel"/>
    <w:tmpl w:val="E770663C"/>
    <w:lvl w:ilvl="0" w:tplc="C86A0B8A">
      <w:start w:val="1"/>
      <w:numFmt w:val="lowerLetter"/>
      <w:pStyle w:val="B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633400E1"/>
    <w:multiLevelType w:val="hybridMultilevel"/>
    <w:tmpl w:val="B694E764"/>
    <w:lvl w:ilvl="0" w:tplc="0813000F">
      <w:start w:val="1"/>
      <w:numFmt w:val="decimal"/>
      <w:lvlText w:val="%1."/>
      <w:lvlJc w:val="left"/>
      <w:pPr>
        <w:ind w:left="1004" w:hanging="360"/>
      </w:pPr>
    </w:lvl>
    <w:lvl w:ilvl="1" w:tplc="08130019" w:tentative="1">
      <w:start w:val="1"/>
      <w:numFmt w:val="lowerLetter"/>
      <w:lvlText w:val="%2."/>
      <w:lvlJc w:val="left"/>
      <w:pPr>
        <w:ind w:left="1724" w:hanging="360"/>
      </w:pPr>
    </w:lvl>
    <w:lvl w:ilvl="2" w:tplc="0813001B" w:tentative="1">
      <w:start w:val="1"/>
      <w:numFmt w:val="lowerRoman"/>
      <w:lvlText w:val="%3."/>
      <w:lvlJc w:val="right"/>
      <w:pPr>
        <w:ind w:left="2444" w:hanging="180"/>
      </w:pPr>
    </w:lvl>
    <w:lvl w:ilvl="3" w:tplc="0813000F" w:tentative="1">
      <w:start w:val="1"/>
      <w:numFmt w:val="decimal"/>
      <w:lvlText w:val="%4."/>
      <w:lvlJc w:val="left"/>
      <w:pPr>
        <w:ind w:left="3164" w:hanging="360"/>
      </w:pPr>
    </w:lvl>
    <w:lvl w:ilvl="4" w:tplc="08130019" w:tentative="1">
      <w:start w:val="1"/>
      <w:numFmt w:val="lowerLetter"/>
      <w:lvlText w:val="%5."/>
      <w:lvlJc w:val="left"/>
      <w:pPr>
        <w:ind w:left="3884" w:hanging="360"/>
      </w:pPr>
    </w:lvl>
    <w:lvl w:ilvl="5" w:tplc="0813001B" w:tentative="1">
      <w:start w:val="1"/>
      <w:numFmt w:val="lowerRoman"/>
      <w:lvlText w:val="%6."/>
      <w:lvlJc w:val="right"/>
      <w:pPr>
        <w:ind w:left="4604" w:hanging="180"/>
      </w:pPr>
    </w:lvl>
    <w:lvl w:ilvl="6" w:tplc="0813000F" w:tentative="1">
      <w:start w:val="1"/>
      <w:numFmt w:val="decimal"/>
      <w:lvlText w:val="%7."/>
      <w:lvlJc w:val="left"/>
      <w:pPr>
        <w:ind w:left="5324" w:hanging="360"/>
      </w:pPr>
    </w:lvl>
    <w:lvl w:ilvl="7" w:tplc="08130019" w:tentative="1">
      <w:start w:val="1"/>
      <w:numFmt w:val="lowerLetter"/>
      <w:lvlText w:val="%8."/>
      <w:lvlJc w:val="left"/>
      <w:pPr>
        <w:ind w:left="6044" w:hanging="360"/>
      </w:pPr>
    </w:lvl>
    <w:lvl w:ilvl="8" w:tplc="0813001B" w:tentative="1">
      <w:start w:val="1"/>
      <w:numFmt w:val="lowerRoman"/>
      <w:lvlText w:val="%9."/>
      <w:lvlJc w:val="right"/>
      <w:pPr>
        <w:ind w:left="6764" w:hanging="180"/>
      </w:pPr>
    </w:lvl>
  </w:abstractNum>
  <w:abstractNum w:abstractNumId="24" w15:restartNumberingAfterBreak="0">
    <w:nsid w:val="648808E7"/>
    <w:multiLevelType w:val="hybridMultilevel"/>
    <w:tmpl w:val="5A5CD298"/>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15:restartNumberingAfterBreak="0">
    <w:nsid w:val="6614687A"/>
    <w:multiLevelType w:val="hybridMultilevel"/>
    <w:tmpl w:val="ACE0A02E"/>
    <w:lvl w:ilvl="0" w:tplc="04090011">
      <w:start w:val="1"/>
      <w:numFmt w:val="decimalEnclosedCircle"/>
      <w:lvlText w:val="%1"/>
      <w:lvlJc w:val="left"/>
      <w:pPr>
        <w:ind w:left="760" w:hanging="360"/>
      </w:pPr>
      <w:rPr>
        <w:rFonts w:hint="default"/>
        <w:lang w:val="en-US"/>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699B3E4E"/>
    <w:multiLevelType w:val="hybridMultilevel"/>
    <w:tmpl w:val="EA7EA2F4"/>
    <w:lvl w:ilvl="0" w:tplc="08090001">
      <w:start w:val="1"/>
      <w:numFmt w:val="bullet"/>
      <w:lvlText w:val=""/>
      <w:lvlJc w:val="left"/>
      <w:pPr>
        <w:ind w:left="800" w:hanging="400"/>
      </w:pPr>
      <w:rPr>
        <w:rFonts w:ascii="Symbol" w:hAnsi="Symbo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6F013ABE"/>
    <w:multiLevelType w:val="multilevel"/>
    <w:tmpl w:val="2E909B8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70CE4FAC"/>
    <w:multiLevelType w:val="hybridMultilevel"/>
    <w:tmpl w:val="AC863718"/>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79156C54"/>
    <w:multiLevelType w:val="hybridMultilevel"/>
    <w:tmpl w:val="EAFC6A0C"/>
    <w:lvl w:ilvl="0" w:tplc="8564E26C">
      <w:start w:val="1"/>
      <w:numFmt w:val="bullet"/>
      <w:pStyle w:val="B2"/>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7"/>
  </w:num>
  <w:num w:numId="2">
    <w:abstractNumId w:val="26"/>
  </w:num>
  <w:num w:numId="3">
    <w:abstractNumId w:val="3"/>
  </w:num>
  <w:num w:numId="4">
    <w:abstractNumId w:val="2"/>
  </w:num>
  <w:num w:numId="5">
    <w:abstractNumId w:val="1"/>
  </w:num>
  <w:num w:numId="6">
    <w:abstractNumId w:val="0"/>
  </w:num>
  <w:num w:numId="7">
    <w:abstractNumId w:val="4"/>
  </w:num>
  <w:num w:numId="8">
    <w:abstractNumId w:val="9"/>
  </w:num>
  <w:num w:numId="9">
    <w:abstractNumId w:val="14"/>
  </w:num>
  <w:num w:numId="10">
    <w:abstractNumId w:val="16"/>
  </w:num>
  <w:num w:numId="11">
    <w:abstractNumId w:val="25"/>
  </w:num>
  <w:num w:numId="12">
    <w:abstractNumId w:val="13"/>
  </w:num>
  <w:num w:numId="13">
    <w:abstractNumId w:val="6"/>
  </w:num>
  <w:num w:numId="14">
    <w:abstractNumId w:val="17"/>
  </w:num>
  <w:num w:numId="15">
    <w:abstractNumId w:val="11"/>
  </w:num>
  <w:num w:numId="16">
    <w:abstractNumId w:val="28"/>
  </w:num>
  <w:num w:numId="17">
    <w:abstractNumId w:val="21"/>
  </w:num>
  <w:num w:numId="18">
    <w:abstractNumId w:val="10"/>
  </w:num>
  <w:num w:numId="19">
    <w:abstractNumId w:val="12"/>
  </w:num>
  <w:num w:numId="20">
    <w:abstractNumId w:val="15"/>
  </w:num>
  <w:num w:numId="21">
    <w:abstractNumId w:val="7"/>
  </w:num>
  <w:num w:numId="22">
    <w:abstractNumId w:val="20"/>
  </w:num>
  <w:num w:numId="23">
    <w:abstractNumId w:val="8"/>
  </w:num>
  <w:num w:numId="24">
    <w:abstractNumId w:val="24"/>
  </w:num>
  <w:num w:numId="25">
    <w:abstractNumId w:val="29"/>
  </w:num>
  <w:num w:numId="26">
    <w:abstractNumId w:val="22"/>
  </w:num>
  <w:num w:numId="27">
    <w:abstractNumId w:val="18"/>
  </w:num>
  <w:num w:numId="28">
    <w:abstractNumId w:val="5"/>
  </w:num>
  <w:num w:numId="29">
    <w:abstractNumId w:val="19"/>
  </w:num>
  <w:num w:numId="30">
    <w:abstractNumId w:val="5"/>
  </w:num>
  <w:num w:numId="31">
    <w:abstractNumId w:val="2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567"/>
  <w:evenAndOddHeaders/>
  <w:drawingGridHorizontalSpacing w:val="120"/>
  <w:displayHorizontalDrawingGridEvery w:val="2"/>
  <w:noPunctuationKerning/>
  <w:characterSpacingControl w:val="doNotCompress"/>
  <w:hdrShapeDefaults>
    <o:shapedefaults v:ext="edit" spidmax="1228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EAF"/>
    <w:rsid w:val="00003CAA"/>
    <w:rsid w:val="00004A38"/>
    <w:rsid w:val="00006FD8"/>
    <w:rsid w:val="0003282B"/>
    <w:rsid w:val="00047BB8"/>
    <w:rsid w:val="00054AFF"/>
    <w:rsid w:val="0006439E"/>
    <w:rsid w:val="00067382"/>
    <w:rsid w:val="00087100"/>
    <w:rsid w:val="000B48B5"/>
    <w:rsid w:val="000C1596"/>
    <w:rsid w:val="000C5F37"/>
    <w:rsid w:val="000E571C"/>
    <w:rsid w:val="000F37DB"/>
    <w:rsid w:val="001010EC"/>
    <w:rsid w:val="00127CDE"/>
    <w:rsid w:val="00142B07"/>
    <w:rsid w:val="00144E42"/>
    <w:rsid w:val="00146A98"/>
    <w:rsid w:val="00152C27"/>
    <w:rsid w:val="00161A80"/>
    <w:rsid w:val="00176327"/>
    <w:rsid w:val="00190A2B"/>
    <w:rsid w:val="00194D55"/>
    <w:rsid w:val="001A6C0E"/>
    <w:rsid w:val="001B4387"/>
    <w:rsid w:val="001C1902"/>
    <w:rsid w:val="001E0A1C"/>
    <w:rsid w:val="00210C79"/>
    <w:rsid w:val="00215E4A"/>
    <w:rsid w:val="00216074"/>
    <w:rsid w:val="00220CA3"/>
    <w:rsid w:val="002240A7"/>
    <w:rsid w:val="002378FD"/>
    <w:rsid w:val="002506D1"/>
    <w:rsid w:val="0027502D"/>
    <w:rsid w:val="0029185B"/>
    <w:rsid w:val="002A45A6"/>
    <w:rsid w:val="002B0E11"/>
    <w:rsid w:val="002C1A6F"/>
    <w:rsid w:val="002C67BB"/>
    <w:rsid w:val="002D41EB"/>
    <w:rsid w:val="002F02F9"/>
    <w:rsid w:val="002F2211"/>
    <w:rsid w:val="002F2898"/>
    <w:rsid w:val="0030222D"/>
    <w:rsid w:val="003076FB"/>
    <w:rsid w:val="00320C88"/>
    <w:rsid w:val="003233ED"/>
    <w:rsid w:val="00334018"/>
    <w:rsid w:val="00355736"/>
    <w:rsid w:val="003859FC"/>
    <w:rsid w:val="00385CDD"/>
    <w:rsid w:val="003A37AD"/>
    <w:rsid w:val="003A4716"/>
    <w:rsid w:val="003A499B"/>
    <w:rsid w:val="003A5367"/>
    <w:rsid w:val="003B5C40"/>
    <w:rsid w:val="003C054D"/>
    <w:rsid w:val="003C7BD4"/>
    <w:rsid w:val="003C7E29"/>
    <w:rsid w:val="003D6ABF"/>
    <w:rsid w:val="003E4AF9"/>
    <w:rsid w:val="003F03EC"/>
    <w:rsid w:val="003F6B63"/>
    <w:rsid w:val="0040627C"/>
    <w:rsid w:val="00407EA1"/>
    <w:rsid w:val="00412492"/>
    <w:rsid w:val="00420923"/>
    <w:rsid w:val="00420DB0"/>
    <w:rsid w:val="0045391C"/>
    <w:rsid w:val="004547DD"/>
    <w:rsid w:val="004573D7"/>
    <w:rsid w:val="00467172"/>
    <w:rsid w:val="00467B14"/>
    <w:rsid w:val="004733F9"/>
    <w:rsid w:val="00473A1F"/>
    <w:rsid w:val="00492BA3"/>
    <w:rsid w:val="00495A76"/>
    <w:rsid w:val="00497FDA"/>
    <w:rsid w:val="004A49C9"/>
    <w:rsid w:val="004A636C"/>
    <w:rsid w:val="004B39E2"/>
    <w:rsid w:val="004B5DF9"/>
    <w:rsid w:val="004C062A"/>
    <w:rsid w:val="004C1199"/>
    <w:rsid w:val="004C46CD"/>
    <w:rsid w:val="00500FAF"/>
    <w:rsid w:val="00501B49"/>
    <w:rsid w:val="005446BE"/>
    <w:rsid w:val="00547C26"/>
    <w:rsid w:val="00556615"/>
    <w:rsid w:val="00561D5E"/>
    <w:rsid w:val="00582160"/>
    <w:rsid w:val="005944C0"/>
    <w:rsid w:val="00597D09"/>
    <w:rsid w:val="005B22C9"/>
    <w:rsid w:val="005B5EAB"/>
    <w:rsid w:val="005C0BDF"/>
    <w:rsid w:val="005C712C"/>
    <w:rsid w:val="0060241A"/>
    <w:rsid w:val="00614441"/>
    <w:rsid w:val="00616624"/>
    <w:rsid w:val="00622831"/>
    <w:rsid w:val="00623601"/>
    <w:rsid w:val="00633928"/>
    <w:rsid w:val="00642FB1"/>
    <w:rsid w:val="0064792C"/>
    <w:rsid w:val="006578F9"/>
    <w:rsid w:val="00665E46"/>
    <w:rsid w:val="006714F0"/>
    <w:rsid w:val="006727AE"/>
    <w:rsid w:val="00675621"/>
    <w:rsid w:val="00691D9F"/>
    <w:rsid w:val="006935CA"/>
    <w:rsid w:val="006D3A61"/>
    <w:rsid w:val="006E08DC"/>
    <w:rsid w:val="006E6E52"/>
    <w:rsid w:val="00714973"/>
    <w:rsid w:val="00737170"/>
    <w:rsid w:val="00785779"/>
    <w:rsid w:val="0078796F"/>
    <w:rsid w:val="00795A5F"/>
    <w:rsid w:val="007A6336"/>
    <w:rsid w:val="007B44F2"/>
    <w:rsid w:val="007D2AA9"/>
    <w:rsid w:val="007E1023"/>
    <w:rsid w:val="007F417E"/>
    <w:rsid w:val="007F599B"/>
    <w:rsid w:val="0081270D"/>
    <w:rsid w:val="00822994"/>
    <w:rsid w:val="0083023F"/>
    <w:rsid w:val="0084023B"/>
    <w:rsid w:val="00840C02"/>
    <w:rsid w:val="00844F16"/>
    <w:rsid w:val="00845E22"/>
    <w:rsid w:val="00856189"/>
    <w:rsid w:val="0088192F"/>
    <w:rsid w:val="00890215"/>
    <w:rsid w:val="00893736"/>
    <w:rsid w:val="008A55C8"/>
    <w:rsid w:val="008A693C"/>
    <w:rsid w:val="008B001E"/>
    <w:rsid w:val="008B4ABE"/>
    <w:rsid w:val="008C2F1C"/>
    <w:rsid w:val="008C57E5"/>
    <w:rsid w:val="008D24BE"/>
    <w:rsid w:val="008E0D49"/>
    <w:rsid w:val="008E6D55"/>
    <w:rsid w:val="008F0810"/>
    <w:rsid w:val="008F1E7F"/>
    <w:rsid w:val="008F3924"/>
    <w:rsid w:val="0090780F"/>
    <w:rsid w:val="00907B6B"/>
    <w:rsid w:val="009106D4"/>
    <w:rsid w:val="00911869"/>
    <w:rsid w:val="009429DE"/>
    <w:rsid w:val="0095330F"/>
    <w:rsid w:val="00960647"/>
    <w:rsid w:val="00962424"/>
    <w:rsid w:val="00962725"/>
    <w:rsid w:val="009635CB"/>
    <w:rsid w:val="00981C2C"/>
    <w:rsid w:val="00987B8E"/>
    <w:rsid w:val="009A4898"/>
    <w:rsid w:val="009A4F98"/>
    <w:rsid w:val="009C01D1"/>
    <w:rsid w:val="009C46D8"/>
    <w:rsid w:val="009D26EB"/>
    <w:rsid w:val="009D6657"/>
    <w:rsid w:val="00A01C5E"/>
    <w:rsid w:val="00A210BE"/>
    <w:rsid w:val="00A310E7"/>
    <w:rsid w:val="00A36E26"/>
    <w:rsid w:val="00A42E7F"/>
    <w:rsid w:val="00A513A4"/>
    <w:rsid w:val="00A713E8"/>
    <w:rsid w:val="00A7792D"/>
    <w:rsid w:val="00A85EAF"/>
    <w:rsid w:val="00A90B48"/>
    <w:rsid w:val="00A93B35"/>
    <w:rsid w:val="00AA4884"/>
    <w:rsid w:val="00AA508B"/>
    <w:rsid w:val="00AA570B"/>
    <w:rsid w:val="00AE24C6"/>
    <w:rsid w:val="00AF0764"/>
    <w:rsid w:val="00AF3A7B"/>
    <w:rsid w:val="00B159F9"/>
    <w:rsid w:val="00B22DA4"/>
    <w:rsid w:val="00B3218C"/>
    <w:rsid w:val="00B3245F"/>
    <w:rsid w:val="00B41C50"/>
    <w:rsid w:val="00B4291C"/>
    <w:rsid w:val="00B454C7"/>
    <w:rsid w:val="00B51CCD"/>
    <w:rsid w:val="00B557B0"/>
    <w:rsid w:val="00B6296C"/>
    <w:rsid w:val="00B639E4"/>
    <w:rsid w:val="00B70628"/>
    <w:rsid w:val="00B847E7"/>
    <w:rsid w:val="00B849BA"/>
    <w:rsid w:val="00B87323"/>
    <w:rsid w:val="00B91A3B"/>
    <w:rsid w:val="00B93849"/>
    <w:rsid w:val="00B9461B"/>
    <w:rsid w:val="00BB7441"/>
    <w:rsid w:val="00BB750B"/>
    <w:rsid w:val="00BC70B7"/>
    <w:rsid w:val="00BD6371"/>
    <w:rsid w:val="00BE0E0E"/>
    <w:rsid w:val="00BE7171"/>
    <w:rsid w:val="00BF6782"/>
    <w:rsid w:val="00C005AD"/>
    <w:rsid w:val="00C00A76"/>
    <w:rsid w:val="00C066A8"/>
    <w:rsid w:val="00C1062C"/>
    <w:rsid w:val="00C12CDD"/>
    <w:rsid w:val="00C2157F"/>
    <w:rsid w:val="00C26533"/>
    <w:rsid w:val="00C32591"/>
    <w:rsid w:val="00C42501"/>
    <w:rsid w:val="00C42597"/>
    <w:rsid w:val="00C80C5B"/>
    <w:rsid w:val="00C87CE1"/>
    <w:rsid w:val="00C932B1"/>
    <w:rsid w:val="00CA3F8B"/>
    <w:rsid w:val="00CA4F04"/>
    <w:rsid w:val="00CA6A4B"/>
    <w:rsid w:val="00CA7EB6"/>
    <w:rsid w:val="00CB2151"/>
    <w:rsid w:val="00CD0472"/>
    <w:rsid w:val="00CE189D"/>
    <w:rsid w:val="00D227FD"/>
    <w:rsid w:val="00D321B2"/>
    <w:rsid w:val="00D435C5"/>
    <w:rsid w:val="00D46926"/>
    <w:rsid w:val="00D509D0"/>
    <w:rsid w:val="00D6523E"/>
    <w:rsid w:val="00D814F4"/>
    <w:rsid w:val="00D9069A"/>
    <w:rsid w:val="00D97482"/>
    <w:rsid w:val="00DB022C"/>
    <w:rsid w:val="00DB56B8"/>
    <w:rsid w:val="00DE4A01"/>
    <w:rsid w:val="00DF41E8"/>
    <w:rsid w:val="00E02690"/>
    <w:rsid w:val="00E10D99"/>
    <w:rsid w:val="00E32F82"/>
    <w:rsid w:val="00E41D57"/>
    <w:rsid w:val="00E46AC6"/>
    <w:rsid w:val="00E5153D"/>
    <w:rsid w:val="00E65DBB"/>
    <w:rsid w:val="00E671AA"/>
    <w:rsid w:val="00E70FF5"/>
    <w:rsid w:val="00E745A8"/>
    <w:rsid w:val="00E75EDD"/>
    <w:rsid w:val="00EA0441"/>
    <w:rsid w:val="00EA6AB1"/>
    <w:rsid w:val="00EB664B"/>
    <w:rsid w:val="00ED5663"/>
    <w:rsid w:val="00ED5F1D"/>
    <w:rsid w:val="00F014D0"/>
    <w:rsid w:val="00F040F0"/>
    <w:rsid w:val="00F05ED5"/>
    <w:rsid w:val="00F14A92"/>
    <w:rsid w:val="00F34E20"/>
    <w:rsid w:val="00F51368"/>
    <w:rsid w:val="00F62345"/>
    <w:rsid w:val="00F652A4"/>
    <w:rsid w:val="00F82131"/>
    <w:rsid w:val="00FA0911"/>
    <w:rsid w:val="00FC1669"/>
    <w:rsid w:val="00FC331F"/>
    <w:rsid w:val="00FC51E5"/>
    <w:rsid w:val="00FD7800"/>
    <w:rsid w:val="00FF015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v:textbox inset="5.85pt,.7pt,5.85pt,.7pt"/>
    </o:shapedefaults>
    <o:shapelayout v:ext="edit">
      <o:idmap v:ext="edit" data="1"/>
    </o:shapelayout>
  </w:shapeDefaults>
  <w:decimalSymbol w:val="."/>
  <w:listSeparator w:val=","/>
  <w14:docId w14:val="5A26A7CA"/>
  <w15:docId w15:val="{5C286B21-27E0-4781-B8F2-BC195882A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1A80"/>
    <w:pPr>
      <w:tabs>
        <w:tab w:val="left" w:pos="794"/>
        <w:tab w:val="left" w:pos="1191"/>
        <w:tab w:val="left" w:pos="1588"/>
        <w:tab w:val="left" w:pos="1985"/>
      </w:tabs>
      <w:overflowPunct w:val="0"/>
      <w:autoSpaceDE w:val="0"/>
      <w:autoSpaceDN w:val="0"/>
      <w:adjustRightInd w:val="0"/>
      <w:spacing w:before="120"/>
      <w:jc w:val="both"/>
      <w:textAlignment w:val="baseline"/>
    </w:pPr>
    <w:rPr>
      <w:rFonts w:eastAsia="Malgun Gothic"/>
      <w:sz w:val="24"/>
      <w:lang w:val="en-GB" w:eastAsia="en-US"/>
    </w:rPr>
  </w:style>
  <w:style w:type="paragraph" w:styleId="Heading1">
    <w:name w:val="heading 1"/>
    <w:basedOn w:val="Normal"/>
    <w:next w:val="Normal"/>
    <w:link w:val="Heading1Char"/>
    <w:uiPriority w:val="9"/>
    <w:qFormat/>
    <w:rsid w:val="00161A80"/>
    <w:pPr>
      <w:keepNext/>
      <w:keepLines/>
      <w:spacing w:before="360"/>
      <w:ind w:left="794" w:hanging="794"/>
      <w:outlineLvl w:val="0"/>
    </w:pPr>
    <w:rPr>
      <w:b/>
    </w:rPr>
  </w:style>
  <w:style w:type="paragraph" w:styleId="Heading2">
    <w:name w:val="heading 2"/>
    <w:basedOn w:val="Heading1"/>
    <w:next w:val="Normal"/>
    <w:link w:val="Heading2Char"/>
    <w:qFormat/>
    <w:rsid w:val="00161A80"/>
    <w:pPr>
      <w:spacing w:before="240"/>
      <w:outlineLvl w:val="1"/>
    </w:pPr>
  </w:style>
  <w:style w:type="paragraph" w:styleId="Heading3">
    <w:name w:val="heading 3"/>
    <w:basedOn w:val="Heading1"/>
    <w:next w:val="Normal"/>
    <w:link w:val="Heading3Char"/>
    <w:qFormat/>
    <w:rsid w:val="00161A80"/>
    <w:pPr>
      <w:spacing w:before="160"/>
      <w:outlineLvl w:val="2"/>
    </w:pPr>
  </w:style>
  <w:style w:type="paragraph" w:styleId="Heading4">
    <w:name w:val="heading 4"/>
    <w:basedOn w:val="Heading3"/>
    <w:next w:val="Normal"/>
    <w:link w:val="Heading4Char"/>
    <w:uiPriority w:val="9"/>
    <w:qFormat/>
    <w:rsid w:val="00161A80"/>
    <w:pPr>
      <w:tabs>
        <w:tab w:val="clear" w:pos="794"/>
        <w:tab w:val="left" w:pos="1021"/>
      </w:tabs>
      <w:ind w:left="1021" w:hanging="1021"/>
      <w:outlineLvl w:val="3"/>
    </w:pPr>
  </w:style>
  <w:style w:type="paragraph" w:styleId="Heading5">
    <w:name w:val="heading 5"/>
    <w:basedOn w:val="Heading4"/>
    <w:next w:val="Normal"/>
    <w:link w:val="Heading5Char"/>
    <w:uiPriority w:val="9"/>
    <w:qFormat/>
    <w:rsid w:val="00161A80"/>
    <w:pPr>
      <w:outlineLvl w:val="4"/>
    </w:pPr>
  </w:style>
  <w:style w:type="paragraph" w:styleId="Heading6">
    <w:name w:val="heading 6"/>
    <w:basedOn w:val="Heading4"/>
    <w:next w:val="Normal"/>
    <w:link w:val="Heading6Char"/>
    <w:uiPriority w:val="9"/>
    <w:qFormat/>
    <w:rsid w:val="00161A80"/>
    <w:pPr>
      <w:tabs>
        <w:tab w:val="clear" w:pos="1021"/>
        <w:tab w:val="clear" w:pos="1191"/>
      </w:tabs>
      <w:ind w:left="1588" w:hanging="1588"/>
      <w:outlineLvl w:val="5"/>
    </w:pPr>
  </w:style>
  <w:style w:type="paragraph" w:styleId="Heading7">
    <w:name w:val="heading 7"/>
    <w:basedOn w:val="Heading6"/>
    <w:next w:val="Normal"/>
    <w:link w:val="Heading7Char"/>
    <w:uiPriority w:val="9"/>
    <w:qFormat/>
    <w:rsid w:val="00161A80"/>
    <w:pPr>
      <w:outlineLvl w:val="6"/>
    </w:pPr>
  </w:style>
  <w:style w:type="paragraph" w:styleId="Heading8">
    <w:name w:val="heading 8"/>
    <w:basedOn w:val="Heading6"/>
    <w:next w:val="Normal"/>
    <w:link w:val="Heading8Char"/>
    <w:uiPriority w:val="9"/>
    <w:qFormat/>
    <w:rsid w:val="00161A80"/>
    <w:pPr>
      <w:outlineLvl w:val="7"/>
    </w:pPr>
  </w:style>
  <w:style w:type="paragraph" w:styleId="Heading9">
    <w:name w:val="heading 9"/>
    <w:basedOn w:val="Heading6"/>
    <w:next w:val="Normal"/>
    <w:link w:val="Heading9Char"/>
    <w:uiPriority w:val="9"/>
    <w:qFormat/>
    <w:rsid w:val="00161A80"/>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Header/Footer"/>
    <w:basedOn w:val="Normal"/>
    <w:link w:val="HeaderChar"/>
    <w:uiPriority w:val="99"/>
    <w:rsid w:val="00161A80"/>
    <w:pPr>
      <w:tabs>
        <w:tab w:val="clear" w:pos="794"/>
        <w:tab w:val="clear" w:pos="1191"/>
        <w:tab w:val="clear" w:pos="1588"/>
        <w:tab w:val="clear" w:pos="1985"/>
      </w:tabs>
      <w:spacing w:before="0"/>
      <w:jc w:val="center"/>
    </w:pPr>
    <w:rPr>
      <w:sz w:val="18"/>
    </w:rPr>
  </w:style>
  <w:style w:type="paragraph" w:styleId="Footer">
    <w:name w:val="footer"/>
    <w:basedOn w:val="Normal"/>
    <w:link w:val="FooterChar"/>
    <w:uiPriority w:val="99"/>
    <w:rsid w:val="00161A80"/>
    <w:pPr>
      <w:tabs>
        <w:tab w:val="clear" w:pos="794"/>
        <w:tab w:val="clear" w:pos="1191"/>
        <w:tab w:val="clear" w:pos="1588"/>
        <w:tab w:val="clear" w:pos="1985"/>
        <w:tab w:val="left" w:pos="5954"/>
        <w:tab w:val="right" w:pos="9639"/>
      </w:tabs>
      <w:spacing w:before="0"/>
    </w:pPr>
    <w:rPr>
      <w:caps/>
      <w:noProof/>
      <w:sz w:val="16"/>
    </w:rPr>
  </w:style>
  <w:style w:type="character" w:styleId="PageNumber">
    <w:name w:val="page number"/>
    <w:basedOn w:val="DefaultParagraphFont"/>
    <w:rsid w:val="00161A80"/>
  </w:style>
  <w:style w:type="paragraph" w:customStyle="1" w:styleId="ASN1">
    <w:name w:val="ASN.1"/>
    <w:rsid w:val="00161A80"/>
    <w:pPr>
      <w:tabs>
        <w:tab w:val="left" w:pos="567"/>
        <w:tab w:val="left" w:pos="1134"/>
        <w:tab w:val="left" w:pos="1701"/>
        <w:tab w:val="left" w:pos="2268"/>
        <w:tab w:val="left" w:pos="2835"/>
        <w:tab w:val="left" w:pos="3402"/>
        <w:tab w:val="left" w:pos="3969"/>
        <w:tab w:val="left" w:pos="4536"/>
        <w:tab w:val="left" w:pos="5103"/>
        <w:tab w:val="left" w:pos="5670"/>
      </w:tabs>
    </w:pPr>
    <w:rPr>
      <w:rFonts w:ascii="Courier New" w:eastAsia="Times New Roman" w:hAnsi="Courier New"/>
      <w:b/>
      <w:noProof/>
      <w:lang w:val="en-GB" w:eastAsia="en-US"/>
    </w:rPr>
  </w:style>
  <w:style w:type="table" w:styleId="TableGrid">
    <w:name w:val="Table Grid"/>
    <w:basedOn w:val="TableNormal"/>
    <w:rsid w:val="00161A80"/>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uiPriority w:val="39"/>
    <w:qFormat/>
    <w:rsid w:val="00161A80"/>
    <w:pPr>
      <w:tabs>
        <w:tab w:val="clear" w:pos="794"/>
        <w:tab w:val="clear" w:pos="1191"/>
        <w:tab w:val="clear" w:pos="1588"/>
        <w:tab w:val="clear" w:pos="1985"/>
        <w:tab w:val="left" w:pos="964"/>
        <w:tab w:val="left" w:leader="dot" w:pos="8789"/>
        <w:tab w:val="right" w:pos="9639"/>
      </w:tabs>
      <w:ind w:left="680" w:right="851" w:hanging="680"/>
    </w:pPr>
  </w:style>
  <w:style w:type="paragraph" w:styleId="TOC2">
    <w:name w:val="toc 2"/>
    <w:basedOn w:val="TOC1"/>
    <w:uiPriority w:val="39"/>
    <w:qFormat/>
    <w:rsid w:val="00161A80"/>
    <w:pPr>
      <w:spacing w:before="80"/>
      <w:ind w:left="1531" w:hanging="851"/>
    </w:pPr>
  </w:style>
  <w:style w:type="paragraph" w:styleId="TOC3">
    <w:name w:val="toc 3"/>
    <w:basedOn w:val="TOC2"/>
    <w:uiPriority w:val="39"/>
    <w:qFormat/>
    <w:rsid w:val="00161A80"/>
  </w:style>
  <w:style w:type="character" w:styleId="Hyperlink">
    <w:name w:val="Hyperlink"/>
    <w:basedOn w:val="DefaultParagraphFont"/>
    <w:rsid w:val="00161A80"/>
    <w:rPr>
      <w:color w:val="0000FF"/>
      <w:u w:val="single"/>
    </w:rPr>
  </w:style>
  <w:style w:type="paragraph" w:styleId="CommentText">
    <w:name w:val="annotation text"/>
    <w:basedOn w:val="Normal"/>
    <w:link w:val="CommentTextChar1"/>
    <w:uiPriority w:val="99"/>
    <w:rsid w:val="00161A80"/>
    <w:pPr>
      <w:tabs>
        <w:tab w:val="clear" w:pos="794"/>
        <w:tab w:val="clear" w:pos="1191"/>
        <w:tab w:val="clear" w:pos="1588"/>
        <w:tab w:val="clear" w:pos="1985"/>
      </w:tabs>
      <w:overflowPunct/>
      <w:autoSpaceDE/>
      <w:autoSpaceDN/>
      <w:adjustRightInd/>
      <w:spacing w:before="0"/>
      <w:textAlignment w:val="auto"/>
    </w:pPr>
    <w:rPr>
      <w:sz w:val="20"/>
      <w:lang w:val="en-US"/>
    </w:rPr>
  </w:style>
  <w:style w:type="character" w:styleId="FollowedHyperlink">
    <w:name w:val="FollowedHyperlink"/>
    <w:rsid w:val="00161A80"/>
    <w:rPr>
      <w:color w:val="800080"/>
      <w:u w:val="single"/>
    </w:rPr>
  </w:style>
  <w:style w:type="paragraph" w:customStyle="1" w:styleId="Figurelegend">
    <w:name w:val="Figure_legend"/>
    <w:basedOn w:val="Normal"/>
    <w:rsid w:val="00161A80"/>
    <w:pPr>
      <w:keepNext/>
      <w:keepLines/>
      <w:tabs>
        <w:tab w:val="clear" w:pos="794"/>
        <w:tab w:val="clear" w:pos="1191"/>
        <w:tab w:val="clear" w:pos="1588"/>
        <w:tab w:val="clear" w:pos="1985"/>
      </w:tabs>
      <w:spacing w:before="20" w:after="20"/>
    </w:pPr>
    <w:rPr>
      <w:sz w:val="18"/>
    </w:rPr>
  </w:style>
  <w:style w:type="paragraph" w:customStyle="1" w:styleId="Normalaftertitle">
    <w:name w:val="Normal after title"/>
    <w:basedOn w:val="Normal"/>
    <w:next w:val="Normal"/>
    <w:rsid w:val="00166D09"/>
    <w:pPr>
      <w:spacing w:before="320"/>
    </w:pPr>
    <w:rPr>
      <w:rFonts w:eastAsia="SimSun"/>
    </w:rPr>
  </w:style>
  <w:style w:type="character" w:styleId="CommentReference">
    <w:name w:val="annotation reference"/>
    <w:basedOn w:val="DefaultParagraphFont"/>
    <w:uiPriority w:val="99"/>
    <w:rsid w:val="00161A80"/>
    <w:rPr>
      <w:sz w:val="16"/>
      <w:szCs w:val="16"/>
    </w:rPr>
  </w:style>
  <w:style w:type="paragraph" w:customStyle="1" w:styleId="Normalaftertitle0">
    <w:name w:val="Normal_after_title"/>
    <w:basedOn w:val="Normal"/>
    <w:next w:val="Normal"/>
    <w:rsid w:val="00161A80"/>
    <w:pPr>
      <w:spacing w:before="360"/>
    </w:pPr>
  </w:style>
  <w:style w:type="paragraph" w:customStyle="1" w:styleId="Rectitle">
    <w:name w:val="Rec_title"/>
    <w:basedOn w:val="Normal"/>
    <w:next w:val="Normalaftertitle0"/>
    <w:rsid w:val="00161A80"/>
    <w:pPr>
      <w:keepNext/>
      <w:keepLines/>
      <w:spacing w:before="360"/>
      <w:jc w:val="center"/>
    </w:pPr>
    <w:rPr>
      <w:b/>
      <w:sz w:val="28"/>
    </w:rPr>
  </w:style>
  <w:style w:type="paragraph" w:customStyle="1" w:styleId="RecNo">
    <w:name w:val="Rec_No"/>
    <w:basedOn w:val="Normal"/>
    <w:next w:val="Rectitle"/>
    <w:link w:val="RecNoZchn"/>
    <w:rsid w:val="00161A80"/>
    <w:pPr>
      <w:keepNext/>
      <w:keepLines/>
      <w:spacing w:before="0"/>
    </w:pPr>
    <w:rPr>
      <w:b/>
      <w:sz w:val="28"/>
    </w:rPr>
  </w:style>
  <w:style w:type="paragraph" w:styleId="TOC4">
    <w:name w:val="toc 4"/>
    <w:basedOn w:val="TOC3"/>
    <w:rsid w:val="00161A80"/>
  </w:style>
  <w:style w:type="paragraph" w:styleId="TOC5">
    <w:name w:val="toc 5"/>
    <w:basedOn w:val="TOC4"/>
    <w:semiHidden/>
    <w:rsid w:val="00161A80"/>
  </w:style>
  <w:style w:type="paragraph" w:styleId="TOC6">
    <w:name w:val="toc 6"/>
    <w:basedOn w:val="TOC4"/>
    <w:semiHidden/>
    <w:rsid w:val="00161A80"/>
  </w:style>
  <w:style w:type="paragraph" w:styleId="TOC7">
    <w:name w:val="toc 7"/>
    <w:basedOn w:val="TOC4"/>
    <w:semiHidden/>
    <w:rsid w:val="00161A80"/>
  </w:style>
  <w:style w:type="paragraph" w:styleId="TOC8">
    <w:name w:val="toc 8"/>
    <w:basedOn w:val="TOC4"/>
    <w:semiHidden/>
    <w:rsid w:val="00161A80"/>
  </w:style>
  <w:style w:type="paragraph" w:styleId="TOC9">
    <w:name w:val="toc 9"/>
    <w:basedOn w:val="TOC3"/>
    <w:rsid w:val="00161A80"/>
  </w:style>
  <w:style w:type="paragraph" w:customStyle="1" w:styleId="FigureNotitle">
    <w:name w:val="Figure_No &amp; title"/>
    <w:basedOn w:val="Normal"/>
    <w:next w:val="Normal"/>
    <w:rsid w:val="00161A80"/>
    <w:pPr>
      <w:keepLines/>
      <w:spacing w:before="240" w:after="120"/>
      <w:jc w:val="center"/>
    </w:pPr>
    <w:rPr>
      <w:b/>
    </w:rPr>
  </w:style>
  <w:style w:type="paragraph" w:styleId="BalloonText">
    <w:name w:val="Balloon Text"/>
    <w:basedOn w:val="Normal"/>
    <w:link w:val="BalloonTextChar"/>
    <w:uiPriority w:val="99"/>
    <w:rsid w:val="00161A80"/>
    <w:pPr>
      <w:spacing w:before="0"/>
    </w:pPr>
    <w:rPr>
      <w:rFonts w:ascii="Tahoma" w:hAnsi="Tahoma" w:cs="Tahoma"/>
      <w:sz w:val="16"/>
      <w:szCs w:val="16"/>
    </w:rPr>
  </w:style>
  <w:style w:type="paragraph" w:styleId="CommentSubject">
    <w:name w:val="annotation subject"/>
    <w:basedOn w:val="CommentText"/>
    <w:next w:val="CommentText"/>
    <w:link w:val="CommentSubjectChar"/>
    <w:uiPriority w:val="99"/>
    <w:rsid w:val="00161A80"/>
    <w:pPr>
      <w:tabs>
        <w:tab w:val="left" w:pos="794"/>
        <w:tab w:val="left" w:pos="1191"/>
        <w:tab w:val="left" w:pos="1588"/>
        <w:tab w:val="left" w:pos="1985"/>
      </w:tabs>
      <w:overflowPunct w:val="0"/>
      <w:autoSpaceDE w:val="0"/>
      <w:autoSpaceDN w:val="0"/>
      <w:adjustRightInd w:val="0"/>
      <w:spacing w:before="120"/>
      <w:textAlignment w:val="baseline"/>
    </w:pPr>
    <w:rPr>
      <w:b/>
      <w:bCs/>
      <w:sz w:val="24"/>
      <w:lang w:val="en-GB"/>
    </w:rPr>
  </w:style>
  <w:style w:type="paragraph" w:customStyle="1" w:styleId="TableNotitle">
    <w:name w:val="Table_No &amp; title"/>
    <w:basedOn w:val="Normal"/>
    <w:next w:val="Tablehead"/>
    <w:rsid w:val="00161A80"/>
    <w:pPr>
      <w:keepNext/>
      <w:keepLines/>
      <w:spacing w:before="360" w:after="120"/>
      <w:jc w:val="center"/>
    </w:pPr>
    <w:rPr>
      <w:b/>
    </w:rPr>
  </w:style>
  <w:style w:type="paragraph" w:customStyle="1" w:styleId="Equation">
    <w:name w:val="Equation"/>
    <w:basedOn w:val="Normal"/>
    <w:rsid w:val="00161A80"/>
    <w:pPr>
      <w:tabs>
        <w:tab w:val="clear" w:pos="1191"/>
        <w:tab w:val="clear" w:pos="1588"/>
        <w:tab w:val="clear" w:pos="1985"/>
        <w:tab w:val="center" w:pos="4820"/>
        <w:tab w:val="right" w:pos="9639"/>
      </w:tabs>
    </w:pPr>
  </w:style>
  <w:style w:type="paragraph" w:customStyle="1" w:styleId="Headingb">
    <w:name w:val="Heading_b"/>
    <w:basedOn w:val="Normal"/>
    <w:next w:val="Normal"/>
    <w:rsid w:val="00161A80"/>
    <w:pPr>
      <w:keepNext/>
      <w:spacing w:before="160"/>
    </w:pPr>
    <w:rPr>
      <w:b/>
    </w:rPr>
  </w:style>
  <w:style w:type="paragraph" w:customStyle="1" w:styleId="AnnexNotitle">
    <w:name w:val="Annex_No &amp; title"/>
    <w:basedOn w:val="Normal"/>
    <w:next w:val="Normal"/>
    <w:rsid w:val="00161A80"/>
    <w:pPr>
      <w:keepNext/>
      <w:keepLines/>
      <w:spacing w:before="480"/>
      <w:jc w:val="center"/>
    </w:pPr>
    <w:rPr>
      <w:b/>
      <w:sz w:val="28"/>
    </w:rPr>
  </w:style>
  <w:style w:type="paragraph" w:customStyle="1" w:styleId="AppendixNotitle">
    <w:name w:val="Appendix_No &amp; title"/>
    <w:basedOn w:val="AnnexNotitle"/>
    <w:next w:val="Normal"/>
    <w:rsid w:val="00161A80"/>
  </w:style>
  <w:style w:type="paragraph" w:styleId="TableofFigures">
    <w:name w:val="table of figures"/>
    <w:basedOn w:val="Normal"/>
    <w:next w:val="Normal"/>
    <w:rsid w:val="00F14A92"/>
    <w:pPr>
      <w:tabs>
        <w:tab w:val="right" w:leader="dot" w:pos="9639"/>
      </w:tabs>
    </w:pPr>
    <w:rPr>
      <w:smallCaps/>
      <w:sz w:val="20"/>
      <w:szCs w:val="24"/>
    </w:rPr>
  </w:style>
  <w:style w:type="paragraph" w:customStyle="1" w:styleId="Heading1Centered">
    <w:name w:val="Heading 1 Centered"/>
    <w:basedOn w:val="Heading1"/>
    <w:rsid w:val="00F14A92"/>
    <w:pPr>
      <w:ind w:left="0" w:firstLine="0"/>
      <w:jc w:val="center"/>
    </w:pPr>
  </w:style>
  <w:style w:type="paragraph" w:customStyle="1" w:styleId="Headingi">
    <w:name w:val="Heading_i"/>
    <w:basedOn w:val="Normal"/>
    <w:next w:val="Normal"/>
    <w:rsid w:val="00161A80"/>
    <w:pPr>
      <w:keepNext/>
      <w:spacing w:before="160"/>
    </w:pPr>
    <w:rPr>
      <w:i/>
    </w:rPr>
  </w:style>
  <w:style w:type="paragraph" w:customStyle="1" w:styleId="Headingib">
    <w:name w:val="Heading_ib"/>
    <w:basedOn w:val="Headingi"/>
    <w:qFormat/>
    <w:rsid w:val="00F14A92"/>
    <w:rPr>
      <w:b/>
      <w:bCs/>
    </w:rPr>
  </w:style>
  <w:style w:type="paragraph" w:customStyle="1" w:styleId="Tablehead">
    <w:name w:val="Table_head"/>
    <w:basedOn w:val="Normal"/>
    <w:next w:val="Tabletext"/>
    <w:rsid w:val="00161A80"/>
    <w:pPr>
      <w:keepNext/>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80" w:after="80"/>
      <w:jc w:val="center"/>
    </w:pPr>
    <w:rPr>
      <w:b/>
      <w:sz w:val="22"/>
    </w:rPr>
  </w:style>
  <w:style w:type="paragraph" w:customStyle="1" w:styleId="Tabletext">
    <w:name w:val="Table_text"/>
    <w:basedOn w:val="Normal"/>
    <w:rsid w:val="00161A80"/>
    <w:pPr>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40" w:after="40"/>
    </w:pPr>
    <w:rPr>
      <w:sz w:val="22"/>
    </w:rPr>
  </w:style>
  <w:style w:type="paragraph" w:customStyle="1" w:styleId="Figure">
    <w:name w:val="Figure"/>
    <w:basedOn w:val="Normal"/>
    <w:next w:val="FigureNoTitle0"/>
    <w:rsid w:val="00161A80"/>
    <w:pPr>
      <w:keepNext/>
      <w:keepLines/>
      <w:spacing w:before="240" w:after="120"/>
      <w:jc w:val="center"/>
    </w:pPr>
  </w:style>
  <w:style w:type="paragraph" w:customStyle="1" w:styleId="toc0">
    <w:name w:val="toc 0"/>
    <w:basedOn w:val="Normal"/>
    <w:next w:val="TOC1"/>
    <w:rsid w:val="00161A80"/>
    <w:pPr>
      <w:keepLines/>
      <w:tabs>
        <w:tab w:val="clear" w:pos="794"/>
        <w:tab w:val="clear" w:pos="1191"/>
        <w:tab w:val="clear" w:pos="1588"/>
        <w:tab w:val="clear" w:pos="1985"/>
        <w:tab w:val="right" w:pos="9639"/>
      </w:tabs>
    </w:pPr>
    <w:rPr>
      <w:b/>
    </w:rPr>
  </w:style>
  <w:style w:type="paragraph" w:styleId="List2">
    <w:name w:val="List 2"/>
    <w:basedOn w:val="Normal"/>
    <w:rsid w:val="0060241A"/>
    <w:pPr>
      <w:ind w:left="566" w:hanging="283"/>
    </w:pPr>
    <w:rPr>
      <w:rFonts w:eastAsia="Times New Roman"/>
      <w:szCs w:val="24"/>
    </w:rPr>
  </w:style>
  <w:style w:type="paragraph" w:styleId="List3">
    <w:name w:val="List 3"/>
    <w:basedOn w:val="Normal"/>
    <w:rsid w:val="0060241A"/>
    <w:pPr>
      <w:ind w:left="849" w:hanging="283"/>
    </w:pPr>
    <w:rPr>
      <w:rFonts w:eastAsia="Times New Roman"/>
      <w:szCs w:val="24"/>
    </w:rPr>
  </w:style>
  <w:style w:type="paragraph" w:styleId="List4">
    <w:name w:val="List 4"/>
    <w:basedOn w:val="Normal"/>
    <w:rsid w:val="0060241A"/>
    <w:pPr>
      <w:ind w:left="1132" w:hanging="283"/>
    </w:pPr>
    <w:rPr>
      <w:rFonts w:eastAsia="Times New Roman"/>
      <w:szCs w:val="24"/>
    </w:rPr>
  </w:style>
  <w:style w:type="paragraph" w:styleId="List5">
    <w:name w:val="List 5"/>
    <w:basedOn w:val="Normal"/>
    <w:rsid w:val="0060241A"/>
    <w:pPr>
      <w:ind w:left="1415" w:hanging="283"/>
    </w:pPr>
    <w:rPr>
      <w:rFonts w:eastAsia="Times New Roman"/>
      <w:szCs w:val="24"/>
    </w:rPr>
  </w:style>
  <w:style w:type="paragraph" w:styleId="Caption">
    <w:name w:val="caption"/>
    <w:basedOn w:val="Normal"/>
    <w:next w:val="Normal"/>
    <w:qFormat/>
    <w:rsid w:val="00161A80"/>
    <w:pPr>
      <w:widowControl w:val="0"/>
      <w:tabs>
        <w:tab w:val="clear" w:pos="794"/>
        <w:tab w:val="clear" w:pos="1191"/>
        <w:tab w:val="clear" w:pos="1588"/>
        <w:tab w:val="clear" w:pos="1985"/>
      </w:tabs>
      <w:overflowPunct/>
      <w:autoSpaceDE/>
      <w:autoSpaceDN/>
      <w:adjustRightInd/>
      <w:spacing w:before="0"/>
      <w:textAlignment w:val="auto"/>
    </w:pPr>
    <w:rPr>
      <w:rFonts w:ascii="Cambria" w:eastAsia="SimHei" w:hAnsi="Cambria"/>
      <w:kern w:val="2"/>
      <w:sz w:val="20"/>
      <w:lang w:val="en-US" w:eastAsia="zh-CN"/>
    </w:rPr>
  </w:style>
  <w:style w:type="paragraph" w:customStyle="1" w:styleId="Tablelegend">
    <w:name w:val="Table_legend"/>
    <w:basedOn w:val="Normal"/>
    <w:rsid w:val="00161A80"/>
    <w:pPr>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after="40"/>
    </w:pPr>
    <w:rPr>
      <w:sz w:val="22"/>
    </w:rPr>
  </w:style>
  <w:style w:type="paragraph" w:styleId="TOCHeading">
    <w:name w:val="TOC Heading"/>
    <w:basedOn w:val="Heading1"/>
    <w:next w:val="Normal"/>
    <w:uiPriority w:val="39"/>
    <w:unhideWhenUsed/>
    <w:qFormat/>
    <w:rsid w:val="00161A80"/>
    <w:pPr>
      <w:tabs>
        <w:tab w:val="clear" w:pos="794"/>
        <w:tab w:val="clear" w:pos="1191"/>
        <w:tab w:val="clear" w:pos="1588"/>
        <w:tab w:val="clear" w:pos="1985"/>
        <w:tab w:val="num" w:pos="432"/>
      </w:tabs>
      <w:overflowPunct/>
      <w:autoSpaceDE/>
      <w:autoSpaceDN/>
      <w:adjustRightInd/>
      <w:spacing w:before="480" w:line="276" w:lineRule="auto"/>
      <w:ind w:left="432" w:hanging="432"/>
      <w:textAlignment w:val="auto"/>
      <w:outlineLvl w:val="9"/>
    </w:pPr>
    <w:rPr>
      <w:rFonts w:ascii="Cambria" w:eastAsia="SimSun" w:hAnsi="Cambria"/>
      <w:bCs/>
      <w:color w:val="365F91"/>
      <w:sz w:val="28"/>
      <w:szCs w:val="28"/>
      <w:lang w:val="en-US"/>
    </w:rPr>
  </w:style>
  <w:style w:type="character" w:customStyle="1" w:styleId="Heading1Char">
    <w:name w:val="Heading 1 Char"/>
    <w:link w:val="Heading1"/>
    <w:uiPriority w:val="9"/>
    <w:rsid w:val="00161A80"/>
    <w:rPr>
      <w:rFonts w:eastAsia="Malgun Gothic"/>
      <w:b/>
      <w:sz w:val="24"/>
      <w:lang w:val="en-GB" w:eastAsia="en-US"/>
    </w:rPr>
  </w:style>
  <w:style w:type="paragraph" w:styleId="Revision">
    <w:name w:val="Revision"/>
    <w:hidden/>
    <w:uiPriority w:val="99"/>
    <w:semiHidden/>
    <w:rsid w:val="009635CB"/>
    <w:rPr>
      <w:sz w:val="24"/>
    </w:rPr>
  </w:style>
  <w:style w:type="character" w:styleId="Emphasis">
    <w:name w:val="Emphasis"/>
    <w:basedOn w:val="DefaultParagraphFont"/>
    <w:uiPriority w:val="20"/>
    <w:qFormat/>
    <w:rsid w:val="00161A80"/>
    <w:rPr>
      <w:i/>
      <w:iCs/>
    </w:rPr>
  </w:style>
  <w:style w:type="character" w:styleId="Strong">
    <w:name w:val="Strong"/>
    <w:basedOn w:val="DefaultParagraphFont"/>
    <w:uiPriority w:val="22"/>
    <w:qFormat/>
    <w:rsid w:val="00161A80"/>
    <w:rPr>
      <w:b/>
      <w:bCs/>
    </w:rPr>
  </w:style>
  <w:style w:type="paragraph" w:styleId="Quote">
    <w:name w:val="Quote"/>
    <w:basedOn w:val="Normal"/>
    <w:next w:val="Normal"/>
    <w:link w:val="QuoteChar"/>
    <w:uiPriority w:val="29"/>
    <w:qFormat/>
    <w:rsid w:val="00161A80"/>
    <w:pPr>
      <w:spacing w:before="200" w:after="160"/>
      <w:ind w:left="864" w:right="864"/>
      <w:jc w:val="center"/>
    </w:pPr>
    <w:rPr>
      <w:rFonts w:ascii="CG Times" w:eastAsia="Times New Roman" w:hAnsi="CG Times"/>
      <w:i/>
      <w:iCs/>
      <w:color w:val="000000"/>
      <w:sz w:val="20"/>
      <w:lang w:val="en-US" w:eastAsia="zh-CN"/>
    </w:rPr>
  </w:style>
  <w:style w:type="character" w:customStyle="1" w:styleId="QuoteChar">
    <w:name w:val="Quote Char"/>
    <w:basedOn w:val="DefaultParagraphFont"/>
    <w:link w:val="Quote"/>
    <w:uiPriority w:val="29"/>
    <w:rsid w:val="00161A80"/>
    <w:rPr>
      <w:rFonts w:ascii="CG Times" w:eastAsia="Times New Roman" w:hAnsi="CG Times"/>
      <w:i/>
      <w:iCs/>
      <w:color w:val="000000"/>
    </w:rPr>
  </w:style>
  <w:style w:type="paragraph" w:customStyle="1" w:styleId="Reftext">
    <w:name w:val="Ref_text"/>
    <w:basedOn w:val="Normal"/>
    <w:rsid w:val="00161A80"/>
    <w:pPr>
      <w:ind w:left="794" w:hanging="794"/>
    </w:pPr>
  </w:style>
  <w:style w:type="paragraph" w:customStyle="1" w:styleId="EW">
    <w:name w:val="EW"/>
    <w:basedOn w:val="Normal"/>
    <w:rsid w:val="003A499B"/>
    <w:pPr>
      <w:keepLines/>
      <w:spacing w:before="0"/>
      <w:ind w:left="1702" w:hanging="1418"/>
    </w:pPr>
    <w:rPr>
      <w:rFonts w:eastAsia="Times New Roman"/>
      <w:sz w:val="20"/>
    </w:rPr>
  </w:style>
  <w:style w:type="character" w:styleId="PlaceholderText">
    <w:name w:val="Placeholder Text"/>
    <w:basedOn w:val="DefaultParagraphFont"/>
    <w:uiPriority w:val="99"/>
    <w:semiHidden/>
    <w:rsid w:val="003A499B"/>
    <w:rPr>
      <w:rFonts w:ascii="Times New Roman" w:hAnsi="Times New Roman"/>
      <w:color w:val="808080"/>
    </w:rPr>
  </w:style>
  <w:style w:type="paragraph" w:customStyle="1" w:styleId="Docnumber">
    <w:name w:val="Docnumber"/>
    <w:basedOn w:val="Normal"/>
    <w:link w:val="DocnumberChar"/>
    <w:rsid w:val="00161A80"/>
    <w:pPr>
      <w:jc w:val="right"/>
    </w:pPr>
    <w:rPr>
      <w:rFonts w:eastAsia="MS Mincho"/>
      <w:b/>
      <w:bCs/>
      <w:sz w:val="40"/>
    </w:rPr>
  </w:style>
  <w:style w:type="character" w:customStyle="1" w:styleId="DocnumberChar">
    <w:name w:val="Docnumber Char"/>
    <w:link w:val="Docnumber"/>
    <w:rsid w:val="00161A80"/>
    <w:rPr>
      <w:b/>
      <w:bCs/>
      <w:sz w:val="40"/>
      <w:lang w:val="en-GB" w:eastAsia="en-US"/>
    </w:rPr>
  </w:style>
  <w:style w:type="paragraph" w:customStyle="1" w:styleId="CorrectionSeparatorBegin">
    <w:name w:val="Correction Separator Begin"/>
    <w:basedOn w:val="Normal"/>
    <w:rsid w:val="003A499B"/>
    <w:pPr>
      <w:keepNext/>
      <w:pBdr>
        <w:bottom w:val="single" w:sz="12" w:space="1" w:color="auto"/>
      </w:pBdr>
      <w:spacing w:before="240" w:after="240"/>
      <w:ind w:left="1440" w:right="1440"/>
      <w:jc w:val="center"/>
    </w:pPr>
    <w:rPr>
      <w:rFonts w:eastAsia="Times New Roman"/>
      <w:b/>
      <w:i/>
      <w:sz w:val="20"/>
    </w:rPr>
  </w:style>
  <w:style w:type="paragraph" w:customStyle="1" w:styleId="CorrectionSeparatorEnd">
    <w:name w:val="Correction Separator End"/>
    <w:basedOn w:val="Normal"/>
    <w:rsid w:val="003A499B"/>
    <w:pPr>
      <w:pBdr>
        <w:top w:val="single" w:sz="12" w:space="1" w:color="auto"/>
      </w:pBdr>
      <w:spacing w:before="240" w:after="240"/>
      <w:ind w:left="1440" w:right="1440"/>
      <w:jc w:val="center"/>
    </w:pPr>
    <w:rPr>
      <w:rFonts w:eastAsia="Times New Roman"/>
      <w:b/>
      <w:i/>
      <w:sz w:val="20"/>
    </w:rPr>
  </w:style>
  <w:style w:type="paragraph" w:customStyle="1" w:styleId="Formal">
    <w:name w:val="Formal"/>
    <w:basedOn w:val="ASN1"/>
    <w:rsid w:val="00161A80"/>
    <w:rPr>
      <w:b w:val="0"/>
    </w:rPr>
  </w:style>
  <w:style w:type="paragraph" w:customStyle="1" w:styleId="Normalbeforetable">
    <w:name w:val="Normal before table"/>
    <w:basedOn w:val="Normal"/>
    <w:rsid w:val="003A499B"/>
    <w:pPr>
      <w:keepNext/>
      <w:spacing w:after="120"/>
    </w:pPr>
    <w:rPr>
      <w:rFonts w:eastAsia="????"/>
      <w:szCs w:val="24"/>
    </w:rPr>
  </w:style>
  <w:style w:type="character" w:customStyle="1" w:styleId="Heading2Char">
    <w:name w:val="Heading 2 Char"/>
    <w:link w:val="Heading2"/>
    <w:rsid w:val="00161A80"/>
    <w:rPr>
      <w:rFonts w:eastAsia="Malgun Gothic"/>
      <w:b/>
      <w:sz w:val="24"/>
      <w:lang w:val="en-GB" w:eastAsia="en-US"/>
    </w:rPr>
  </w:style>
  <w:style w:type="character" w:customStyle="1" w:styleId="Heading3Char">
    <w:name w:val="Heading 3 Char"/>
    <w:basedOn w:val="DefaultParagraphFont"/>
    <w:link w:val="Heading3"/>
    <w:rsid w:val="00161A80"/>
    <w:rPr>
      <w:rFonts w:eastAsia="Malgun Gothic"/>
      <w:b/>
      <w:sz w:val="24"/>
      <w:lang w:val="en-GB" w:eastAsia="en-US"/>
    </w:rPr>
  </w:style>
  <w:style w:type="character" w:customStyle="1" w:styleId="Heading4Char">
    <w:name w:val="Heading 4 Char"/>
    <w:basedOn w:val="DefaultParagraphFont"/>
    <w:link w:val="Heading4"/>
    <w:uiPriority w:val="9"/>
    <w:rsid w:val="00161A80"/>
    <w:rPr>
      <w:rFonts w:eastAsia="Malgun Gothic"/>
      <w:b/>
      <w:sz w:val="24"/>
      <w:lang w:val="en-GB" w:eastAsia="en-US"/>
    </w:rPr>
  </w:style>
  <w:style w:type="character" w:customStyle="1" w:styleId="Heading5Char">
    <w:name w:val="Heading 5 Char"/>
    <w:basedOn w:val="DefaultParagraphFont"/>
    <w:link w:val="Heading5"/>
    <w:uiPriority w:val="9"/>
    <w:rsid w:val="00161A80"/>
    <w:rPr>
      <w:rFonts w:eastAsia="Malgun Gothic"/>
      <w:b/>
      <w:sz w:val="24"/>
      <w:lang w:val="en-GB" w:eastAsia="en-US"/>
    </w:rPr>
  </w:style>
  <w:style w:type="character" w:customStyle="1" w:styleId="Heading6Char">
    <w:name w:val="Heading 6 Char"/>
    <w:basedOn w:val="DefaultParagraphFont"/>
    <w:link w:val="Heading6"/>
    <w:uiPriority w:val="9"/>
    <w:rsid w:val="00161A80"/>
    <w:rPr>
      <w:rFonts w:eastAsia="Malgun Gothic"/>
      <w:b/>
      <w:sz w:val="24"/>
      <w:lang w:val="en-GB" w:eastAsia="en-US"/>
    </w:rPr>
  </w:style>
  <w:style w:type="character" w:customStyle="1" w:styleId="Heading7Char">
    <w:name w:val="Heading 7 Char"/>
    <w:basedOn w:val="DefaultParagraphFont"/>
    <w:link w:val="Heading7"/>
    <w:uiPriority w:val="9"/>
    <w:rsid w:val="00161A80"/>
    <w:rPr>
      <w:rFonts w:eastAsia="Malgun Gothic"/>
      <w:b/>
      <w:sz w:val="24"/>
      <w:lang w:val="en-GB" w:eastAsia="en-US"/>
    </w:rPr>
  </w:style>
  <w:style w:type="character" w:customStyle="1" w:styleId="Heading8Char">
    <w:name w:val="Heading 8 Char"/>
    <w:basedOn w:val="DefaultParagraphFont"/>
    <w:link w:val="Heading8"/>
    <w:uiPriority w:val="9"/>
    <w:rsid w:val="00161A80"/>
    <w:rPr>
      <w:rFonts w:eastAsia="Malgun Gothic"/>
      <w:b/>
      <w:sz w:val="24"/>
      <w:lang w:val="en-GB" w:eastAsia="en-US"/>
    </w:rPr>
  </w:style>
  <w:style w:type="character" w:customStyle="1" w:styleId="Heading9Char">
    <w:name w:val="Heading 9 Char"/>
    <w:basedOn w:val="DefaultParagraphFont"/>
    <w:link w:val="Heading9"/>
    <w:uiPriority w:val="9"/>
    <w:rsid w:val="00161A80"/>
    <w:rPr>
      <w:rFonts w:eastAsia="Malgun Gothic"/>
      <w:b/>
      <w:sz w:val="24"/>
      <w:lang w:val="en-GB" w:eastAsia="en-US"/>
    </w:rPr>
  </w:style>
  <w:style w:type="character" w:customStyle="1" w:styleId="HeaderChar">
    <w:name w:val="Header Char"/>
    <w:aliases w:val="h Char,Header/Footer Char"/>
    <w:link w:val="Header"/>
    <w:uiPriority w:val="99"/>
    <w:rsid w:val="00161A80"/>
    <w:rPr>
      <w:rFonts w:eastAsia="Malgun Gothic"/>
      <w:sz w:val="18"/>
      <w:lang w:val="en-GB" w:eastAsia="en-US"/>
    </w:rPr>
  </w:style>
  <w:style w:type="character" w:customStyle="1" w:styleId="FooterChar">
    <w:name w:val="Footer Char"/>
    <w:basedOn w:val="DefaultParagraphFont"/>
    <w:link w:val="Footer"/>
    <w:uiPriority w:val="99"/>
    <w:rsid w:val="00161A80"/>
    <w:rPr>
      <w:rFonts w:eastAsia="Malgun Gothic"/>
      <w:caps/>
      <w:noProof/>
      <w:sz w:val="16"/>
      <w:lang w:val="en-GB" w:eastAsia="en-US"/>
    </w:rPr>
  </w:style>
  <w:style w:type="paragraph" w:styleId="Subtitle">
    <w:name w:val="Subtitle"/>
    <w:basedOn w:val="Normal"/>
    <w:next w:val="Normal"/>
    <w:link w:val="SubtitleChar"/>
    <w:qFormat/>
    <w:rsid w:val="003A499B"/>
    <w:pPr>
      <w:numPr>
        <w:ilvl w:val="1"/>
      </w:numPr>
      <w:spacing w:after="160"/>
    </w:pPr>
    <w:rPr>
      <w:rFonts w:asciiTheme="minorHAnsi" w:eastAsiaTheme="minorEastAsia" w:hAnsiTheme="minorHAnsi" w:cstheme="minorBidi"/>
      <w:color w:val="5A5A5A" w:themeColor="text1" w:themeTint="A5"/>
      <w:spacing w:val="15"/>
      <w:sz w:val="22"/>
      <w:szCs w:val="22"/>
      <w:lang w:eastAsia="ja-JP"/>
    </w:rPr>
  </w:style>
  <w:style w:type="character" w:customStyle="1" w:styleId="SubtitleChar">
    <w:name w:val="Subtitle Char"/>
    <w:basedOn w:val="DefaultParagraphFont"/>
    <w:link w:val="Subtitle"/>
    <w:rsid w:val="003A499B"/>
    <w:rPr>
      <w:rFonts w:asciiTheme="minorHAnsi" w:eastAsiaTheme="minorEastAsia" w:hAnsiTheme="minorHAnsi" w:cstheme="minorBidi"/>
      <w:color w:val="5A5A5A" w:themeColor="text1" w:themeTint="A5"/>
      <w:spacing w:val="15"/>
      <w:sz w:val="22"/>
      <w:szCs w:val="22"/>
      <w:lang w:val="en-GB" w:eastAsia="ja-JP"/>
    </w:rPr>
  </w:style>
  <w:style w:type="paragraph" w:customStyle="1" w:styleId="enumlev1">
    <w:name w:val="enumlev1"/>
    <w:basedOn w:val="Normal"/>
    <w:link w:val="enumlev1Char"/>
    <w:rsid w:val="00161A80"/>
    <w:pPr>
      <w:spacing w:before="80"/>
      <w:ind w:left="794" w:hanging="794"/>
    </w:pPr>
  </w:style>
  <w:style w:type="paragraph" w:customStyle="1" w:styleId="enumlev2">
    <w:name w:val="enumlev2"/>
    <w:basedOn w:val="enumlev1"/>
    <w:rsid w:val="00161A80"/>
    <w:pPr>
      <w:ind w:left="1191" w:hanging="397"/>
    </w:pPr>
  </w:style>
  <w:style w:type="paragraph" w:customStyle="1" w:styleId="enumlev3">
    <w:name w:val="enumlev3"/>
    <w:basedOn w:val="enumlev2"/>
    <w:rsid w:val="00161A80"/>
    <w:pPr>
      <w:ind w:left="1588"/>
    </w:pPr>
  </w:style>
  <w:style w:type="paragraph" w:customStyle="1" w:styleId="EX">
    <w:name w:val="EX"/>
    <w:basedOn w:val="Normal"/>
    <w:rsid w:val="003A499B"/>
    <w:pPr>
      <w:keepLines/>
      <w:spacing w:before="0" w:after="180"/>
      <w:ind w:left="1702" w:hanging="1418"/>
    </w:pPr>
    <w:rPr>
      <w:rFonts w:eastAsia="Times New Roman"/>
      <w:sz w:val="20"/>
    </w:rPr>
  </w:style>
  <w:style w:type="paragraph" w:customStyle="1" w:styleId="NO">
    <w:name w:val="NO"/>
    <w:basedOn w:val="Normal"/>
    <w:link w:val="NOChar"/>
    <w:rsid w:val="003A499B"/>
    <w:pPr>
      <w:keepLines/>
      <w:spacing w:before="0" w:after="180"/>
      <w:ind w:left="1135" w:hanging="851"/>
    </w:pPr>
    <w:rPr>
      <w:rFonts w:eastAsia="Times New Roman"/>
      <w:sz w:val="20"/>
    </w:rPr>
  </w:style>
  <w:style w:type="character" w:customStyle="1" w:styleId="NOChar">
    <w:name w:val="NO Char"/>
    <w:link w:val="NO"/>
    <w:rsid w:val="003A499B"/>
    <w:rPr>
      <w:rFonts w:eastAsia="Times New Roman"/>
      <w:lang w:val="en-GB" w:eastAsia="en-US"/>
    </w:rPr>
  </w:style>
  <w:style w:type="paragraph" w:customStyle="1" w:styleId="B3">
    <w:name w:val="B3+"/>
    <w:basedOn w:val="Normal"/>
    <w:rsid w:val="003A499B"/>
    <w:pPr>
      <w:numPr>
        <w:numId w:val="8"/>
      </w:numPr>
      <w:tabs>
        <w:tab w:val="left" w:pos="1134"/>
      </w:tabs>
      <w:spacing w:before="0" w:after="180"/>
    </w:pPr>
    <w:rPr>
      <w:rFonts w:eastAsia="Times New Roman"/>
      <w:sz w:val="20"/>
    </w:rPr>
  </w:style>
  <w:style w:type="paragraph" w:customStyle="1" w:styleId="B1">
    <w:name w:val="B1+"/>
    <w:basedOn w:val="Normal"/>
    <w:link w:val="B1Car"/>
    <w:rsid w:val="003A499B"/>
    <w:pPr>
      <w:numPr>
        <w:numId w:val="9"/>
      </w:numPr>
      <w:spacing w:before="0" w:after="180"/>
    </w:pPr>
    <w:rPr>
      <w:rFonts w:eastAsia="Times New Roman"/>
      <w:sz w:val="20"/>
    </w:rPr>
  </w:style>
  <w:style w:type="paragraph" w:customStyle="1" w:styleId="BN">
    <w:name w:val="BN"/>
    <w:basedOn w:val="Normal"/>
    <w:rsid w:val="003A499B"/>
    <w:pPr>
      <w:numPr>
        <w:numId w:val="10"/>
      </w:numPr>
      <w:spacing w:before="0" w:after="180"/>
    </w:pPr>
    <w:rPr>
      <w:rFonts w:eastAsia="Times New Roman"/>
      <w:sz w:val="20"/>
    </w:rPr>
  </w:style>
  <w:style w:type="character" w:customStyle="1" w:styleId="Guidance">
    <w:name w:val="Guidance"/>
    <w:rsid w:val="003A499B"/>
    <w:rPr>
      <w:i/>
      <w:color w:val="0000FF"/>
      <w:sz w:val="20"/>
    </w:rPr>
  </w:style>
  <w:style w:type="paragraph" w:styleId="ListParagraph">
    <w:name w:val="List Paragraph"/>
    <w:basedOn w:val="Normal"/>
    <w:link w:val="ListParagraphChar"/>
    <w:uiPriority w:val="34"/>
    <w:qFormat/>
    <w:rsid w:val="00161A80"/>
    <w:pPr>
      <w:tabs>
        <w:tab w:val="clear" w:pos="794"/>
        <w:tab w:val="clear" w:pos="1191"/>
        <w:tab w:val="clear" w:pos="1588"/>
        <w:tab w:val="clear" w:pos="1985"/>
      </w:tabs>
      <w:overflowPunct/>
      <w:autoSpaceDE/>
      <w:autoSpaceDN/>
      <w:adjustRightInd/>
      <w:spacing w:before="0" w:after="200" w:line="276" w:lineRule="auto"/>
      <w:ind w:left="720"/>
      <w:contextualSpacing/>
      <w:textAlignment w:val="auto"/>
    </w:pPr>
    <w:rPr>
      <w:rFonts w:ascii="Calibri" w:eastAsia="MS Mincho" w:hAnsi="Calibri" w:cs="Arial"/>
      <w:sz w:val="22"/>
      <w:szCs w:val="22"/>
      <w:lang w:val="en-US" w:eastAsia="zh-CN"/>
    </w:rPr>
  </w:style>
  <w:style w:type="paragraph" w:customStyle="1" w:styleId="FigureNoTitle0">
    <w:name w:val="Figure_NoTitle"/>
    <w:basedOn w:val="Normal"/>
    <w:next w:val="Normalaftertitle0"/>
    <w:rsid w:val="00161A80"/>
    <w:pPr>
      <w:keepLines/>
      <w:spacing w:before="240" w:after="120"/>
      <w:jc w:val="center"/>
    </w:pPr>
    <w:rPr>
      <w:b/>
    </w:rPr>
  </w:style>
  <w:style w:type="character" w:customStyle="1" w:styleId="Heading1Char1">
    <w:name w:val="Heading 1 Char1"/>
    <w:basedOn w:val="DefaultParagraphFont"/>
    <w:locked/>
    <w:rsid w:val="003A499B"/>
    <w:rPr>
      <w:rFonts w:ascii="Times New Roman" w:hAnsi="Times New Roman"/>
      <w:b/>
      <w:sz w:val="24"/>
      <w:lang w:val="en-GB" w:eastAsia="en-US"/>
    </w:rPr>
  </w:style>
  <w:style w:type="character" w:customStyle="1" w:styleId="tgc">
    <w:name w:val="_tgc"/>
    <w:rsid w:val="003A499B"/>
  </w:style>
  <w:style w:type="paragraph" w:customStyle="1" w:styleId="H6">
    <w:name w:val="H6"/>
    <w:basedOn w:val="Heading5"/>
    <w:next w:val="Normal"/>
    <w:rsid w:val="003A499B"/>
    <w:pPr>
      <w:spacing w:before="120" w:after="180"/>
      <w:ind w:left="1985" w:hanging="1985"/>
      <w:outlineLvl w:val="9"/>
    </w:pPr>
    <w:rPr>
      <w:rFonts w:ascii="Arial" w:hAnsi="Arial"/>
      <w:b w:val="0"/>
      <w:bCs/>
      <w:i/>
      <w:iCs/>
      <w:sz w:val="20"/>
    </w:rPr>
  </w:style>
  <w:style w:type="paragraph" w:customStyle="1" w:styleId="EQ">
    <w:name w:val="EQ"/>
    <w:basedOn w:val="Normal"/>
    <w:next w:val="Normal"/>
    <w:rsid w:val="003A499B"/>
    <w:pPr>
      <w:keepLines/>
      <w:tabs>
        <w:tab w:val="center" w:pos="4536"/>
        <w:tab w:val="right" w:pos="9072"/>
      </w:tabs>
      <w:spacing w:before="0" w:after="180"/>
    </w:pPr>
    <w:rPr>
      <w:noProof/>
      <w:sz w:val="20"/>
    </w:rPr>
  </w:style>
  <w:style w:type="character" w:customStyle="1" w:styleId="ZGSM">
    <w:name w:val="ZGSM"/>
    <w:rsid w:val="003A499B"/>
  </w:style>
  <w:style w:type="paragraph" w:customStyle="1" w:styleId="ZD">
    <w:name w:val="ZD"/>
    <w:rsid w:val="003A499B"/>
    <w:pPr>
      <w:framePr w:wrap="notBeside" w:vAnchor="page" w:hAnchor="margin" w:y="15764"/>
      <w:widowControl w:val="0"/>
      <w:overflowPunct w:val="0"/>
      <w:autoSpaceDE w:val="0"/>
      <w:autoSpaceDN w:val="0"/>
      <w:adjustRightInd w:val="0"/>
      <w:textAlignment w:val="baseline"/>
    </w:pPr>
    <w:rPr>
      <w:rFonts w:ascii="Arial" w:eastAsia="Malgun Gothic" w:hAnsi="Arial"/>
      <w:noProof/>
      <w:sz w:val="32"/>
      <w:lang w:val="en-GB" w:eastAsia="en-US"/>
    </w:rPr>
  </w:style>
  <w:style w:type="paragraph" w:styleId="Index1">
    <w:name w:val="index 1"/>
    <w:basedOn w:val="Normal"/>
    <w:next w:val="Normal"/>
    <w:semiHidden/>
    <w:rsid w:val="00161A80"/>
  </w:style>
  <w:style w:type="paragraph" w:styleId="Index2">
    <w:name w:val="index 2"/>
    <w:basedOn w:val="Normal"/>
    <w:next w:val="Normal"/>
    <w:semiHidden/>
    <w:rsid w:val="00161A80"/>
    <w:pPr>
      <w:ind w:left="284"/>
    </w:pPr>
  </w:style>
  <w:style w:type="paragraph" w:customStyle="1" w:styleId="TT">
    <w:name w:val="TT"/>
    <w:basedOn w:val="Heading1"/>
    <w:next w:val="Normal"/>
    <w:rsid w:val="003A499B"/>
    <w:pPr>
      <w:pBdr>
        <w:top w:val="single" w:sz="12" w:space="3" w:color="auto"/>
      </w:pBdr>
      <w:spacing w:after="180"/>
      <w:ind w:left="1134" w:hanging="1134"/>
      <w:outlineLvl w:val="9"/>
    </w:pPr>
    <w:rPr>
      <w:rFonts w:ascii="Arial" w:hAnsi="Arial"/>
      <w:b w:val="0"/>
      <w:bCs/>
      <w:sz w:val="36"/>
    </w:rPr>
  </w:style>
  <w:style w:type="character" w:styleId="FootnoteReference">
    <w:name w:val="footnote reference"/>
    <w:aliases w:val="Appel note de bas de p"/>
    <w:basedOn w:val="DefaultParagraphFont"/>
    <w:rsid w:val="00161A80"/>
    <w:rPr>
      <w:position w:val="6"/>
      <w:sz w:val="18"/>
    </w:rPr>
  </w:style>
  <w:style w:type="paragraph" w:styleId="FootnoteText">
    <w:name w:val="footnote text"/>
    <w:basedOn w:val="Note"/>
    <w:link w:val="FootnoteTextChar"/>
    <w:rsid w:val="00161A80"/>
    <w:pPr>
      <w:keepLines/>
      <w:tabs>
        <w:tab w:val="left" w:pos="255"/>
      </w:tabs>
      <w:ind w:left="255" w:hanging="255"/>
    </w:pPr>
  </w:style>
  <w:style w:type="character" w:customStyle="1" w:styleId="FootnoteTextChar">
    <w:name w:val="Footnote Text Char"/>
    <w:basedOn w:val="DefaultParagraphFont"/>
    <w:link w:val="FootnoteText"/>
    <w:rsid w:val="00161A80"/>
    <w:rPr>
      <w:rFonts w:eastAsia="Malgun Gothic"/>
      <w:sz w:val="22"/>
      <w:lang w:val="en-GB" w:eastAsia="en-US"/>
    </w:rPr>
  </w:style>
  <w:style w:type="paragraph" w:customStyle="1" w:styleId="NF">
    <w:name w:val="NF"/>
    <w:basedOn w:val="NO"/>
    <w:rsid w:val="003A499B"/>
    <w:pPr>
      <w:keepNext/>
      <w:spacing w:after="0"/>
    </w:pPr>
    <w:rPr>
      <w:rFonts w:ascii="Arial" w:eastAsia="Malgun Gothic" w:hAnsi="Arial"/>
      <w:sz w:val="18"/>
    </w:rPr>
  </w:style>
  <w:style w:type="paragraph" w:customStyle="1" w:styleId="PL">
    <w:name w:val="PL"/>
    <w:rsid w:val="003A499B"/>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Malgun Gothic" w:hAnsi="Courier New"/>
      <w:noProof/>
      <w:sz w:val="16"/>
      <w:lang w:val="en-GB" w:eastAsia="en-US"/>
    </w:rPr>
  </w:style>
  <w:style w:type="paragraph" w:customStyle="1" w:styleId="TAR">
    <w:name w:val="TAR"/>
    <w:basedOn w:val="TAL"/>
    <w:rsid w:val="003A499B"/>
    <w:pPr>
      <w:jc w:val="right"/>
    </w:pPr>
  </w:style>
  <w:style w:type="paragraph" w:customStyle="1" w:styleId="TAL">
    <w:name w:val="TAL"/>
    <w:basedOn w:val="Normal"/>
    <w:rsid w:val="003A499B"/>
    <w:pPr>
      <w:keepNext/>
      <w:keepLines/>
      <w:spacing w:before="0"/>
    </w:pPr>
    <w:rPr>
      <w:rFonts w:ascii="Arial" w:hAnsi="Arial"/>
      <w:sz w:val="18"/>
    </w:rPr>
  </w:style>
  <w:style w:type="paragraph" w:styleId="ListNumber2">
    <w:name w:val="List Number 2"/>
    <w:basedOn w:val="ListNumber"/>
    <w:rsid w:val="003A499B"/>
    <w:pPr>
      <w:ind w:left="851"/>
    </w:pPr>
  </w:style>
  <w:style w:type="paragraph" w:styleId="ListNumber">
    <w:name w:val="List Number"/>
    <w:basedOn w:val="List"/>
    <w:rsid w:val="003A499B"/>
  </w:style>
  <w:style w:type="paragraph" w:styleId="List">
    <w:name w:val="List"/>
    <w:basedOn w:val="Normal"/>
    <w:rsid w:val="003A499B"/>
    <w:pPr>
      <w:spacing w:before="0" w:after="180"/>
      <w:ind w:left="568" w:hanging="284"/>
    </w:pPr>
    <w:rPr>
      <w:sz w:val="20"/>
    </w:rPr>
  </w:style>
  <w:style w:type="paragraph" w:customStyle="1" w:styleId="TAH">
    <w:name w:val="TAH"/>
    <w:basedOn w:val="TAC"/>
    <w:rsid w:val="003A499B"/>
    <w:rPr>
      <w:b/>
    </w:rPr>
  </w:style>
  <w:style w:type="paragraph" w:customStyle="1" w:styleId="TAC">
    <w:name w:val="TAC"/>
    <w:basedOn w:val="TAL"/>
    <w:rsid w:val="003A499B"/>
    <w:pPr>
      <w:jc w:val="center"/>
    </w:pPr>
  </w:style>
  <w:style w:type="paragraph" w:customStyle="1" w:styleId="LD">
    <w:name w:val="LD"/>
    <w:rsid w:val="003A499B"/>
    <w:pPr>
      <w:keepNext/>
      <w:keepLines/>
      <w:overflowPunct w:val="0"/>
      <w:autoSpaceDE w:val="0"/>
      <w:autoSpaceDN w:val="0"/>
      <w:adjustRightInd w:val="0"/>
      <w:spacing w:line="180" w:lineRule="exact"/>
      <w:textAlignment w:val="baseline"/>
    </w:pPr>
    <w:rPr>
      <w:rFonts w:ascii="Courier New" w:eastAsia="Malgun Gothic" w:hAnsi="Courier New"/>
      <w:noProof/>
      <w:lang w:val="en-GB" w:eastAsia="en-US"/>
    </w:rPr>
  </w:style>
  <w:style w:type="paragraph" w:customStyle="1" w:styleId="FP">
    <w:name w:val="FP"/>
    <w:basedOn w:val="Normal"/>
    <w:rsid w:val="003A499B"/>
    <w:pPr>
      <w:spacing w:before="0"/>
    </w:pPr>
    <w:rPr>
      <w:sz w:val="20"/>
    </w:rPr>
  </w:style>
  <w:style w:type="paragraph" w:customStyle="1" w:styleId="NW">
    <w:name w:val="NW"/>
    <w:basedOn w:val="NO"/>
    <w:rsid w:val="003A499B"/>
    <w:pPr>
      <w:spacing w:after="0"/>
    </w:pPr>
    <w:rPr>
      <w:rFonts w:eastAsia="Malgun Gothic"/>
    </w:rPr>
  </w:style>
  <w:style w:type="paragraph" w:customStyle="1" w:styleId="B10">
    <w:name w:val="B1"/>
    <w:basedOn w:val="List"/>
    <w:rsid w:val="003A499B"/>
    <w:pPr>
      <w:ind w:left="738" w:hanging="454"/>
    </w:pPr>
  </w:style>
  <w:style w:type="paragraph" w:styleId="ListBullet2">
    <w:name w:val="List Bullet 2"/>
    <w:basedOn w:val="ListBullet"/>
    <w:rsid w:val="003A499B"/>
    <w:pPr>
      <w:ind w:left="851"/>
    </w:pPr>
  </w:style>
  <w:style w:type="paragraph" w:styleId="ListBullet">
    <w:name w:val="List Bullet"/>
    <w:basedOn w:val="List"/>
    <w:rsid w:val="003A499B"/>
  </w:style>
  <w:style w:type="paragraph" w:customStyle="1" w:styleId="EditorsNote">
    <w:name w:val="Editor's Note"/>
    <w:basedOn w:val="NO"/>
    <w:rsid w:val="003A499B"/>
    <w:rPr>
      <w:rFonts w:eastAsia="Malgun Gothic"/>
      <w:color w:val="FF0000"/>
    </w:rPr>
  </w:style>
  <w:style w:type="paragraph" w:customStyle="1" w:styleId="TH">
    <w:name w:val="TH"/>
    <w:basedOn w:val="FL"/>
    <w:next w:val="FL"/>
    <w:rsid w:val="003A499B"/>
  </w:style>
  <w:style w:type="paragraph" w:customStyle="1" w:styleId="ZA">
    <w:name w:val="ZA"/>
    <w:rsid w:val="003A499B"/>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Malgun Gothic" w:hAnsi="Arial"/>
      <w:noProof/>
      <w:sz w:val="40"/>
      <w:lang w:val="en-GB" w:eastAsia="en-US"/>
    </w:rPr>
  </w:style>
  <w:style w:type="paragraph" w:customStyle="1" w:styleId="ZB">
    <w:name w:val="ZB"/>
    <w:rsid w:val="003A499B"/>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Malgun Gothic" w:hAnsi="Arial"/>
      <w:i/>
      <w:noProof/>
      <w:lang w:val="en-GB" w:eastAsia="en-US"/>
    </w:rPr>
  </w:style>
  <w:style w:type="paragraph" w:customStyle="1" w:styleId="ZT">
    <w:name w:val="ZT"/>
    <w:rsid w:val="003A499B"/>
    <w:pPr>
      <w:framePr w:wrap="notBeside" w:hAnchor="margin" w:yAlign="center"/>
      <w:widowControl w:val="0"/>
      <w:overflowPunct w:val="0"/>
      <w:autoSpaceDE w:val="0"/>
      <w:autoSpaceDN w:val="0"/>
      <w:adjustRightInd w:val="0"/>
      <w:spacing w:line="240" w:lineRule="atLeast"/>
      <w:jc w:val="right"/>
      <w:textAlignment w:val="baseline"/>
    </w:pPr>
    <w:rPr>
      <w:rFonts w:ascii="Arial" w:eastAsia="Malgun Gothic" w:hAnsi="Arial"/>
      <w:b/>
      <w:sz w:val="34"/>
      <w:lang w:val="en-GB" w:eastAsia="en-US"/>
    </w:rPr>
  </w:style>
  <w:style w:type="paragraph" w:customStyle="1" w:styleId="ZU">
    <w:name w:val="ZU"/>
    <w:rsid w:val="003A499B"/>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Malgun Gothic" w:hAnsi="Arial"/>
      <w:noProof/>
      <w:lang w:val="en-GB" w:eastAsia="en-US"/>
    </w:rPr>
  </w:style>
  <w:style w:type="paragraph" w:customStyle="1" w:styleId="TAN">
    <w:name w:val="TAN"/>
    <w:basedOn w:val="TAL"/>
    <w:rsid w:val="003A499B"/>
    <w:pPr>
      <w:ind w:left="851" w:hanging="851"/>
    </w:pPr>
  </w:style>
  <w:style w:type="paragraph" w:customStyle="1" w:styleId="ZH">
    <w:name w:val="ZH"/>
    <w:rsid w:val="003A499B"/>
    <w:pPr>
      <w:framePr w:wrap="notBeside" w:vAnchor="page" w:hAnchor="margin" w:xAlign="center" w:y="6805"/>
      <w:widowControl w:val="0"/>
      <w:overflowPunct w:val="0"/>
      <w:autoSpaceDE w:val="0"/>
      <w:autoSpaceDN w:val="0"/>
      <w:adjustRightInd w:val="0"/>
      <w:textAlignment w:val="baseline"/>
    </w:pPr>
    <w:rPr>
      <w:rFonts w:ascii="Arial" w:eastAsia="Malgun Gothic" w:hAnsi="Arial"/>
      <w:noProof/>
      <w:lang w:val="en-GB" w:eastAsia="en-US"/>
    </w:rPr>
  </w:style>
  <w:style w:type="paragraph" w:customStyle="1" w:styleId="TF">
    <w:name w:val="TF"/>
    <w:basedOn w:val="FL"/>
    <w:rsid w:val="003A499B"/>
    <w:pPr>
      <w:keepNext w:val="0"/>
      <w:spacing w:before="0" w:after="240"/>
    </w:pPr>
  </w:style>
  <w:style w:type="paragraph" w:customStyle="1" w:styleId="ZG">
    <w:name w:val="ZG"/>
    <w:rsid w:val="003A499B"/>
    <w:pPr>
      <w:framePr w:wrap="notBeside" w:vAnchor="page" w:hAnchor="margin" w:xAlign="right" w:y="6805"/>
      <w:widowControl w:val="0"/>
      <w:overflowPunct w:val="0"/>
      <w:autoSpaceDE w:val="0"/>
      <w:autoSpaceDN w:val="0"/>
      <w:adjustRightInd w:val="0"/>
      <w:jc w:val="right"/>
      <w:textAlignment w:val="baseline"/>
    </w:pPr>
    <w:rPr>
      <w:rFonts w:ascii="Arial" w:eastAsia="Malgun Gothic" w:hAnsi="Arial"/>
      <w:noProof/>
      <w:lang w:val="en-GB" w:eastAsia="en-US"/>
    </w:rPr>
  </w:style>
  <w:style w:type="paragraph" w:styleId="ListBullet3">
    <w:name w:val="List Bullet 3"/>
    <w:basedOn w:val="ListBullet2"/>
    <w:rsid w:val="003A499B"/>
    <w:pPr>
      <w:ind w:left="1135"/>
    </w:pPr>
  </w:style>
  <w:style w:type="paragraph" w:styleId="ListBullet4">
    <w:name w:val="List Bullet 4"/>
    <w:basedOn w:val="ListBullet3"/>
    <w:rsid w:val="003A499B"/>
    <w:pPr>
      <w:ind w:left="1418"/>
    </w:pPr>
  </w:style>
  <w:style w:type="paragraph" w:styleId="ListBullet5">
    <w:name w:val="List Bullet 5"/>
    <w:basedOn w:val="ListBullet4"/>
    <w:rsid w:val="003A499B"/>
    <w:pPr>
      <w:ind w:left="1702"/>
    </w:pPr>
  </w:style>
  <w:style w:type="paragraph" w:customStyle="1" w:styleId="B20">
    <w:name w:val="B2"/>
    <w:basedOn w:val="List2"/>
    <w:rsid w:val="003A499B"/>
    <w:pPr>
      <w:tabs>
        <w:tab w:val="clear" w:pos="794"/>
        <w:tab w:val="clear" w:pos="1191"/>
        <w:tab w:val="clear" w:pos="1588"/>
        <w:tab w:val="clear" w:pos="1985"/>
      </w:tabs>
      <w:spacing w:before="0" w:after="180"/>
      <w:ind w:left="1191" w:hanging="454"/>
    </w:pPr>
    <w:rPr>
      <w:rFonts w:eastAsia="Malgun Gothic"/>
      <w:sz w:val="20"/>
      <w:szCs w:val="20"/>
    </w:rPr>
  </w:style>
  <w:style w:type="paragraph" w:customStyle="1" w:styleId="B30">
    <w:name w:val="B3"/>
    <w:basedOn w:val="List3"/>
    <w:rsid w:val="003A499B"/>
    <w:pPr>
      <w:tabs>
        <w:tab w:val="clear" w:pos="794"/>
        <w:tab w:val="clear" w:pos="1191"/>
        <w:tab w:val="clear" w:pos="1588"/>
        <w:tab w:val="clear" w:pos="1985"/>
      </w:tabs>
      <w:spacing w:before="0" w:after="180"/>
      <w:ind w:left="1645" w:hanging="454"/>
    </w:pPr>
    <w:rPr>
      <w:rFonts w:eastAsia="Malgun Gothic"/>
      <w:sz w:val="20"/>
      <w:szCs w:val="20"/>
    </w:rPr>
  </w:style>
  <w:style w:type="paragraph" w:customStyle="1" w:styleId="B4">
    <w:name w:val="B4"/>
    <w:basedOn w:val="List4"/>
    <w:rsid w:val="003A499B"/>
    <w:pPr>
      <w:tabs>
        <w:tab w:val="clear" w:pos="794"/>
        <w:tab w:val="clear" w:pos="1191"/>
        <w:tab w:val="clear" w:pos="1588"/>
        <w:tab w:val="clear" w:pos="1985"/>
      </w:tabs>
      <w:spacing w:before="0" w:after="180"/>
      <w:ind w:left="2098" w:hanging="454"/>
    </w:pPr>
    <w:rPr>
      <w:rFonts w:eastAsia="Malgun Gothic"/>
      <w:sz w:val="20"/>
      <w:szCs w:val="20"/>
    </w:rPr>
  </w:style>
  <w:style w:type="paragraph" w:customStyle="1" w:styleId="B5">
    <w:name w:val="B5"/>
    <w:basedOn w:val="List5"/>
    <w:rsid w:val="003A499B"/>
    <w:pPr>
      <w:tabs>
        <w:tab w:val="clear" w:pos="794"/>
        <w:tab w:val="clear" w:pos="1191"/>
        <w:tab w:val="clear" w:pos="1588"/>
        <w:tab w:val="clear" w:pos="1985"/>
      </w:tabs>
      <w:spacing w:before="0" w:after="180"/>
      <w:ind w:left="2552" w:hanging="454"/>
    </w:pPr>
    <w:rPr>
      <w:rFonts w:eastAsia="Malgun Gothic"/>
      <w:sz w:val="20"/>
      <w:szCs w:val="20"/>
    </w:rPr>
  </w:style>
  <w:style w:type="paragraph" w:customStyle="1" w:styleId="ZTD">
    <w:name w:val="ZTD"/>
    <w:basedOn w:val="ZB"/>
    <w:rsid w:val="003A499B"/>
    <w:pPr>
      <w:framePr w:hRule="auto" w:wrap="notBeside" w:y="852"/>
    </w:pPr>
    <w:rPr>
      <w:i w:val="0"/>
      <w:sz w:val="40"/>
    </w:rPr>
  </w:style>
  <w:style w:type="paragraph" w:customStyle="1" w:styleId="ZV">
    <w:name w:val="ZV"/>
    <w:basedOn w:val="ZU"/>
    <w:rsid w:val="003A499B"/>
    <w:pPr>
      <w:framePr w:wrap="notBeside" w:y="16161"/>
    </w:pPr>
  </w:style>
  <w:style w:type="paragraph" w:styleId="IndexHeading">
    <w:name w:val="index heading"/>
    <w:basedOn w:val="Normal"/>
    <w:next w:val="Normal"/>
    <w:semiHidden/>
    <w:rsid w:val="003A499B"/>
    <w:pPr>
      <w:pBdr>
        <w:top w:val="single" w:sz="12" w:space="0" w:color="auto"/>
      </w:pBdr>
      <w:spacing w:before="360" w:after="240"/>
    </w:pPr>
    <w:rPr>
      <w:b/>
      <w:i/>
      <w:sz w:val="26"/>
    </w:rPr>
  </w:style>
  <w:style w:type="paragraph" w:customStyle="1" w:styleId="I1">
    <w:name w:val="I1"/>
    <w:basedOn w:val="List"/>
    <w:rsid w:val="003A499B"/>
  </w:style>
  <w:style w:type="paragraph" w:customStyle="1" w:styleId="I2">
    <w:name w:val="I2"/>
    <w:basedOn w:val="List2"/>
    <w:rsid w:val="003A499B"/>
    <w:pPr>
      <w:tabs>
        <w:tab w:val="clear" w:pos="794"/>
        <w:tab w:val="clear" w:pos="1191"/>
        <w:tab w:val="clear" w:pos="1588"/>
        <w:tab w:val="clear" w:pos="1985"/>
      </w:tabs>
      <w:spacing w:before="0" w:after="180"/>
      <w:ind w:left="851" w:hanging="284"/>
    </w:pPr>
    <w:rPr>
      <w:rFonts w:eastAsia="Malgun Gothic"/>
      <w:sz w:val="20"/>
      <w:szCs w:val="20"/>
    </w:rPr>
  </w:style>
  <w:style w:type="paragraph" w:customStyle="1" w:styleId="I3">
    <w:name w:val="I3"/>
    <w:basedOn w:val="List3"/>
    <w:rsid w:val="003A499B"/>
    <w:pPr>
      <w:tabs>
        <w:tab w:val="clear" w:pos="794"/>
        <w:tab w:val="clear" w:pos="1191"/>
        <w:tab w:val="clear" w:pos="1588"/>
        <w:tab w:val="clear" w:pos="1985"/>
      </w:tabs>
      <w:spacing w:before="0" w:after="180"/>
      <w:ind w:left="1135" w:hanging="284"/>
    </w:pPr>
    <w:rPr>
      <w:rFonts w:eastAsia="Malgun Gothic"/>
      <w:sz w:val="20"/>
      <w:szCs w:val="20"/>
    </w:rPr>
  </w:style>
  <w:style w:type="paragraph" w:customStyle="1" w:styleId="IB3">
    <w:name w:val="IB3"/>
    <w:basedOn w:val="Normal"/>
    <w:rsid w:val="003A499B"/>
    <w:pPr>
      <w:numPr>
        <w:numId w:val="5"/>
      </w:numPr>
      <w:tabs>
        <w:tab w:val="left" w:pos="851"/>
      </w:tabs>
      <w:spacing w:before="0" w:after="180"/>
      <w:ind w:left="851" w:hanging="567"/>
    </w:pPr>
    <w:rPr>
      <w:sz w:val="20"/>
    </w:rPr>
  </w:style>
  <w:style w:type="paragraph" w:customStyle="1" w:styleId="IB1">
    <w:name w:val="IB1"/>
    <w:basedOn w:val="Normal"/>
    <w:rsid w:val="003A499B"/>
    <w:pPr>
      <w:numPr>
        <w:numId w:val="3"/>
      </w:numPr>
      <w:tabs>
        <w:tab w:val="left" w:pos="284"/>
      </w:tabs>
      <w:spacing w:before="0" w:after="180"/>
    </w:pPr>
    <w:rPr>
      <w:sz w:val="20"/>
    </w:rPr>
  </w:style>
  <w:style w:type="paragraph" w:customStyle="1" w:styleId="IB2">
    <w:name w:val="IB2"/>
    <w:basedOn w:val="Normal"/>
    <w:rsid w:val="003A499B"/>
    <w:pPr>
      <w:numPr>
        <w:numId w:val="4"/>
      </w:numPr>
      <w:tabs>
        <w:tab w:val="left" w:pos="567"/>
      </w:tabs>
      <w:spacing w:before="0" w:after="180"/>
      <w:ind w:left="568" w:hanging="284"/>
    </w:pPr>
    <w:rPr>
      <w:sz w:val="20"/>
    </w:rPr>
  </w:style>
  <w:style w:type="paragraph" w:customStyle="1" w:styleId="IBN">
    <w:name w:val="IBN"/>
    <w:basedOn w:val="Normal"/>
    <w:rsid w:val="003A499B"/>
    <w:pPr>
      <w:numPr>
        <w:numId w:val="6"/>
      </w:numPr>
      <w:tabs>
        <w:tab w:val="left" w:pos="567"/>
      </w:tabs>
      <w:spacing w:before="0" w:after="180"/>
      <w:ind w:left="568" w:hanging="284"/>
    </w:pPr>
    <w:rPr>
      <w:sz w:val="20"/>
    </w:rPr>
  </w:style>
  <w:style w:type="paragraph" w:customStyle="1" w:styleId="IBL">
    <w:name w:val="IBL"/>
    <w:basedOn w:val="Normal"/>
    <w:rsid w:val="003A499B"/>
    <w:pPr>
      <w:numPr>
        <w:numId w:val="7"/>
      </w:numPr>
      <w:tabs>
        <w:tab w:val="left" w:pos="284"/>
      </w:tabs>
      <w:spacing w:before="0" w:after="180"/>
    </w:pPr>
    <w:rPr>
      <w:sz w:val="20"/>
    </w:rPr>
  </w:style>
  <w:style w:type="paragraph" w:customStyle="1" w:styleId="B2">
    <w:name w:val="B2+"/>
    <w:basedOn w:val="B20"/>
    <w:rsid w:val="003A499B"/>
    <w:pPr>
      <w:numPr>
        <w:numId w:val="25"/>
      </w:numPr>
    </w:pPr>
  </w:style>
  <w:style w:type="paragraph" w:customStyle="1" w:styleId="BL">
    <w:name w:val="BL"/>
    <w:basedOn w:val="Normal"/>
    <w:rsid w:val="003A499B"/>
    <w:pPr>
      <w:numPr>
        <w:numId w:val="26"/>
      </w:numPr>
      <w:tabs>
        <w:tab w:val="left" w:pos="851"/>
      </w:tabs>
      <w:spacing w:before="0" w:after="180"/>
    </w:pPr>
    <w:rPr>
      <w:sz w:val="20"/>
    </w:rPr>
  </w:style>
  <w:style w:type="paragraph" w:styleId="BodyText">
    <w:name w:val="Body Text"/>
    <w:basedOn w:val="Normal"/>
    <w:link w:val="BodyTextChar"/>
    <w:rsid w:val="003A499B"/>
    <w:pPr>
      <w:keepNext/>
      <w:spacing w:before="0" w:after="140"/>
    </w:pPr>
    <w:rPr>
      <w:sz w:val="20"/>
    </w:rPr>
  </w:style>
  <w:style w:type="character" w:customStyle="1" w:styleId="BodyTextChar">
    <w:name w:val="Body Text Char"/>
    <w:basedOn w:val="DefaultParagraphFont"/>
    <w:link w:val="BodyText"/>
    <w:rsid w:val="003A499B"/>
    <w:rPr>
      <w:rFonts w:eastAsia="Malgun Gothic"/>
      <w:lang w:val="en-GB" w:eastAsia="en-US"/>
    </w:rPr>
  </w:style>
  <w:style w:type="paragraph" w:styleId="BlockText">
    <w:name w:val="Block Text"/>
    <w:basedOn w:val="Normal"/>
    <w:rsid w:val="003A499B"/>
    <w:pPr>
      <w:spacing w:before="0" w:after="120"/>
      <w:ind w:left="1440" w:right="1440"/>
    </w:pPr>
    <w:rPr>
      <w:sz w:val="20"/>
    </w:rPr>
  </w:style>
  <w:style w:type="paragraph" w:styleId="BodyText2">
    <w:name w:val="Body Text 2"/>
    <w:basedOn w:val="Normal"/>
    <w:link w:val="BodyText2Char"/>
    <w:rsid w:val="003A499B"/>
    <w:pPr>
      <w:spacing w:before="0" w:after="120" w:line="480" w:lineRule="auto"/>
    </w:pPr>
    <w:rPr>
      <w:sz w:val="20"/>
    </w:rPr>
  </w:style>
  <w:style w:type="character" w:customStyle="1" w:styleId="BodyText2Char">
    <w:name w:val="Body Text 2 Char"/>
    <w:basedOn w:val="DefaultParagraphFont"/>
    <w:link w:val="BodyText2"/>
    <w:rsid w:val="003A499B"/>
    <w:rPr>
      <w:rFonts w:eastAsia="Malgun Gothic"/>
      <w:lang w:val="en-GB" w:eastAsia="en-US"/>
    </w:rPr>
  </w:style>
  <w:style w:type="paragraph" w:styleId="BodyText3">
    <w:name w:val="Body Text 3"/>
    <w:basedOn w:val="Normal"/>
    <w:link w:val="BodyText3Char"/>
    <w:rsid w:val="003A499B"/>
    <w:pPr>
      <w:spacing w:before="0" w:after="120"/>
    </w:pPr>
    <w:rPr>
      <w:sz w:val="16"/>
      <w:szCs w:val="16"/>
    </w:rPr>
  </w:style>
  <w:style w:type="character" w:customStyle="1" w:styleId="BodyText3Char">
    <w:name w:val="Body Text 3 Char"/>
    <w:basedOn w:val="DefaultParagraphFont"/>
    <w:link w:val="BodyText3"/>
    <w:rsid w:val="003A499B"/>
    <w:rPr>
      <w:rFonts w:eastAsia="Malgun Gothic"/>
      <w:sz w:val="16"/>
      <w:szCs w:val="16"/>
      <w:lang w:val="en-GB" w:eastAsia="en-US"/>
    </w:rPr>
  </w:style>
  <w:style w:type="paragraph" w:styleId="BodyTextFirstIndent">
    <w:name w:val="Body Text First Indent"/>
    <w:basedOn w:val="BodyText"/>
    <w:link w:val="BodyTextFirstIndentChar"/>
    <w:rsid w:val="003A499B"/>
    <w:pPr>
      <w:keepNext w:val="0"/>
      <w:spacing w:after="120"/>
      <w:ind w:firstLine="210"/>
    </w:pPr>
  </w:style>
  <w:style w:type="character" w:customStyle="1" w:styleId="BodyTextFirstIndentChar">
    <w:name w:val="Body Text First Indent Char"/>
    <w:basedOn w:val="BodyTextChar"/>
    <w:link w:val="BodyTextFirstIndent"/>
    <w:rsid w:val="003A499B"/>
    <w:rPr>
      <w:rFonts w:eastAsia="Malgun Gothic"/>
      <w:lang w:val="en-GB" w:eastAsia="en-US"/>
    </w:rPr>
  </w:style>
  <w:style w:type="paragraph" w:styleId="BodyTextIndent">
    <w:name w:val="Body Text Indent"/>
    <w:basedOn w:val="Normal"/>
    <w:link w:val="BodyTextIndentChar"/>
    <w:rsid w:val="003A499B"/>
    <w:pPr>
      <w:spacing w:before="0" w:after="120"/>
      <w:ind w:left="283"/>
    </w:pPr>
    <w:rPr>
      <w:sz w:val="20"/>
    </w:rPr>
  </w:style>
  <w:style w:type="character" w:customStyle="1" w:styleId="BodyTextIndentChar">
    <w:name w:val="Body Text Indent Char"/>
    <w:basedOn w:val="DefaultParagraphFont"/>
    <w:link w:val="BodyTextIndent"/>
    <w:rsid w:val="003A499B"/>
    <w:rPr>
      <w:rFonts w:eastAsia="Malgun Gothic"/>
      <w:lang w:val="en-GB" w:eastAsia="en-US"/>
    </w:rPr>
  </w:style>
  <w:style w:type="paragraph" w:styleId="BodyTextFirstIndent2">
    <w:name w:val="Body Text First Indent 2"/>
    <w:basedOn w:val="BodyTextIndent"/>
    <w:link w:val="BodyTextFirstIndent2Char"/>
    <w:rsid w:val="003A499B"/>
    <w:pPr>
      <w:ind w:firstLine="210"/>
    </w:pPr>
  </w:style>
  <w:style w:type="character" w:customStyle="1" w:styleId="BodyTextFirstIndent2Char">
    <w:name w:val="Body Text First Indent 2 Char"/>
    <w:basedOn w:val="BodyTextIndentChar"/>
    <w:link w:val="BodyTextFirstIndent2"/>
    <w:rsid w:val="003A499B"/>
    <w:rPr>
      <w:rFonts w:eastAsia="Malgun Gothic"/>
      <w:lang w:val="en-GB" w:eastAsia="en-US"/>
    </w:rPr>
  </w:style>
  <w:style w:type="paragraph" w:styleId="BodyTextIndent2">
    <w:name w:val="Body Text Indent 2"/>
    <w:basedOn w:val="Normal"/>
    <w:link w:val="BodyTextIndent2Char"/>
    <w:rsid w:val="003A499B"/>
    <w:pPr>
      <w:spacing w:before="0" w:after="120" w:line="480" w:lineRule="auto"/>
      <w:ind w:left="283"/>
    </w:pPr>
    <w:rPr>
      <w:sz w:val="20"/>
    </w:rPr>
  </w:style>
  <w:style w:type="character" w:customStyle="1" w:styleId="BodyTextIndent2Char">
    <w:name w:val="Body Text Indent 2 Char"/>
    <w:basedOn w:val="DefaultParagraphFont"/>
    <w:link w:val="BodyTextIndent2"/>
    <w:rsid w:val="003A499B"/>
    <w:rPr>
      <w:rFonts w:eastAsia="Malgun Gothic"/>
      <w:lang w:val="en-GB" w:eastAsia="en-US"/>
    </w:rPr>
  </w:style>
  <w:style w:type="paragraph" w:styleId="BodyTextIndent3">
    <w:name w:val="Body Text Indent 3"/>
    <w:basedOn w:val="Normal"/>
    <w:link w:val="BodyTextIndent3Char"/>
    <w:rsid w:val="003A499B"/>
    <w:pPr>
      <w:spacing w:before="0" w:after="120"/>
      <w:ind w:left="283"/>
    </w:pPr>
    <w:rPr>
      <w:sz w:val="16"/>
      <w:szCs w:val="16"/>
    </w:rPr>
  </w:style>
  <w:style w:type="character" w:customStyle="1" w:styleId="BodyTextIndent3Char">
    <w:name w:val="Body Text Indent 3 Char"/>
    <w:basedOn w:val="DefaultParagraphFont"/>
    <w:link w:val="BodyTextIndent3"/>
    <w:rsid w:val="003A499B"/>
    <w:rPr>
      <w:rFonts w:eastAsia="Malgun Gothic"/>
      <w:sz w:val="16"/>
      <w:szCs w:val="16"/>
      <w:lang w:val="en-GB" w:eastAsia="en-US"/>
    </w:rPr>
  </w:style>
  <w:style w:type="paragraph" w:styleId="Closing">
    <w:name w:val="Closing"/>
    <w:basedOn w:val="Normal"/>
    <w:link w:val="ClosingChar"/>
    <w:rsid w:val="003A499B"/>
    <w:pPr>
      <w:spacing w:before="0" w:after="180"/>
      <w:ind w:left="4252"/>
    </w:pPr>
    <w:rPr>
      <w:sz w:val="20"/>
    </w:rPr>
  </w:style>
  <w:style w:type="character" w:customStyle="1" w:styleId="ClosingChar">
    <w:name w:val="Closing Char"/>
    <w:basedOn w:val="DefaultParagraphFont"/>
    <w:link w:val="Closing"/>
    <w:rsid w:val="003A499B"/>
    <w:rPr>
      <w:rFonts w:eastAsia="Malgun Gothic"/>
      <w:lang w:val="en-GB" w:eastAsia="en-US"/>
    </w:rPr>
  </w:style>
  <w:style w:type="character" w:customStyle="1" w:styleId="CommentTextChar">
    <w:name w:val="Comment Text Char"/>
    <w:uiPriority w:val="99"/>
    <w:rsid w:val="00161A80"/>
    <w:rPr>
      <w:sz w:val="24"/>
      <w:lang w:val="en-GB" w:eastAsia="en-US"/>
    </w:rPr>
  </w:style>
  <w:style w:type="paragraph" w:styleId="Date">
    <w:name w:val="Date"/>
    <w:basedOn w:val="Normal"/>
    <w:next w:val="Normal"/>
    <w:link w:val="DateChar"/>
    <w:rsid w:val="003A499B"/>
    <w:pPr>
      <w:spacing w:before="0" w:after="180"/>
    </w:pPr>
    <w:rPr>
      <w:sz w:val="20"/>
    </w:rPr>
  </w:style>
  <w:style w:type="character" w:customStyle="1" w:styleId="DateChar">
    <w:name w:val="Date Char"/>
    <w:basedOn w:val="DefaultParagraphFont"/>
    <w:link w:val="Date"/>
    <w:rsid w:val="003A499B"/>
    <w:rPr>
      <w:rFonts w:eastAsia="Malgun Gothic"/>
      <w:lang w:val="en-GB" w:eastAsia="en-US"/>
    </w:rPr>
  </w:style>
  <w:style w:type="paragraph" w:styleId="DocumentMap">
    <w:name w:val="Document Map"/>
    <w:basedOn w:val="Normal"/>
    <w:link w:val="DocumentMapChar"/>
    <w:semiHidden/>
    <w:rsid w:val="003A499B"/>
    <w:pPr>
      <w:shd w:val="clear" w:color="auto" w:fill="000080"/>
      <w:spacing w:before="0" w:after="180"/>
    </w:pPr>
    <w:rPr>
      <w:rFonts w:ascii="Tahoma" w:hAnsi="Tahoma" w:cs="Tahoma"/>
      <w:sz w:val="20"/>
    </w:rPr>
  </w:style>
  <w:style w:type="character" w:customStyle="1" w:styleId="DocumentMapChar">
    <w:name w:val="Document Map Char"/>
    <w:basedOn w:val="DefaultParagraphFont"/>
    <w:link w:val="DocumentMap"/>
    <w:semiHidden/>
    <w:rsid w:val="003A499B"/>
    <w:rPr>
      <w:rFonts w:ascii="Tahoma" w:eastAsia="Malgun Gothic" w:hAnsi="Tahoma" w:cs="Tahoma"/>
      <w:shd w:val="clear" w:color="auto" w:fill="000080"/>
      <w:lang w:val="en-GB" w:eastAsia="en-US"/>
    </w:rPr>
  </w:style>
  <w:style w:type="paragraph" w:styleId="E-mailSignature">
    <w:name w:val="E-mail Signature"/>
    <w:basedOn w:val="Normal"/>
    <w:link w:val="E-mailSignatureChar"/>
    <w:rsid w:val="003A499B"/>
    <w:pPr>
      <w:spacing w:before="0" w:after="180"/>
    </w:pPr>
    <w:rPr>
      <w:sz w:val="20"/>
    </w:rPr>
  </w:style>
  <w:style w:type="character" w:customStyle="1" w:styleId="E-mailSignatureChar">
    <w:name w:val="E-mail Signature Char"/>
    <w:basedOn w:val="DefaultParagraphFont"/>
    <w:link w:val="E-mailSignature"/>
    <w:rsid w:val="003A499B"/>
    <w:rPr>
      <w:rFonts w:eastAsia="Malgun Gothic"/>
      <w:lang w:val="en-GB" w:eastAsia="en-US"/>
    </w:rPr>
  </w:style>
  <w:style w:type="character" w:styleId="EndnoteReference">
    <w:name w:val="endnote reference"/>
    <w:semiHidden/>
    <w:rsid w:val="00161A80"/>
    <w:rPr>
      <w:vertAlign w:val="superscript"/>
    </w:rPr>
  </w:style>
  <w:style w:type="paragraph" w:styleId="EndnoteText">
    <w:name w:val="endnote text"/>
    <w:basedOn w:val="Normal"/>
    <w:link w:val="EndnoteTextChar"/>
    <w:uiPriority w:val="99"/>
    <w:rsid w:val="00161A80"/>
    <w:rPr>
      <w:rFonts w:ascii="CG Times" w:eastAsia="Calibri" w:hAnsi="CG Times"/>
      <w:sz w:val="20"/>
      <w:lang w:val="en-AU"/>
    </w:rPr>
  </w:style>
  <w:style w:type="character" w:customStyle="1" w:styleId="EndnoteTextChar">
    <w:name w:val="Endnote Text Char"/>
    <w:link w:val="EndnoteText"/>
    <w:uiPriority w:val="99"/>
    <w:rsid w:val="00161A80"/>
    <w:rPr>
      <w:rFonts w:ascii="CG Times" w:eastAsia="Calibri" w:hAnsi="CG Times"/>
      <w:lang w:val="en-AU" w:eastAsia="en-US"/>
    </w:rPr>
  </w:style>
  <w:style w:type="paragraph" w:styleId="EnvelopeAddress">
    <w:name w:val="envelope address"/>
    <w:basedOn w:val="Normal"/>
    <w:rsid w:val="003A499B"/>
    <w:pPr>
      <w:framePr w:w="7920" w:h="1980" w:hRule="exact" w:hSpace="180" w:wrap="auto" w:hAnchor="page" w:xAlign="center" w:yAlign="bottom"/>
      <w:spacing w:before="0" w:after="180"/>
      <w:ind w:left="2880"/>
    </w:pPr>
    <w:rPr>
      <w:rFonts w:ascii="Arial" w:hAnsi="Arial" w:cs="Arial"/>
      <w:szCs w:val="24"/>
    </w:rPr>
  </w:style>
  <w:style w:type="paragraph" w:styleId="EnvelopeReturn">
    <w:name w:val="envelope return"/>
    <w:basedOn w:val="Normal"/>
    <w:rsid w:val="003A499B"/>
    <w:pPr>
      <w:spacing w:before="0" w:after="180"/>
    </w:pPr>
    <w:rPr>
      <w:rFonts w:ascii="Arial" w:hAnsi="Arial" w:cs="Arial"/>
      <w:sz w:val="20"/>
    </w:rPr>
  </w:style>
  <w:style w:type="character" w:styleId="HTMLAcronym">
    <w:name w:val="HTML Acronym"/>
    <w:basedOn w:val="DefaultParagraphFont"/>
    <w:rsid w:val="003A499B"/>
  </w:style>
  <w:style w:type="paragraph" w:styleId="HTMLAddress">
    <w:name w:val="HTML Address"/>
    <w:basedOn w:val="Normal"/>
    <w:link w:val="HTMLAddressChar"/>
    <w:rsid w:val="003A499B"/>
    <w:pPr>
      <w:spacing w:before="0" w:after="180"/>
    </w:pPr>
    <w:rPr>
      <w:i/>
      <w:iCs/>
      <w:sz w:val="20"/>
    </w:rPr>
  </w:style>
  <w:style w:type="character" w:customStyle="1" w:styleId="HTMLAddressChar">
    <w:name w:val="HTML Address Char"/>
    <w:basedOn w:val="DefaultParagraphFont"/>
    <w:link w:val="HTMLAddress"/>
    <w:rsid w:val="003A499B"/>
    <w:rPr>
      <w:rFonts w:eastAsia="Malgun Gothic"/>
      <w:i/>
      <w:iCs/>
      <w:lang w:val="en-GB" w:eastAsia="en-US"/>
    </w:rPr>
  </w:style>
  <w:style w:type="character" w:styleId="HTMLCite">
    <w:name w:val="HTML Cite"/>
    <w:rsid w:val="003A499B"/>
    <w:rPr>
      <w:i/>
      <w:iCs/>
    </w:rPr>
  </w:style>
  <w:style w:type="character" w:styleId="HTMLCode">
    <w:name w:val="HTML Code"/>
    <w:rsid w:val="003A499B"/>
    <w:rPr>
      <w:rFonts w:ascii="Courier New" w:hAnsi="Courier New"/>
      <w:sz w:val="20"/>
      <w:szCs w:val="20"/>
    </w:rPr>
  </w:style>
  <w:style w:type="character" w:styleId="HTMLDefinition">
    <w:name w:val="HTML Definition"/>
    <w:rsid w:val="003A499B"/>
    <w:rPr>
      <w:i/>
      <w:iCs/>
    </w:rPr>
  </w:style>
  <w:style w:type="character" w:styleId="HTMLKeyboard">
    <w:name w:val="HTML Keyboard"/>
    <w:rsid w:val="003A499B"/>
    <w:rPr>
      <w:rFonts w:ascii="Courier New" w:hAnsi="Courier New"/>
      <w:sz w:val="20"/>
      <w:szCs w:val="20"/>
    </w:rPr>
  </w:style>
  <w:style w:type="paragraph" w:styleId="HTMLPreformatted">
    <w:name w:val="HTML Preformatted"/>
    <w:basedOn w:val="Normal"/>
    <w:link w:val="HTMLPreformattedChar"/>
    <w:rsid w:val="003A499B"/>
    <w:pPr>
      <w:spacing w:before="0" w:after="180"/>
    </w:pPr>
    <w:rPr>
      <w:rFonts w:ascii="Courier New" w:hAnsi="Courier New" w:cs="Courier New"/>
      <w:sz w:val="20"/>
    </w:rPr>
  </w:style>
  <w:style w:type="character" w:customStyle="1" w:styleId="HTMLPreformattedChar">
    <w:name w:val="HTML Preformatted Char"/>
    <w:basedOn w:val="DefaultParagraphFont"/>
    <w:link w:val="HTMLPreformatted"/>
    <w:rsid w:val="003A499B"/>
    <w:rPr>
      <w:rFonts w:ascii="Courier New" w:eastAsia="Malgun Gothic" w:hAnsi="Courier New" w:cs="Courier New"/>
      <w:lang w:val="en-GB" w:eastAsia="en-US"/>
    </w:rPr>
  </w:style>
  <w:style w:type="character" w:styleId="HTMLSample">
    <w:name w:val="HTML Sample"/>
    <w:rsid w:val="003A499B"/>
    <w:rPr>
      <w:rFonts w:ascii="Courier New" w:hAnsi="Courier New"/>
    </w:rPr>
  </w:style>
  <w:style w:type="character" w:styleId="HTMLTypewriter">
    <w:name w:val="HTML Typewriter"/>
    <w:rsid w:val="003A499B"/>
    <w:rPr>
      <w:rFonts w:ascii="Courier New" w:hAnsi="Courier New"/>
      <w:sz w:val="20"/>
      <w:szCs w:val="20"/>
    </w:rPr>
  </w:style>
  <w:style w:type="character" w:styleId="HTMLVariable">
    <w:name w:val="HTML Variable"/>
    <w:rsid w:val="003A499B"/>
    <w:rPr>
      <w:i/>
      <w:iCs/>
    </w:rPr>
  </w:style>
  <w:style w:type="paragraph" w:styleId="Index3">
    <w:name w:val="index 3"/>
    <w:basedOn w:val="Normal"/>
    <w:next w:val="Normal"/>
    <w:semiHidden/>
    <w:rsid w:val="00161A80"/>
    <w:pPr>
      <w:ind w:left="567"/>
    </w:pPr>
  </w:style>
  <w:style w:type="paragraph" w:styleId="Index4">
    <w:name w:val="index 4"/>
    <w:basedOn w:val="Normal"/>
    <w:next w:val="Normal"/>
    <w:autoRedefine/>
    <w:semiHidden/>
    <w:rsid w:val="003A499B"/>
    <w:pPr>
      <w:spacing w:before="0" w:after="180"/>
      <w:ind w:left="800" w:hanging="200"/>
    </w:pPr>
    <w:rPr>
      <w:sz w:val="20"/>
    </w:rPr>
  </w:style>
  <w:style w:type="paragraph" w:styleId="Index5">
    <w:name w:val="index 5"/>
    <w:basedOn w:val="Normal"/>
    <w:next w:val="Normal"/>
    <w:autoRedefine/>
    <w:semiHidden/>
    <w:rsid w:val="003A499B"/>
    <w:pPr>
      <w:spacing w:before="0" w:after="180"/>
      <w:ind w:left="1000" w:hanging="200"/>
    </w:pPr>
    <w:rPr>
      <w:sz w:val="20"/>
    </w:rPr>
  </w:style>
  <w:style w:type="paragraph" w:styleId="Index6">
    <w:name w:val="index 6"/>
    <w:basedOn w:val="Normal"/>
    <w:next w:val="Normal"/>
    <w:autoRedefine/>
    <w:semiHidden/>
    <w:rsid w:val="003A499B"/>
    <w:pPr>
      <w:spacing w:before="0" w:after="180"/>
      <w:ind w:left="1200" w:hanging="200"/>
    </w:pPr>
    <w:rPr>
      <w:sz w:val="20"/>
    </w:rPr>
  </w:style>
  <w:style w:type="paragraph" w:styleId="Index7">
    <w:name w:val="index 7"/>
    <w:basedOn w:val="Normal"/>
    <w:next w:val="Normal"/>
    <w:autoRedefine/>
    <w:semiHidden/>
    <w:rsid w:val="003A499B"/>
    <w:pPr>
      <w:spacing w:before="0" w:after="180"/>
      <w:ind w:left="1400" w:hanging="200"/>
    </w:pPr>
    <w:rPr>
      <w:sz w:val="20"/>
    </w:rPr>
  </w:style>
  <w:style w:type="paragraph" w:styleId="Index8">
    <w:name w:val="index 8"/>
    <w:basedOn w:val="Normal"/>
    <w:next w:val="Normal"/>
    <w:autoRedefine/>
    <w:semiHidden/>
    <w:rsid w:val="003A499B"/>
    <w:pPr>
      <w:spacing w:before="0" w:after="180"/>
      <w:ind w:left="1600" w:hanging="200"/>
    </w:pPr>
    <w:rPr>
      <w:sz w:val="20"/>
    </w:rPr>
  </w:style>
  <w:style w:type="paragraph" w:styleId="Index9">
    <w:name w:val="index 9"/>
    <w:basedOn w:val="Normal"/>
    <w:next w:val="Normal"/>
    <w:autoRedefine/>
    <w:semiHidden/>
    <w:rsid w:val="003A499B"/>
    <w:pPr>
      <w:spacing w:before="0" w:after="180"/>
      <w:ind w:left="1800" w:hanging="200"/>
    </w:pPr>
    <w:rPr>
      <w:sz w:val="20"/>
    </w:rPr>
  </w:style>
  <w:style w:type="character" w:styleId="LineNumber">
    <w:name w:val="line number"/>
    <w:basedOn w:val="DefaultParagraphFont"/>
    <w:rsid w:val="003A499B"/>
  </w:style>
  <w:style w:type="paragraph" w:styleId="ListContinue">
    <w:name w:val="List Continue"/>
    <w:basedOn w:val="Normal"/>
    <w:rsid w:val="003A499B"/>
    <w:pPr>
      <w:spacing w:before="0" w:after="120"/>
      <w:ind w:left="283"/>
    </w:pPr>
    <w:rPr>
      <w:sz w:val="20"/>
    </w:rPr>
  </w:style>
  <w:style w:type="paragraph" w:styleId="ListContinue2">
    <w:name w:val="List Continue 2"/>
    <w:basedOn w:val="Normal"/>
    <w:rsid w:val="003A499B"/>
    <w:pPr>
      <w:spacing w:before="0" w:after="120"/>
      <w:ind w:left="566"/>
    </w:pPr>
    <w:rPr>
      <w:sz w:val="20"/>
    </w:rPr>
  </w:style>
  <w:style w:type="paragraph" w:styleId="ListContinue3">
    <w:name w:val="List Continue 3"/>
    <w:basedOn w:val="Normal"/>
    <w:rsid w:val="003A499B"/>
    <w:pPr>
      <w:spacing w:before="0" w:after="120"/>
      <w:ind w:left="849"/>
    </w:pPr>
    <w:rPr>
      <w:sz w:val="20"/>
    </w:rPr>
  </w:style>
  <w:style w:type="paragraph" w:styleId="ListContinue4">
    <w:name w:val="List Continue 4"/>
    <w:basedOn w:val="Normal"/>
    <w:rsid w:val="003A499B"/>
    <w:pPr>
      <w:spacing w:before="0" w:after="120"/>
      <w:ind w:left="1132"/>
    </w:pPr>
    <w:rPr>
      <w:sz w:val="20"/>
    </w:rPr>
  </w:style>
  <w:style w:type="paragraph" w:styleId="ListContinue5">
    <w:name w:val="List Continue 5"/>
    <w:basedOn w:val="Normal"/>
    <w:rsid w:val="003A499B"/>
    <w:pPr>
      <w:spacing w:before="0" w:after="120"/>
      <w:ind w:left="1415"/>
    </w:pPr>
    <w:rPr>
      <w:sz w:val="20"/>
    </w:rPr>
  </w:style>
  <w:style w:type="paragraph" w:styleId="ListNumber3">
    <w:name w:val="List Number 3"/>
    <w:basedOn w:val="Normal"/>
    <w:rsid w:val="003A499B"/>
    <w:pPr>
      <w:tabs>
        <w:tab w:val="num" w:pos="926"/>
      </w:tabs>
      <w:spacing w:before="0" w:after="180"/>
      <w:ind w:left="926" w:hanging="360"/>
    </w:pPr>
    <w:rPr>
      <w:sz w:val="20"/>
    </w:rPr>
  </w:style>
  <w:style w:type="paragraph" w:styleId="ListNumber4">
    <w:name w:val="List Number 4"/>
    <w:basedOn w:val="Normal"/>
    <w:rsid w:val="003A499B"/>
    <w:pPr>
      <w:tabs>
        <w:tab w:val="clear" w:pos="1191"/>
        <w:tab w:val="num" w:pos="1209"/>
      </w:tabs>
      <w:spacing w:before="0" w:after="180"/>
      <w:ind w:left="1209" w:hanging="360"/>
    </w:pPr>
    <w:rPr>
      <w:sz w:val="20"/>
    </w:rPr>
  </w:style>
  <w:style w:type="paragraph" w:styleId="ListNumber5">
    <w:name w:val="List Number 5"/>
    <w:basedOn w:val="Normal"/>
    <w:rsid w:val="003A499B"/>
    <w:pPr>
      <w:tabs>
        <w:tab w:val="num" w:pos="1492"/>
      </w:tabs>
      <w:spacing w:before="0" w:after="180"/>
      <w:ind w:left="1492" w:hanging="360"/>
    </w:pPr>
    <w:rPr>
      <w:sz w:val="20"/>
    </w:rPr>
  </w:style>
  <w:style w:type="paragraph" w:styleId="MacroText">
    <w:name w:val="macro"/>
    <w:link w:val="MacroTextChar"/>
    <w:semiHidden/>
    <w:rsid w:val="003A499B"/>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eastAsia="Malgun Gothic" w:hAnsi="Courier New" w:cs="Courier New"/>
      <w:lang w:val="en-GB" w:eastAsia="en-US"/>
    </w:rPr>
  </w:style>
  <w:style w:type="character" w:customStyle="1" w:styleId="MacroTextChar">
    <w:name w:val="Macro Text Char"/>
    <w:basedOn w:val="DefaultParagraphFont"/>
    <w:link w:val="MacroText"/>
    <w:semiHidden/>
    <w:rsid w:val="003A499B"/>
    <w:rPr>
      <w:rFonts w:ascii="Courier New" w:eastAsia="Malgun Gothic" w:hAnsi="Courier New" w:cs="Courier New"/>
      <w:lang w:val="en-GB" w:eastAsia="en-US"/>
    </w:rPr>
  </w:style>
  <w:style w:type="paragraph" w:styleId="MessageHeader">
    <w:name w:val="Message Header"/>
    <w:basedOn w:val="Normal"/>
    <w:link w:val="MessageHeaderChar"/>
    <w:rsid w:val="003A499B"/>
    <w:pPr>
      <w:pBdr>
        <w:top w:val="single" w:sz="6" w:space="1" w:color="auto"/>
        <w:left w:val="single" w:sz="6" w:space="1" w:color="auto"/>
        <w:bottom w:val="single" w:sz="6" w:space="1" w:color="auto"/>
        <w:right w:val="single" w:sz="6" w:space="1" w:color="auto"/>
      </w:pBdr>
      <w:shd w:val="pct20" w:color="auto" w:fill="auto"/>
      <w:spacing w:before="0" w:after="180"/>
      <w:ind w:left="1134" w:hanging="1134"/>
    </w:pPr>
    <w:rPr>
      <w:rFonts w:ascii="Arial" w:hAnsi="Arial" w:cs="Arial"/>
      <w:szCs w:val="24"/>
    </w:rPr>
  </w:style>
  <w:style w:type="character" w:customStyle="1" w:styleId="MessageHeaderChar">
    <w:name w:val="Message Header Char"/>
    <w:basedOn w:val="DefaultParagraphFont"/>
    <w:link w:val="MessageHeader"/>
    <w:rsid w:val="003A499B"/>
    <w:rPr>
      <w:rFonts w:ascii="Arial" w:eastAsia="Malgun Gothic" w:hAnsi="Arial" w:cs="Arial"/>
      <w:sz w:val="24"/>
      <w:szCs w:val="24"/>
      <w:shd w:val="pct20" w:color="auto" w:fill="auto"/>
      <w:lang w:val="en-GB" w:eastAsia="en-US"/>
    </w:rPr>
  </w:style>
  <w:style w:type="paragraph" w:styleId="NormalWeb">
    <w:name w:val="Normal (Web)"/>
    <w:basedOn w:val="Normal"/>
    <w:uiPriority w:val="99"/>
    <w:unhideWhenUsed/>
    <w:rsid w:val="00161A80"/>
    <w:pPr>
      <w:tabs>
        <w:tab w:val="clear" w:pos="794"/>
        <w:tab w:val="clear" w:pos="1191"/>
        <w:tab w:val="clear" w:pos="1588"/>
        <w:tab w:val="clear" w:pos="1985"/>
      </w:tabs>
      <w:overflowPunct/>
      <w:autoSpaceDE/>
      <w:autoSpaceDN/>
      <w:adjustRightInd/>
      <w:spacing w:before="100" w:beforeAutospacing="1" w:after="100" w:afterAutospacing="1"/>
      <w:textAlignment w:val="auto"/>
    </w:pPr>
    <w:rPr>
      <w:rFonts w:eastAsia="Times New Roman"/>
      <w:szCs w:val="24"/>
      <w:lang w:val="en-US" w:eastAsia="zh-CN"/>
    </w:rPr>
  </w:style>
  <w:style w:type="paragraph" w:styleId="NormalIndent">
    <w:name w:val="Normal Indent"/>
    <w:basedOn w:val="Normal"/>
    <w:rsid w:val="003A499B"/>
    <w:pPr>
      <w:spacing w:before="0" w:after="180"/>
      <w:ind w:left="720"/>
    </w:pPr>
    <w:rPr>
      <w:sz w:val="20"/>
    </w:rPr>
  </w:style>
  <w:style w:type="paragraph" w:styleId="NoteHeading">
    <w:name w:val="Note Heading"/>
    <w:basedOn w:val="Normal"/>
    <w:next w:val="Normal"/>
    <w:link w:val="NoteHeadingChar"/>
    <w:rsid w:val="003A499B"/>
    <w:pPr>
      <w:spacing w:before="0" w:after="180"/>
    </w:pPr>
    <w:rPr>
      <w:sz w:val="20"/>
    </w:rPr>
  </w:style>
  <w:style w:type="character" w:customStyle="1" w:styleId="NoteHeadingChar">
    <w:name w:val="Note Heading Char"/>
    <w:basedOn w:val="DefaultParagraphFont"/>
    <w:link w:val="NoteHeading"/>
    <w:rsid w:val="003A499B"/>
    <w:rPr>
      <w:rFonts w:eastAsia="Malgun Gothic"/>
      <w:lang w:val="en-GB" w:eastAsia="en-US"/>
    </w:rPr>
  </w:style>
  <w:style w:type="paragraph" w:styleId="PlainText">
    <w:name w:val="Plain Text"/>
    <w:basedOn w:val="Normal"/>
    <w:link w:val="PlainTextChar"/>
    <w:uiPriority w:val="99"/>
    <w:unhideWhenUsed/>
    <w:rsid w:val="00161A80"/>
    <w:pPr>
      <w:widowControl w:val="0"/>
      <w:tabs>
        <w:tab w:val="clear" w:pos="794"/>
        <w:tab w:val="clear" w:pos="1191"/>
        <w:tab w:val="clear" w:pos="1588"/>
        <w:tab w:val="clear" w:pos="1985"/>
      </w:tabs>
      <w:overflowPunct/>
      <w:autoSpaceDE/>
      <w:autoSpaceDN/>
      <w:adjustRightInd/>
      <w:spacing w:before="0"/>
      <w:textAlignment w:val="auto"/>
    </w:pPr>
    <w:rPr>
      <w:rFonts w:ascii="MS Gothic" w:eastAsia="MS Gothic" w:hAnsi="Courier New"/>
      <w:kern w:val="2"/>
      <w:sz w:val="20"/>
      <w:szCs w:val="21"/>
    </w:rPr>
  </w:style>
  <w:style w:type="character" w:customStyle="1" w:styleId="PlainTextChar">
    <w:name w:val="Plain Text Char"/>
    <w:basedOn w:val="DefaultParagraphFont"/>
    <w:link w:val="PlainText"/>
    <w:uiPriority w:val="99"/>
    <w:rsid w:val="00161A80"/>
    <w:rPr>
      <w:rFonts w:ascii="MS Gothic" w:eastAsia="MS Gothic" w:hAnsi="Courier New"/>
      <w:kern w:val="2"/>
      <w:szCs w:val="21"/>
      <w:lang w:val="en-GB" w:eastAsia="en-US"/>
    </w:rPr>
  </w:style>
  <w:style w:type="paragraph" w:styleId="Salutation">
    <w:name w:val="Salutation"/>
    <w:basedOn w:val="Normal"/>
    <w:next w:val="Normal"/>
    <w:link w:val="SalutationChar"/>
    <w:rsid w:val="003A499B"/>
    <w:pPr>
      <w:spacing w:before="0" w:after="180"/>
    </w:pPr>
    <w:rPr>
      <w:sz w:val="20"/>
    </w:rPr>
  </w:style>
  <w:style w:type="character" w:customStyle="1" w:styleId="SalutationChar">
    <w:name w:val="Salutation Char"/>
    <w:basedOn w:val="DefaultParagraphFont"/>
    <w:link w:val="Salutation"/>
    <w:rsid w:val="003A499B"/>
    <w:rPr>
      <w:rFonts w:eastAsia="Malgun Gothic"/>
      <w:lang w:val="en-GB" w:eastAsia="en-US"/>
    </w:rPr>
  </w:style>
  <w:style w:type="paragraph" w:styleId="Signature">
    <w:name w:val="Signature"/>
    <w:basedOn w:val="Normal"/>
    <w:link w:val="SignatureChar"/>
    <w:rsid w:val="003A499B"/>
    <w:pPr>
      <w:spacing w:before="0" w:after="180"/>
      <w:ind w:left="4252"/>
    </w:pPr>
    <w:rPr>
      <w:sz w:val="20"/>
    </w:rPr>
  </w:style>
  <w:style w:type="character" w:customStyle="1" w:styleId="SignatureChar">
    <w:name w:val="Signature Char"/>
    <w:basedOn w:val="DefaultParagraphFont"/>
    <w:link w:val="Signature"/>
    <w:rsid w:val="003A499B"/>
    <w:rPr>
      <w:rFonts w:eastAsia="Malgun Gothic"/>
      <w:lang w:val="en-GB" w:eastAsia="en-US"/>
    </w:rPr>
  </w:style>
  <w:style w:type="paragraph" w:styleId="TableofAuthorities">
    <w:name w:val="table of authorities"/>
    <w:basedOn w:val="Normal"/>
    <w:next w:val="Normal"/>
    <w:semiHidden/>
    <w:rsid w:val="003A499B"/>
    <w:pPr>
      <w:spacing w:before="0" w:after="180"/>
      <w:ind w:left="200" w:hanging="200"/>
    </w:pPr>
    <w:rPr>
      <w:sz w:val="20"/>
    </w:rPr>
  </w:style>
  <w:style w:type="paragraph" w:styleId="Title">
    <w:name w:val="Title"/>
    <w:basedOn w:val="Normal"/>
    <w:link w:val="TitleChar"/>
    <w:qFormat/>
    <w:rsid w:val="003A499B"/>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3A499B"/>
    <w:rPr>
      <w:rFonts w:ascii="Arial" w:eastAsia="Malgun Gothic" w:hAnsi="Arial" w:cs="Arial"/>
      <w:b/>
      <w:bCs/>
      <w:kern w:val="28"/>
      <w:sz w:val="32"/>
      <w:szCs w:val="32"/>
      <w:lang w:val="en-GB" w:eastAsia="en-US"/>
    </w:rPr>
  </w:style>
  <w:style w:type="paragraph" w:styleId="TOAHeading">
    <w:name w:val="toa heading"/>
    <w:basedOn w:val="Normal"/>
    <w:next w:val="Normal"/>
    <w:semiHidden/>
    <w:rsid w:val="003A499B"/>
    <w:pPr>
      <w:spacing w:after="180"/>
    </w:pPr>
    <w:rPr>
      <w:rFonts w:ascii="Arial" w:hAnsi="Arial" w:cs="Arial"/>
      <w:b/>
      <w:bCs/>
      <w:szCs w:val="24"/>
    </w:rPr>
  </w:style>
  <w:style w:type="paragraph" w:customStyle="1" w:styleId="TAJ">
    <w:name w:val="TAJ"/>
    <w:basedOn w:val="Normal"/>
    <w:rsid w:val="003A499B"/>
    <w:pPr>
      <w:keepNext/>
      <w:keepLines/>
      <w:spacing w:before="0"/>
    </w:pPr>
    <w:rPr>
      <w:rFonts w:ascii="Arial" w:hAnsi="Arial"/>
      <w:sz w:val="18"/>
    </w:rPr>
  </w:style>
  <w:style w:type="paragraph" w:customStyle="1" w:styleId="FL">
    <w:name w:val="FL"/>
    <w:basedOn w:val="Normal"/>
    <w:rsid w:val="003A499B"/>
    <w:pPr>
      <w:keepNext/>
      <w:keepLines/>
      <w:spacing w:before="60" w:after="180"/>
      <w:jc w:val="center"/>
    </w:pPr>
    <w:rPr>
      <w:rFonts w:ascii="Arial" w:hAnsi="Arial"/>
      <w:b/>
      <w:sz w:val="20"/>
    </w:rPr>
  </w:style>
  <w:style w:type="character" w:customStyle="1" w:styleId="BalloonTextChar">
    <w:name w:val="Balloon Text Char"/>
    <w:basedOn w:val="DefaultParagraphFont"/>
    <w:link w:val="BalloonText"/>
    <w:uiPriority w:val="99"/>
    <w:rsid w:val="00161A80"/>
    <w:rPr>
      <w:rFonts w:ascii="Tahoma" w:eastAsia="Malgun Gothic" w:hAnsi="Tahoma" w:cs="Tahoma"/>
      <w:sz w:val="16"/>
      <w:szCs w:val="16"/>
      <w:lang w:val="en-GB" w:eastAsia="en-US"/>
    </w:rPr>
  </w:style>
  <w:style w:type="paragraph" w:customStyle="1" w:styleId="oneM2M-CoverTableLeft">
    <w:name w:val="oneM2M-CoverTableLeft"/>
    <w:basedOn w:val="Normal"/>
    <w:qFormat/>
    <w:rsid w:val="003A499B"/>
    <w:pPr>
      <w:keepNext/>
      <w:keepLines/>
      <w:spacing w:before="60" w:after="60"/>
    </w:pPr>
    <w:rPr>
      <w:rFonts w:eastAsia="BatangChe"/>
      <w:color w:val="FFFFFF"/>
      <w:szCs w:val="24"/>
    </w:rPr>
  </w:style>
  <w:style w:type="paragraph" w:customStyle="1" w:styleId="oneM2M-CoverTableText">
    <w:name w:val="oneM2M-CoverTableText"/>
    <w:basedOn w:val="Normal"/>
    <w:qFormat/>
    <w:rsid w:val="003A499B"/>
    <w:pPr>
      <w:keepNext/>
      <w:keepLines/>
      <w:spacing w:before="60" w:after="60"/>
    </w:pPr>
    <w:rPr>
      <w:rFonts w:eastAsia="BatangChe"/>
      <w:sz w:val="22"/>
      <w:szCs w:val="24"/>
    </w:rPr>
  </w:style>
  <w:style w:type="paragraph" w:customStyle="1" w:styleId="0neM2M-CoverTableTitle">
    <w:name w:val="0neM2M-CoverTableTitle"/>
    <w:basedOn w:val="Normal"/>
    <w:qFormat/>
    <w:rsid w:val="003A499B"/>
    <w:pPr>
      <w:shd w:val="clear" w:color="auto" w:fill="B42025"/>
      <w:tabs>
        <w:tab w:val="left" w:pos="284"/>
        <w:tab w:val="right" w:pos="1710"/>
        <w:tab w:val="left" w:pos="3780"/>
      </w:tabs>
      <w:spacing w:before="0"/>
      <w:ind w:left="1985" w:hanging="1985"/>
      <w:jc w:val="center"/>
    </w:pPr>
    <w:rPr>
      <w:rFonts w:ascii="Calibri" w:hAnsi="Calibri" w:cs="Tahoma"/>
      <w:b/>
      <w:smallCaps/>
      <w:color w:val="FFFFFF"/>
      <w:spacing w:val="30"/>
      <w:sz w:val="40"/>
      <w:szCs w:val="24"/>
    </w:rPr>
  </w:style>
  <w:style w:type="paragraph" w:customStyle="1" w:styleId="oneM2M-RowTitle">
    <w:name w:val="oneM2M-RowTitle"/>
    <w:basedOn w:val="oneM2M-CoverTableText"/>
    <w:rsid w:val="003A499B"/>
    <w:rPr>
      <w:color w:val="FFFFFF"/>
    </w:rPr>
  </w:style>
  <w:style w:type="paragraph" w:customStyle="1" w:styleId="AltNormal">
    <w:name w:val="AltNormal"/>
    <w:basedOn w:val="Normal"/>
    <w:autoRedefine/>
    <w:rsid w:val="003A499B"/>
    <w:pPr>
      <w:tabs>
        <w:tab w:val="left" w:pos="284"/>
      </w:tabs>
    </w:pPr>
    <w:rPr>
      <w:sz w:val="20"/>
      <w:szCs w:val="24"/>
    </w:rPr>
  </w:style>
  <w:style w:type="paragraph" w:customStyle="1" w:styleId="OneM2M-Normal">
    <w:name w:val="OneM2M-Normal"/>
    <w:basedOn w:val="Normal"/>
    <w:qFormat/>
    <w:rsid w:val="003A499B"/>
    <w:pPr>
      <w:tabs>
        <w:tab w:val="left" w:pos="284"/>
      </w:tabs>
    </w:pPr>
    <w:rPr>
      <w:rFonts w:ascii="Myriad Pro" w:hAnsi="Myriad Pro"/>
      <w:szCs w:val="24"/>
    </w:rPr>
  </w:style>
  <w:style w:type="character" w:customStyle="1" w:styleId="CommentSubjectChar">
    <w:name w:val="Comment Subject Char"/>
    <w:basedOn w:val="CommentTextChar1"/>
    <w:link w:val="CommentSubject"/>
    <w:uiPriority w:val="99"/>
    <w:rsid w:val="00161A80"/>
    <w:rPr>
      <w:rFonts w:eastAsia="Malgun Gothic"/>
      <w:b/>
      <w:bCs/>
      <w:sz w:val="24"/>
      <w:lang w:val="en-GB" w:eastAsia="en-US"/>
    </w:rPr>
  </w:style>
  <w:style w:type="paragraph" w:customStyle="1" w:styleId="OneM2M-Bullet1">
    <w:name w:val="OneM2M-Bullet1"/>
    <w:basedOn w:val="OneM2M-Normal"/>
    <w:qFormat/>
    <w:rsid w:val="003A499B"/>
    <w:rPr>
      <w:rFonts w:ascii="Cambria" w:eastAsia="Times New Roman" w:hAnsi="Cambria"/>
    </w:rPr>
  </w:style>
  <w:style w:type="character" w:customStyle="1" w:styleId="B1Car">
    <w:name w:val="B1+ Car"/>
    <w:link w:val="B1"/>
    <w:locked/>
    <w:rsid w:val="003A499B"/>
    <w:rPr>
      <w:rFonts w:eastAsia="Times New Roman"/>
      <w:lang w:val="en-GB" w:eastAsia="en-US"/>
    </w:rPr>
  </w:style>
  <w:style w:type="paragraph" w:customStyle="1" w:styleId="Reptitle">
    <w:name w:val="Rep_title"/>
    <w:basedOn w:val="Rectitle"/>
    <w:next w:val="Repref"/>
    <w:rsid w:val="00161A80"/>
  </w:style>
  <w:style w:type="paragraph" w:customStyle="1" w:styleId="kgkreflist">
    <w:name w:val="kgkreflist"/>
    <w:basedOn w:val="Normal"/>
    <w:rsid w:val="00161A80"/>
    <w:pPr>
      <w:numPr>
        <w:numId w:val="30"/>
      </w:numPr>
    </w:pPr>
    <w:rPr>
      <w:rFonts w:eastAsia="Batang"/>
    </w:rPr>
  </w:style>
  <w:style w:type="paragraph" w:customStyle="1" w:styleId="AnnexNoTitle0">
    <w:name w:val="Annex_NoTitle"/>
    <w:basedOn w:val="Normal"/>
    <w:next w:val="Normalaftertitle0"/>
    <w:rsid w:val="00161A80"/>
    <w:pPr>
      <w:keepNext/>
      <w:keepLines/>
      <w:spacing w:before="720"/>
      <w:jc w:val="center"/>
      <w:outlineLvl w:val="0"/>
    </w:pPr>
    <w:rPr>
      <w:b/>
      <w:sz w:val="28"/>
    </w:rPr>
  </w:style>
  <w:style w:type="character" w:customStyle="1" w:styleId="Appdef">
    <w:name w:val="App_def"/>
    <w:basedOn w:val="DefaultParagraphFont"/>
    <w:rsid w:val="00161A80"/>
    <w:rPr>
      <w:rFonts w:ascii="Times New Roman" w:hAnsi="Times New Roman"/>
      <w:b/>
    </w:rPr>
  </w:style>
  <w:style w:type="character" w:customStyle="1" w:styleId="Appref">
    <w:name w:val="App_ref"/>
    <w:basedOn w:val="DefaultParagraphFont"/>
    <w:rsid w:val="00161A80"/>
  </w:style>
  <w:style w:type="paragraph" w:customStyle="1" w:styleId="AppendixNoTitle0">
    <w:name w:val="Appendix_NoTitle"/>
    <w:basedOn w:val="AnnexNoTitle0"/>
    <w:next w:val="Normalaftertitle0"/>
    <w:rsid w:val="00161A80"/>
  </w:style>
  <w:style w:type="character" w:customStyle="1" w:styleId="apple-converted-space">
    <w:name w:val="apple-converted-space"/>
    <w:basedOn w:val="DefaultParagraphFont"/>
    <w:rsid w:val="00161A80"/>
  </w:style>
  <w:style w:type="character" w:customStyle="1" w:styleId="apple-style-span">
    <w:name w:val="apple-style-span"/>
    <w:rsid w:val="00161A80"/>
    <w:rPr>
      <w:rFonts w:cs="Times New Roman"/>
    </w:rPr>
  </w:style>
  <w:style w:type="character" w:customStyle="1" w:styleId="Artdef">
    <w:name w:val="Art_def"/>
    <w:basedOn w:val="DefaultParagraphFont"/>
    <w:rsid w:val="00161A80"/>
    <w:rPr>
      <w:rFonts w:ascii="Times New Roman" w:hAnsi="Times New Roman"/>
      <w:b/>
    </w:rPr>
  </w:style>
  <w:style w:type="paragraph" w:customStyle="1" w:styleId="Artheading">
    <w:name w:val="Art_heading"/>
    <w:basedOn w:val="Normal"/>
    <w:next w:val="Normalaftertitle0"/>
    <w:rsid w:val="00161A80"/>
    <w:pPr>
      <w:spacing w:before="480"/>
      <w:jc w:val="center"/>
    </w:pPr>
    <w:rPr>
      <w:b/>
      <w:sz w:val="28"/>
    </w:rPr>
  </w:style>
  <w:style w:type="paragraph" w:customStyle="1" w:styleId="ArtNo">
    <w:name w:val="Art_No"/>
    <w:basedOn w:val="Normal"/>
    <w:next w:val="Normal"/>
    <w:rsid w:val="00161A80"/>
    <w:pPr>
      <w:keepNext/>
      <w:keepLines/>
      <w:spacing w:before="480"/>
      <w:jc w:val="center"/>
    </w:pPr>
    <w:rPr>
      <w:caps/>
      <w:sz w:val="28"/>
    </w:rPr>
  </w:style>
  <w:style w:type="character" w:customStyle="1" w:styleId="Artref">
    <w:name w:val="Art_ref"/>
    <w:basedOn w:val="DefaultParagraphFont"/>
    <w:rsid w:val="00161A80"/>
  </w:style>
  <w:style w:type="paragraph" w:customStyle="1" w:styleId="Arttitle">
    <w:name w:val="Art_title"/>
    <w:basedOn w:val="Normal"/>
    <w:next w:val="Normalaftertitle0"/>
    <w:rsid w:val="00161A80"/>
    <w:pPr>
      <w:keepNext/>
      <w:keepLines/>
      <w:spacing w:before="240"/>
      <w:jc w:val="center"/>
    </w:pPr>
    <w:rPr>
      <w:b/>
      <w:sz w:val="28"/>
    </w:rPr>
  </w:style>
  <w:style w:type="paragraph" w:customStyle="1" w:styleId="Body">
    <w:name w:val="Body"/>
    <w:rsid w:val="00161A80"/>
    <w:pPr>
      <w:spacing w:after="120"/>
    </w:pPr>
    <w:rPr>
      <w:rFonts w:ascii="Calibri" w:eastAsia="Calibri" w:hAnsi="Calibri" w:cs="Calibri"/>
      <w:color w:val="000000"/>
      <w:sz w:val="24"/>
      <w:szCs w:val="24"/>
      <w:u w:color="000000"/>
    </w:rPr>
  </w:style>
  <w:style w:type="paragraph" w:customStyle="1" w:styleId="Call">
    <w:name w:val="Call"/>
    <w:basedOn w:val="Normal"/>
    <w:next w:val="Normal"/>
    <w:rsid w:val="00161A80"/>
    <w:pPr>
      <w:keepNext/>
      <w:keepLines/>
      <w:spacing w:before="160"/>
      <w:ind w:left="794"/>
    </w:pPr>
    <w:rPr>
      <w:i/>
    </w:rPr>
  </w:style>
  <w:style w:type="paragraph" w:customStyle="1" w:styleId="ChapNo">
    <w:name w:val="Chap_No"/>
    <w:basedOn w:val="Normal"/>
    <w:next w:val="Normal"/>
    <w:rsid w:val="00161A80"/>
    <w:pPr>
      <w:keepNext/>
      <w:keepLines/>
      <w:spacing w:before="480"/>
      <w:jc w:val="center"/>
    </w:pPr>
    <w:rPr>
      <w:b/>
      <w:caps/>
      <w:sz w:val="28"/>
    </w:rPr>
  </w:style>
  <w:style w:type="paragraph" w:customStyle="1" w:styleId="Chaptitle">
    <w:name w:val="Chap_title"/>
    <w:basedOn w:val="Normal"/>
    <w:next w:val="Normalaftertitle0"/>
    <w:rsid w:val="00161A80"/>
    <w:pPr>
      <w:keepNext/>
      <w:keepLines/>
      <w:spacing w:before="240"/>
      <w:jc w:val="center"/>
    </w:pPr>
    <w:rPr>
      <w:b/>
      <w:sz w:val="28"/>
    </w:rPr>
  </w:style>
  <w:style w:type="character" w:customStyle="1" w:styleId="CommentTextChar1">
    <w:name w:val="Comment Text Char1"/>
    <w:basedOn w:val="DefaultParagraphFont"/>
    <w:link w:val="CommentText"/>
    <w:uiPriority w:val="99"/>
    <w:rsid w:val="00161A80"/>
    <w:rPr>
      <w:rFonts w:eastAsia="Malgun Gothic"/>
      <w:lang w:eastAsia="en-US"/>
    </w:rPr>
  </w:style>
  <w:style w:type="paragraph" w:customStyle="1" w:styleId="Default">
    <w:name w:val="Default"/>
    <w:rsid w:val="00161A80"/>
    <w:pPr>
      <w:widowControl w:val="0"/>
      <w:autoSpaceDE w:val="0"/>
      <w:autoSpaceDN w:val="0"/>
      <w:adjustRightInd w:val="0"/>
    </w:pPr>
    <w:rPr>
      <w:rFonts w:ascii="Wingdings" w:eastAsia="Malgun Gothic" w:hAnsi="Wingdings" w:cs="Wingdings"/>
      <w:color w:val="000000"/>
      <w:sz w:val="24"/>
      <w:szCs w:val="24"/>
      <w:lang w:eastAsia="ja-JP"/>
    </w:rPr>
  </w:style>
  <w:style w:type="character" w:customStyle="1" w:styleId="EndnoteTextChar1">
    <w:name w:val="Endnote Text Char1"/>
    <w:basedOn w:val="DefaultParagraphFont"/>
    <w:uiPriority w:val="99"/>
    <w:semiHidden/>
    <w:rsid w:val="00161A80"/>
    <w:rPr>
      <w:rFonts w:ascii="Times New Roman" w:eastAsia="Malgun Gothic" w:hAnsi="Times New Roman"/>
      <w:lang w:val="en-GB" w:eastAsia="en-US"/>
    </w:rPr>
  </w:style>
  <w:style w:type="character" w:customStyle="1" w:styleId="enumlev1Char">
    <w:name w:val="enumlev1 Char"/>
    <w:basedOn w:val="DefaultParagraphFont"/>
    <w:link w:val="enumlev1"/>
    <w:rsid w:val="00161A80"/>
    <w:rPr>
      <w:rFonts w:eastAsia="Malgun Gothic"/>
      <w:sz w:val="24"/>
      <w:lang w:val="en-GB" w:eastAsia="en-US"/>
    </w:rPr>
  </w:style>
  <w:style w:type="paragraph" w:customStyle="1" w:styleId="enumlev1TR">
    <w:name w:val="enumlev1 TR"/>
    <w:basedOn w:val="enumlev1"/>
    <w:link w:val="enumlev1TRChar"/>
    <w:qFormat/>
    <w:rsid w:val="00161A80"/>
    <w:pPr>
      <w:numPr>
        <w:numId w:val="29"/>
      </w:numPr>
    </w:pPr>
    <w:rPr>
      <w:lang w:val="fr-CH"/>
    </w:rPr>
  </w:style>
  <w:style w:type="character" w:customStyle="1" w:styleId="enumlev1TRChar">
    <w:name w:val="enumlev1 TR Char"/>
    <w:basedOn w:val="enumlev1Char"/>
    <w:link w:val="enumlev1TR"/>
    <w:rsid w:val="00161A80"/>
    <w:rPr>
      <w:rFonts w:eastAsia="Malgun Gothic"/>
      <w:sz w:val="24"/>
      <w:lang w:val="fr-CH" w:eastAsia="en-US"/>
    </w:rPr>
  </w:style>
  <w:style w:type="paragraph" w:customStyle="1" w:styleId="Equationlegend">
    <w:name w:val="Equation_legend"/>
    <w:basedOn w:val="Normal"/>
    <w:rsid w:val="00161A80"/>
    <w:pPr>
      <w:tabs>
        <w:tab w:val="clear" w:pos="794"/>
        <w:tab w:val="clear" w:pos="1191"/>
        <w:tab w:val="clear" w:pos="1588"/>
        <w:tab w:val="right" w:pos="1814"/>
      </w:tabs>
      <w:spacing w:before="80"/>
      <w:ind w:left="1985" w:hanging="1985"/>
    </w:pPr>
  </w:style>
  <w:style w:type="paragraph" w:customStyle="1" w:styleId="FigureNoBR">
    <w:name w:val="Figure_No_BR"/>
    <w:basedOn w:val="Normal"/>
    <w:next w:val="Normal"/>
    <w:rsid w:val="00161A80"/>
    <w:pPr>
      <w:keepNext/>
      <w:keepLines/>
      <w:spacing w:before="480" w:after="120"/>
      <w:jc w:val="center"/>
    </w:pPr>
    <w:rPr>
      <w:caps/>
    </w:rPr>
  </w:style>
  <w:style w:type="paragraph" w:customStyle="1" w:styleId="TabletitleBR">
    <w:name w:val="Table_title_BR"/>
    <w:basedOn w:val="Normal"/>
    <w:next w:val="Normal"/>
    <w:rsid w:val="00161A80"/>
    <w:pPr>
      <w:keepNext/>
      <w:keepLines/>
      <w:spacing w:before="0" w:after="120"/>
      <w:jc w:val="center"/>
    </w:pPr>
    <w:rPr>
      <w:b/>
    </w:rPr>
  </w:style>
  <w:style w:type="paragraph" w:customStyle="1" w:styleId="FiguretitleBR">
    <w:name w:val="Figure_title_BR"/>
    <w:basedOn w:val="TabletitleBR"/>
    <w:next w:val="Normal"/>
    <w:rsid w:val="00161A80"/>
    <w:pPr>
      <w:keepNext w:val="0"/>
      <w:spacing w:after="480"/>
    </w:pPr>
  </w:style>
  <w:style w:type="paragraph" w:customStyle="1" w:styleId="Figurewithouttitle">
    <w:name w:val="Figure_without_title"/>
    <w:basedOn w:val="Normal"/>
    <w:next w:val="Normalaftertitle0"/>
    <w:rsid w:val="00161A80"/>
    <w:pPr>
      <w:keepLines/>
      <w:spacing w:before="240" w:after="120"/>
      <w:jc w:val="center"/>
    </w:pPr>
  </w:style>
  <w:style w:type="paragraph" w:customStyle="1" w:styleId="FirstFooter">
    <w:name w:val="FirstFooter"/>
    <w:basedOn w:val="Footer"/>
    <w:rsid w:val="00161A80"/>
    <w:pPr>
      <w:tabs>
        <w:tab w:val="clear" w:pos="5954"/>
        <w:tab w:val="clear" w:pos="9639"/>
      </w:tabs>
      <w:overflowPunct/>
      <w:autoSpaceDE/>
      <w:autoSpaceDN/>
      <w:adjustRightInd/>
      <w:spacing w:before="40"/>
      <w:textAlignment w:val="auto"/>
    </w:pPr>
    <w:rPr>
      <w:caps w:val="0"/>
      <w:noProof w:val="0"/>
    </w:rPr>
  </w:style>
  <w:style w:type="paragraph" w:customStyle="1" w:styleId="FooterQP">
    <w:name w:val="Footer_QP"/>
    <w:basedOn w:val="Normal"/>
    <w:rsid w:val="00161A80"/>
    <w:pPr>
      <w:tabs>
        <w:tab w:val="clear" w:pos="794"/>
        <w:tab w:val="clear" w:pos="1191"/>
        <w:tab w:val="clear" w:pos="1588"/>
        <w:tab w:val="clear" w:pos="1985"/>
        <w:tab w:val="left" w:pos="907"/>
        <w:tab w:val="right" w:pos="8789"/>
        <w:tab w:val="right" w:pos="9639"/>
      </w:tabs>
      <w:spacing w:before="0"/>
    </w:pPr>
    <w:rPr>
      <w:b/>
      <w:sz w:val="22"/>
    </w:rPr>
  </w:style>
  <w:style w:type="paragraph" w:customStyle="1" w:styleId="Note">
    <w:name w:val="Note"/>
    <w:basedOn w:val="Normal"/>
    <w:rsid w:val="00161A80"/>
    <w:pPr>
      <w:spacing w:before="80"/>
    </w:pPr>
    <w:rPr>
      <w:sz w:val="22"/>
    </w:rPr>
  </w:style>
  <w:style w:type="paragraph" w:customStyle="1" w:styleId="FreeForm">
    <w:name w:val="Free Form"/>
    <w:rsid w:val="00161A80"/>
    <w:rPr>
      <w:rFonts w:eastAsia="ヒラギノ角ゴ Pro W3"/>
      <w:color w:val="000000"/>
    </w:rPr>
  </w:style>
  <w:style w:type="paragraph" w:customStyle="1" w:styleId="HeadingTR1">
    <w:name w:val="Heading TR 1"/>
    <w:basedOn w:val="Heading1"/>
    <w:link w:val="HeadingTR1Char"/>
    <w:qFormat/>
    <w:rsid w:val="00161A80"/>
    <w:pPr>
      <w:pBdr>
        <w:bottom w:val="single" w:sz="6" w:space="1" w:color="auto"/>
      </w:pBdr>
      <w:spacing w:after="120"/>
    </w:pPr>
    <w:rPr>
      <w:i/>
      <w:iCs/>
      <w:sz w:val="40"/>
      <w:szCs w:val="40"/>
      <w:u w:val="single"/>
    </w:rPr>
  </w:style>
  <w:style w:type="character" w:customStyle="1" w:styleId="HeadingTR1Char">
    <w:name w:val="Heading TR 1 Char"/>
    <w:basedOn w:val="Heading1Char"/>
    <w:link w:val="HeadingTR1"/>
    <w:rsid w:val="00161A80"/>
    <w:rPr>
      <w:rFonts w:eastAsia="Malgun Gothic"/>
      <w:b/>
      <w:i/>
      <w:iCs/>
      <w:sz w:val="40"/>
      <w:szCs w:val="40"/>
      <w:u w:val="single"/>
      <w:lang w:val="en-GB" w:eastAsia="en-US"/>
    </w:rPr>
  </w:style>
  <w:style w:type="paragraph" w:customStyle="1" w:styleId="HeadingTR2">
    <w:name w:val="Heading TR 2"/>
    <w:basedOn w:val="Heading2"/>
    <w:link w:val="HeadingTR2Char"/>
    <w:qFormat/>
    <w:rsid w:val="00161A80"/>
    <w:rPr>
      <w:sz w:val="32"/>
      <w:szCs w:val="32"/>
    </w:rPr>
  </w:style>
  <w:style w:type="character" w:customStyle="1" w:styleId="HeadingTR2Char">
    <w:name w:val="Heading TR 2 Char"/>
    <w:basedOn w:val="Heading2Char"/>
    <w:link w:val="HeadingTR2"/>
    <w:rsid w:val="00161A80"/>
    <w:rPr>
      <w:rFonts w:eastAsia="Malgun Gothic"/>
      <w:b/>
      <w:sz w:val="32"/>
      <w:szCs w:val="32"/>
      <w:lang w:val="en-GB" w:eastAsia="en-US"/>
    </w:rPr>
  </w:style>
  <w:style w:type="character" w:customStyle="1" w:styleId="hps">
    <w:name w:val="hps"/>
    <w:rsid w:val="00161A80"/>
  </w:style>
  <w:style w:type="character" w:customStyle="1" w:styleId="href">
    <w:name w:val="href"/>
    <w:basedOn w:val="DefaultParagraphFont"/>
    <w:rsid w:val="00161A80"/>
  </w:style>
  <w:style w:type="table" w:customStyle="1" w:styleId="LightShading-Accent11">
    <w:name w:val="Light Shading - Accent 11"/>
    <w:basedOn w:val="TableNormal"/>
    <w:uiPriority w:val="60"/>
    <w:rsid w:val="00161A80"/>
    <w:rPr>
      <w:rFonts w:ascii="Calibri" w:eastAsia="Calibri" w:hAnsi="Calibri" w:cs="Arial"/>
      <w:color w:val="365F91"/>
      <w:sz w:val="22"/>
      <w:szCs w:val="22"/>
      <w:lang w:val="en-GB" w:eastAsia="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ListParagraphChar">
    <w:name w:val="List Paragraph Char"/>
    <w:link w:val="ListParagraph"/>
    <w:uiPriority w:val="34"/>
    <w:rsid w:val="00161A80"/>
    <w:rPr>
      <w:rFonts w:ascii="Calibri" w:hAnsi="Calibri" w:cs="Arial"/>
      <w:sz w:val="22"/>
      <w:szCs w:val="22"/>
    </w:rPr>
  </w:style>
  <w:style w:type="numbering" w:customStyle="1" w:styleId="NoList1">
    <w:name w:val="No List1"/>
    <w:next w:val="NoList"/>
    <w:uiPriority w:val="99"/>
    <w:semiHidden/>
    <w:unhideWhenUsed/>
    <w:rsid w:val="00161A80"/>
  </w:style>
  <w:style w:type="paragraph" w:customStyle="1" w:styleId="NormalBlack">
    <w:name w:val="Normal + Black"/>
    <w:basedOn w:val="Normal"/>
    <w:rsid w:val="00161A80"/>
    <w:pPr>
      <w:tabs>
        <w:tab w:val="clear" w:pos="794"/>
        <w:tab w:val="clear" w:pos="1191"/>
        <w:tab w:val="clear" w:pos="1588"/>
        <w:tab w:val="clear" w:pos="1985"/>
      </w:tabs>
      <w:overflowPunct/>
      <w:autoSpaceDE/>
      <w:autoSpaceDN/>
      <w:adjustRightInd/>
      <w:spacing w:before="0"/>
      <w:textAlignment w:val="auto"/>
      <w:outlineLvl w:val="0"/>
    </w:pPr>
    <w:rPr>
      <w:rFonts w:eastAsia="MS Mincho"/>
      <w:szCs w:val="24"/>
      <w:lang w:val="en-US" w:eastAsia="ja-JP"/>
    </w:rPr>
  </w:style>
  <w:style w:type="paragraph" w:customStyle="1" w:styleId="PartNo">
    <w:name w:val="Part_No"/>
    <w:basedOn w:val="Normal"/>
    <w:next w:val="Normal"/>
    <w:rsid w:val="00161A80"/>
    <w:pPr>
      <w:keepNext/>
      <w:keepLines/>
      <w:spacing w:before="480" w:after="80"/>
      <w:jc w:val="center"/>
    </w:pPr>
    <w:rPr>
      <w:caps/>
      <w:sz w:val="28"/>
    </w:rPr>
  </w:style>
  <w:style w:type="paragraph" w:customStyle="1" w:styleId="Partref">
    <w:name w:val="Part_ref"/>
    <w:basedOn w:val="Normal"/>
    <w:next w:val="Normal"/>
    <w:rsid w:val="00161A80"/>
    <w:pPr>
      <w:keepNext/>
      <w:keepLines/>
      <w:spacing w:before="280"/>
      <w:jc w:val="center"/>
    </w:pPr>
  </w:style>
  <w:style w:type="paragraph" w:customStyle="1" w:styleId="Parttitle">
    <w:name w:val="Part_title"/>
    <w:basedOn w:val="Normal"/>
    <w:next w:val="Normalaftertitle0"/>
    <w:rsid w:val="00161A80"/>
    <w:pPr>
      <w:keepNext/>
      <w:keepLines/>
      <w:spacing w:before="240" w:after="280"/>
      <w:jc w:val="center"/>
    </w:pPr>
    <w:rPr>
      <w:b/>
      <w:sz w:val="28"/>
    </w:rPr>
  </w:style>
  <w:style w:type="paragraph" w:customStyle="1" w:styleId="Recdate">
    <w:name w:val="Rec_date"/>
    <w:basedOn w:val="Normal"/>
    <w:next w:val="Normalaftertitle0"/>
    <w:rsid w:val="00161A80"/>
    <w:pPr>
      <w:keepNext/>
      <w:keepLines/>
      <w:tabs>
        <w:tab w:val="clear" w:pos="794"/>
        <w:tab w:val="clear" w:pos="1191"/>
        <w:tab w:val="clear" w:pos="1588"/>
        <w:tab w:val="clear" w:pos="1985"/>
      </w:tabs>
      <w:jc w:val="right"/>
    </w:pPr>
    <w:rPr>
      <w:i/>
      <w:sz w:val="22"/>
    </w:rPr>
  </w:style>
  <w:style w:type="paragraph" w:customStyle="1" w:styleId="Questiondate">
    <w:name w:val="Question_date"/>
    <w:basedOn w:val="Recdate"/>
    <w:next w:val="Normalaftertitle0"/>
    <w:rsid w:val="00161A80"/>
  </w:style>
  <w:style w:type="paragraph" w:customStyle="1" w:styleId="QuestionNo">
    <w:name w:val="Question_No"/>
    <w:basedOn w:val="RecNo"/>
    <w:next w:val="Normal"/>
    <w:rsid w:val="00161A80"/>
  </w:style>
  <w:style w:type="paragraph" w:customStyle="1" w:styleId="RecNoBR">
    <w:name w:val="Rec_No_BR"/>
    <w:basedOn w:val="Normal"/>
    <w:next w:val="Normal"/>
    <w:rsid w:val="00161A80"/>
    <w:pPr>
      <w:keepNext/>
      <w:keepLines/>
      <w:spacing w:before="480"/>
      <w:jc w:val="center"/>
    </w:pPr>
    <w:rPr>
      <w:caps/>
      <w:sz w:val="28"/>
    </w:rPr>
  </w:style>
  <w:style w:type="paragraph" w:customStyle="1" w:styleId="QuestionNoBR">
    <w:name w:val="Question_No_BR"/>
    <w:basedOn w:val="RecNoBR"/>
    <w:next w:val="Normal"/>
    <w:rsid w:val="00161A80"/>
  </w:style>
  <w:style w:type="paragraph" w:customStyle="1" w:styleId="Recref">
    <w:name w:val="Rec_ref"/>
    <w:basedOn w:val="Normal"/>
    <w:next w:val="Recdate"/>
    <w:rsid w:val="00161A80"/>
    <w:pPr>
      <w:keepNext/>
      <w:keepLines/>
      <w:tabs>
        <w:tab w:val="clear" w:pos="794"/>
        <w:tab w:val="clear" w:pos="1191"/>
        <w:tab w:val="clear" w:pos="1588"/>
        <w:tab w:val="clear" w:pos="1985"/>
      </w:tabs>
      <w:jc w:val="center"/>
    </w:pPr>
    <w:rPr>
      <w:i/>
    </w:rPr>
  </w:style>
  <w:style w:type="paragraph" w:customStyle="1" w:styleId="Questionref">
    <w:name w:val="Question_ref"/>
    <w:basedOn w:val="Recref"/>
    <w:next w:val="Questiondate"/>
    <w:rsid w:val="00161A80"/>
  </w:style>
  <w:style w:type="paragraph" w:customStyle="1" w:styleId="Questiontitle">
    <w:name w:val="Question_title"/>
    <w:basedOn w:val="Rectitle"/>
    <w:next w:val="Questionref"/>
    <w:rsid w:val="00161A80"/>
  </w:style>
  <w:style w:type="character" w:customStyle="1" w:styleId="QuoteChar1">
    <w:name w:val="Quote Char1"/>
    <w:basedOn w:val="DefaultParagraphFont"/>
    <w:uiPriority w:val="29"/>
    <w:rsid w:val="00161A80"/>
    <w:rPr>
      <w:rFonts w:ascii="Times New Roman" w:eastAsia="Malgun Gothic" w:hAnsi="Times New Roman"/>
      <w:i/>
      <w:iCs/>
      <w:color w:val="404040" w:themeColor="text1" w:themeTint="BF"/>
      <w:sz w:val="24"/>
      <w:lang w:val="en-GB" w:eastAsia="en-US"/>
    </w:rPr>
  </w:style>
  <w:style w:type="paragraph" w:customStyle="1" w:styleId="Quote1">
    <w:name w:val="Quote1"/>
    <w:basedOn w:val="Normal"/>
    <w:next w:val="Normal"/>
    <w:uiPriority w:val="29"/>
    <w:qFormat/>
    <w:rsid w:val="00161A80"/>
    <w:pPr>
      <w:tabs>
        <w:tab w:val="clear" w:pos="794"/>
        <w:tab w:val="clear" w:pos="1191"/>
        <w:tab w:val="clear" w:pos="1588"/>
        <w:tab w:val="clear" w:pos="1985"/>
      </w:tabs>
      <w:overflowPunct/>
      <w:autoSpaceDE/>
      <w:autoSpaceDN/>
      <w:adjustRightInd/>
      <w:spacing w:before="0" w:after="200" w:line="276" w:lineRule="auto"/>
      <w:textAlignment w:val="auto"/>
    </w:pPr>
    <w:rPr>
      <w:rFonts w:ascii="Calibri" w:eastAsia="SimSun" w:hAnsi="Calibri" w:cs="Arial"/>
      <w:i/>
      <w:iCs/>
      <w:color w:val="000000"/>
      <w:sz w:val="22"/>
      <w:szCs w:val="22"/>
      <w:lang w:val="en-US" w:eastAsia="zh-CN"/>
    </w:rPr>
  </w:style>
  <w:style w:type="character" w:customStyle="1" w:styleId="Recdef">
    <w:name w:val="Rec_def"/>
    <w:rsid w:val="00161A80"/>
    <w:rPr>
      <w:b/>
    </w:rPr>
  </w:style>
  <w:style w:type="paragraph" w:customStyle="1" w:styleId="Reftitle">
    <w:name w:val="Ref_title"/>
    <w:basedOn w:val="Normal"/>
    <w:next w:val="Reftext"/>
    <w:rsid w:val="00161A80"/>
    <w:pPr>
      <w:spacing w:before="480"/>
      <w:jc w:val="center"/>
    </w:pPr>
    <w:rPr>
      <w:b/>
    </w:rPr>
  </w:style>
  <w:style w:type="paragraph" w:customStyle="1" w:styleId="Repdate">
    <w:name w:val="Rep_date"/>
    <w:basedOn w:val="Recdate"/>
    <w:next w:val="Normalaftertitle0"/>
    <w:rsid w:val="00161A80"/>
  </w:style>
  <w:style w:type="paragraph" w:customStyle="1" w:styleId="RepNo">
    <w:name w:val="Rep_No"/>
    <w:basedOn w:val="RecNo"/>
    <w:next w:val="Reptitle"/>
    <w:rsid w:val="00161A80"/>
  </w:style>
  <w:style w:type="paragraph" w:customStyle="1" w:styleId="RepNoBR">
    <w:name w:val="Rep_No_BR"/>
    <w:basedOn w:val="RecNoBR"/>
    <w:next w:val="Normal"/>
    <w:rsid w:val="00161A80"/>
  </w:style>
  <w:style w:type="paragraph" w:customStyle="1" w:styleId="Repref">
    <w:name w:val="Rep_ref"/>
    <w:basedOn w:val="Recref"/>
    <w:next w:val="Repdate"/>
    <w:rsid w:val="00161A80"/>
  </w:style>
  <w:style w:type="paragraph" w:customStyle="1" w:styleId="Resdate">
    <w:name w:val="Res_date"/>
    <w:basedOn w:val="Recdate"/>
    <w:next w:val="Normalaftertitle0"/>
    <w:rsid w:val="00161A80"/>
  </w:style>
  <w:style w:type="character" w:customStyle="1" w:styleId="Resdef">
    <w:name w:val="Res_def"/>
    <w:basedOn w:val="DefaultParagraphFont"/>
    <w:rsid w:val="00161A80"/>
    <w:rPr>
      <w:rFonts w:ascii="Times New Roman" w:hAnsi="Times New Roman"/>
      <w:b/>
    </w:rPr>
  </w:style>
  <w:style w:type="paragraph" w:customStyle="1" w:styleId="ResNo">
    <w:name w:val="Res_No"/>
    <w:basedOn w:val="RecNo"/>
    <w:next w:val="Normal"/>
    <w:rsid w:val="00161A80"/>
  </w:style>
  <w:style w:type="paragraph" w:customStyle="1" w:styleId="ResNoBR">
    <w:name w:val="Res_No_BR"/>
    <w:basedOn w:val="RecNoBR"/>
    <w:next w:val="Normal"/>
    <w:rsid w:val="00161A80"/>
  </w:style>
  <w:style w:type="paragraph" w:customStyle="1" w:styleId="Resref">
    <w:name w:val="Res_ref"/>
    <w:basedOn w:val="Recref"/>
    <w:next w:val="Resdate"/>
    <w:rsid w:val="00161A80"/>
  </w:style>
  <w:style w:type="paragraph" w:customStyle="1" w:styleId="Restitle">
    <w:name w:val="Res_title"/>
    <w:basedOn w:val="Rectitle"/>
    <w:next w:val="Resref"/>
    <w:rsid w:val="00161A80"/>
  </w:style>
  <w:style w:type="paragraph" w:customStyle="1" w:styleId="Section1">
    <w:name w:val="Section_1"/>
    <w:basedOn w:val="Normal"/>
    <w:next w:val="Normal"/>
    <w:rsid w:val="00161A80"/>
    <w:pPr>
      <w:tabs>
        <w:tab w:val="clear" w:pos="794"/>
        <w:tab w:val="clear" w:pos="1191"/>
        <w:tab w:val="clear" w:pos="1588"/>
        <w:tab w:val="clear" w:pos="1985"/>
      </w:tabs>
      <w:spacing w:before="624"/>
      <w:jc w:val="center"/>
    </w:pPr>
    <w:rPr>
      <w:b/>
    </w:rPr>
  </w:style>
  <w:style w:type="paragraph" w:customStyle="1" w:styleId="Section2">
    <w:name w:val="Section_2"/>
    <w:basedOn w:val="Normal"/>
    <w:next w:val="Normal"/>
    <w:rsid w:val="00161A80"/>
    <w:pPr>
      <w:tabs>
        <w:tab w:val="clear" w:pos="794"/>
        <w:tab w:val="clear" w:pos="1191"/>
        <w:tab w:val="clear" w:pos="1588"/>
        <w:tab w:val="clear" w:pos="1985"/>
      </w:tabs>
      <w:spacing w:before="240"/>
      <w:jc w:val="center"/>
    </w:pPr>
    <w:rPr>
      <w:i/>
    </w:rPr>
  </w:style>
  <w:style w:type="paragraph" w:customStyle="1" w:styleId="SectionNo">
    <w:name w:val="Section_No"/>
    <w:basedOn w:val="Normal"/>
    <w:next w:val="Normal"/>
    <w:rsid w:val="00161A80"/>
    <w:pPr>
      <w:keepNext/>
      <w:keepLines/>
      <w:spacing w:before="480" w:after="80"/>
      <w:jc w:val="center"/>
    </w:pPr>
    <w:rPr>
      <w:caps/>
      <w:sz w:val="28"/>
    </w:rPr>
  </w:style>
  <w:style w:type="paragraph" w:customStyle="1" w:styleId="Sectiontitle">
    <w:name w:val="Section_title"/>
    <w:basedOn w:val="Normal"/>
    <w:next w:val="Normalaftertitle0"/>
    <w:rsid w:val="00161A80"/>
    <w:pPr>
      <w:keepNext/>
      <w:keepLines/>
      <w:spacing w:before="480" w:after="280"/>
      <w:jc w:val="center"/>
    </w:pPr>
    <w:rPr>
      <w:b/>
      <w:sz w:val="28"/>
    </w:rPr>
  </w:style>
  <w:style w:type="paragraph" w:customStyle="1" w:styleId="Source">
    <w:name w:val="Source"/>
    <w:basedOn w:val="Normal"/>
    <w:next w:val="Normalaftertitle0"/>
    <w:rsid w:val="00161A80"/>
    <w:pPr>
      <w:spacing w:before="840" w:after="200"/>
      <w:jc w:val="center"/>
    </w:pPr>
    <w:rPr>
      <w:b/>
      <w:sz w:val="28"/>
    </w:rPr>
  </w:style>
  <w:style w:type="paragraph" w:customStyle="1" w:styleId="SpecialFooter">
    <w:name w:val="Special Footer"/>
    <w:basedOn w:val="Footer"/>
    <w:rsid w:val="00161A80"/>
    <w:pPr>
      <w:tabs>
        <w:tab w:val="left" w:pos="567"/>
        <w:tab w:val="left" w:pos="1134"/>
        <w:tab w:val="left" w:pos="1701"/>
        <w:tab w:val="left" w:pos="2268"/>
        <w:tab w:val="left" w:pos="2835"/>
      </w:tabs>
    </w:pPr>
    <w:rPr>
      <w:caps w:val="0"/>
      <w:noProof w:val="0"/>
    </w:rPr>
  </w:style>
  <w:style w:type="table" w:customStyle="1" w:styleId="TableGrid1">
    <w:name w:val="Table Grid1"/>
    <w:basedOn w:val="TableNormal"/>
    <w:next w:val="TableGrid"/>
    <w:uiPriority w:val="59"/>
    <w:rsid w:val="00161A80"/>
    <w:rPr>
      <w:rFonts w:ascii="Calibri" w:eastAsia="SimSun"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freq">
    <w:name w:val="Table_freq"/>
    <w:basedOn w:val="DefaultParagraphFont"/>
    <w:rsid w:val="00161A80"/>
    <w:rPr>
      <w:b/>
      <w:color w:val="auto"/>
    </w:rPr>
  </w:style>
  <w:style w:type="paragraph" w:customStyle="1" w:styleId="TableNoBR">
    <w:name w:val="Table_No_BR"/>
    <w:basedOn w:val="Normal"/>
    <w:next w:val="TabletitleBR"/>
    <w:rsid w:val="00161A80"/>
    <w:pPr>
      <w:keepNext/>
      <w:spacing w:before="560" w:after="120"/>
      <w:jc w:val="center"/>
    </w:pPr>
    <w:rPr>
      <w:caps/>
    </w:rPr>
  </w:style>
  <w:style w:type="paragraph" w:customStyle="1" w:styleId="TableNoTitle0">
    <w:name w:val="Table_NoTitle"/>
    <w:basedOn w:val="Normal"/>
    <w:next w:val="Tablehead"/>
    <w:rsid w:val="00161A80"/>
    <w:pPr>
      <w:keepNext/>
      <w:keepLines/>
      <w:spacing w:before="360" w:after="120"/>
      <w:jc w:val="center"/>
    </w:pPr>
    <w:rPr>
      <w:b/>
    </w:rPr>
  </w:style>
  <w:style w:type="paragraph" w:customStyle="1" w:styleId="Tableref">
    <w:name w:val="Table_ref"/>
    <w:basedOn w:val="Normal"/>
    <w:next w:val="TabletitleBR"/>
    <w:rsid w:val="00161A80"/>
    <w:pPr>
      <w:keepNext/>
      <w:spacing w:before="0" w:after="120"/>
      <w:jc w:val="center"/>
    </w:pPr>
  </w:style>
  <w:style w:type="paragraph" w:customStyle="1" w:styleId="Title1">
    <w:name w:val="Title 1"/>
    <w:basedOn w:val="Source"/>
    <w:next w:val="Normal"/>
    <w:rsid w:val="00161A80"/>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161A80"/>
  </w:style>
  <w:style w:type="paragraph" w:customStyle="1" w:styleId="Title3">
    <w:name w:val="Title 3"/>
    <w:basedOn w:val="Title2"/>
    <w:next w:val="Normal"/>
    <w:rsid w:val="00161A80"/>
    <w:rPr>
      <w:caps w:val="0"/>
    </w:rPr>
  </w:style>
  <w:style w:type="paragraph" w:customStyle="1" w:styleId="Title4">
    <w:name w:val="Title 4"/>
    <w:basedOn w:val="Title3"/>
    <w:next w:val="Heading1"/>
    <w:rsid w:val="00161A80"/>
    <w:rPr>
      <w:b/>
    </w:rPr>
  </w:style>
  <w:style w:type="character" w:customStyle="1" w:styleId="RecNoZchn">
    <w:name w:val="Rec_No Zchn"/>
    <w:basedOn w:val="DefaultParagraphFont"/>
    <w:link w:val="RecNo"/>
    <w:rsid w:val="00334018"/>
    <w:rPr>
      <w:rFonts w:eastAsia="Malgun Gothic"/>
      <w:b/>
      <w:sz w:val="2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footer" Target="footer6.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header" Target="header5.xml"/><Relationship Id="rId37" Type="http://schemas.openxmlformats.org/officeDocument/2006/relationships/theme" Target="theme/theme1.xml"/><Relationship Id="rId40"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P:\QPUB\TSB\FG%20SSC\TEMPLATE\STYLES\FG-SSC%20Styles.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089D8AEFAC1A247B7216C0DD884D876" ma:contentTypeVersion="1" ma:contentTypeDescription="Create a new document." ma:contentTypeScope="" ma:versionID="4fd4ad009aa42f07bea72a9ac54a6a46">
  <xsd:schema xmlns:xsd="http://www.w3.org/2001/XMLSchema" xmlns:xs="http://www.w3.org/2001/XMLSchema" xmlns:p="http://schemas.microsoft.com/office/2006/metadata/properties" xmlns:ns2="6048f16a-77ac-4327-be06-b0beb1ce50d8" targetNamespace="http://schemas.microsoft.com/office/2006/metadata/properties" ma:root="true" ma:fieldsID="03aa258e3c6d3b639b87b14df7afe5bb" ns2:_="">
    <xsd:import namespace="6048f16a-77ac-4327-be06-b0beb1ce50d8"/>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48f16a-77ac-4327-be06-b0beb1ce50d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5E0731-BC40-46C0-A3C0-C6032BA963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48f16a-77ac-4327-be06-b0beb1ce50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CE1CCBF-E105-4E60-96F0-CD8B1468EFB1}">
  <ds:schemaRefs>
    <ds:schemaRef ds:uri="http://schemas.microsoft.com/sharepoint/v3/contenttype/forms"/>
  </ds:schemaRefs>
</ds:datastoreItem>
</file>

<file path=customXml/itemProps3.xml><?xml version="1.0" encoding="utf-8"?>
<ds:datastoreItem xmlns:ds="http://schemas.openxmlformats.org/officeDocument/2006/customXml" ds:itemID="{9A0178BA-9BA0-409B-B984-B1A16F161326}">
  <ds:schemaRefs>
    <ds:schemaRef ds:uri="http://purl.org/dc/dcmitype/"/>
    <ds:schemaRef ds:uri="http://www.w3.org/XML/1998/namespace"/>
    <ds:schemaRef ds:uri="http://purl.org/dc/elements/1.1/"/>
    <ds:schemaRef ds:uri="6048f16a-77ac-4327-be06-b0beb1ce50d8"/>
    <ds:schemaRef ds:uri="http://schemas.openxmlformats.org/package/2006/metadata/core-properties"/>
    <ds:schemaRef ds:uri="http://purl.org/dc/terms/"/>
    <ds:schemaRef ds:uri="http://schemas.microsoft.com/office/2006/documentManagement/types"/>
    <ds:schemaRef ds:uri="http://schemas.microsoft.com/office/infopath/2007/PartnerControls"/>
    <ds:schemaRef ds:uri="http://schemas.microsoft.com/office/2006/metadata/properties"/>
  </ds:schemaRefs>
</ds:datastoreItem>
</file>

<file path=customXml/itemProps4.xml><?xml version="1.0" encoding="utf-8"?>
<ds:datastoreItem xmlns:ds="http://schemas.openxmlformats.org/officeDocument/2006/customXml" ds:itemID="{2C483522-E9B4-474A-B859-80C7ED18F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FG-SSC Styles.docx</Template>
  <TotalTime>1</TotalTime>
  <Pages>51</Pages>
  <Words>10243</Words>
  <Characters>58390</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Technical Report</vt:lpstr>
    </vt:vector>
  </TitlesOfParts>
  <Manager>ITU-T</Manager>
  <Company>International Telecommunication Union (ITU)</Company>
  <LinksUpToDate>false</LinksUpToDate>
  <CharactersWithSpaces>68497</CharactersWithSpaces>
  <SharedDoc>false</SharedDoc>
  <HLinks>
    <vt:vector size="114" baseType="variant">
      <vt:variant>
        <vt:i4>1703985</vt:i4>
      </vt:variant>
      <vt:variant>
        <vt:i4>116</vt:i4>
      </vt:variant>
      <vt:variant>
        <vt:i4>0</vt:i4>
      </vt:variant>
      <vt:variant>
        <vt:i4>5</vt:i4>
      </vt:variant>
      <vt:variant>
        <vt:lpwstr/>
      </vt:variant>
      <vt:variant>
        <vt:lpwstr>_Toc286246115</vt:lpwstr>
      </vt:variant>
      <vt:variant>
        <vt:i4>1769521</vt:i4>
      </vt:variant>
      <vt:variant>
        <vt:i4>107</vt:i4>
      </vt:variant>
      <vt:variant>
        <vt:i4>0</vt:i4>
      </vt:variant>
      <vt:variant>
        <vt:i4>5</vt:i4>
      </vt:variant>
      <vt:variant>
        <vt:lpwstr/>
      </vt:variant>
      <vt:variant>
        <vt:lpwstr>_Toc286246107</vt:lpwstr>
      </vt:variant>
      <vt:variant>
        <vt:i4>1179697</vt:i4>
      </vt:variant>
      <vt:variant>
        <vt:i4>98</vt:i4>
      </vt:variant>
      <vt:variant>
        <vt:i4>0</vt:i4>
      </vt:variant>
      <vt:variant>
        <vt:i4>5</vt:i4>
      </vt:variant>
      <vt:variant>
        <vt:lpwstr/>
      </vt:variant>
      <vt:variant>
        <vt:lpwstr>_Toc156801694</vt:lpwstr>
      </vt:variant>
      <vt:variant>
        <vt:i4>1179697</vt:i4>
      </vt:variant>
      <vt:variant>
        <vt:i4>92</vt:i4>
      </vt:variant>
      <vt:variant>
        <vt:i4>0</vt:i4>
      </vt:variant>
      <vt:variant>
        <vt:i4>5</vt:i4>
      </vt:variant>
      <vt:variant>
        <vt:lpwstr/>
      </vt:variant>
      <vt:variant>
        <vt:lpwstr>_Toc156801693</vt:lpwstr>
      </vt:variant>
      <vt:variant>
        <vt:i4>1179697</vt:i4>
      </vt:variant>
      <vt:variant>
        <vt:i4>86</vt:i4>
      </vt:variant>
      <vt:variant>
        <vt:i4>0</vt:i4>
      </vt:variant>
      <vt:variant>
        <vt:i4>5</vt:i4>
      </vt:variant>
      <vt:variant>
        <vt:lpwstr/>
      </vt:variant>
      <vt:variant>
        <vt:lpwstr>_Toc156801692</vt:lpwstr>
      </vt:variant>
      <vt:variant>
        <vt:i4>1179697</vt:i4>
      </vt:variant>
      <vt:variant>
        <vt:i4>80</vt:i4>
      </vt:variant>
      <vt:variant>
        <vt:i4>0</vt:i4>
      </vt:variant>
      <vt:variant>
        <vt:i4>5</vt:i4>
      </vt:variant>
      <vt:variant>
        <vt:lpwstr/>
      </vt:variant>
      <vt:variant>
        <vt:lpwstr>_Toc156801691</vt:lpwstr>
      </vt:variant>
      <vt:variant>
        <vt:i4>1179697</vt:i4>
      </vt:variant>
      <vt:variant>
        <vt:i4>74</vt:i4>
      </vt:variant>
      <vt:variant>
        <vt:i4>0</vt:i4>
      </vt:variant>
      <vt:variant>
        <vt:i4>5</vt:i4>
      </vt:variant>
      <vt:variant>
        <vt:lpwstr/>
      </vt:variant>
      <vt:variant>
        <vt:lpwstr>_Toc156801690</vt:lpwstr>
      </vt:variant>
      <vt:variant>
        <vt:i4>1245233</vt:i4>
      </vt:variant>
      <vt:variant>
        <vt:i4>68</vt:i4>
      </vt:variant>
      <vt:variant>
        <vt:i4>0</vt:i4>
      </vt:variant>
      <vt:variant>
        <vt:i4>5</vt:i4>
      </vt:variant>
      <vt:variant>
        <vt:lpwstr/>
      </vt:variant>
      <vt:variant>
        <vt:lpwstr>_Toc156801689</vt:lpwstr>
      </vt:variant>
      <vt:variant>
        <vt:i4>1245233</vt:i4>
      </vt:variant>
      <vt:variant>
        <vt:i4>62</vt:i4>
      </vt:variant>
      <vt:variant>
        <vt:i4>0</vt:i4>
      </vt:variant>
      <vt:variant>
        <vt:i4>5</vt:i4>
      </vt:variant>
      <vt:variant>
        <vt:lpwstr/>
      </vt:variant>
      <vt:variant>
        <vt:lpwstr>_Toc156801688</vt:lpwstr>
      </vt:variant>
      <vt:variant>
        <vt:i4>1245233</vt:i4>
      </vt:variant>
      <vt:variant>
        <vt:i4>56</vt:i4>
      </vt:variant>
      <vt:variant>
        <vt:i4>0</vt:i4>
      </vt:variant>
      <vt:variant>
        <vt:i4>5</vt:i4>
      </vt:variant>
      <vt:variant>
        <vt:lpwstr/>
      </vt:variant>
      <vt:variant>
        <vt:lpwstr>_Toc156801687</vt:lpwstr>
      </vt:variant>
      <vt:variant>
        <vt:i4>1245233</vt:i4>
      </vt:variant>
      <vt:variant>
        <vt:i4>50</vt:i4>
      </vt:variant>
      <vt:variant>
        <vt:i4>0</vt:i4>
      </vt:variant>
      <vt:variant>
        <vt:i4>5</vt:i4>
      </vt:variant>
      <vt:variant>
        <vt:lpwstr/>
      </vt:variant>
      <vt:variant>
        <vt:lpwstr>_Toc156801686</vt:lpwstr>
      </vt:variant>
      <vt:variant>
        <vt:i4>1245233</vt:i4>
      </vt:variant>
      <vt:variant>
        <vt:i4>44</vt:i4>
      </vt:variant>
      <vt:variant>
        <vt:i4>0</vt:i4>
      </vt:variant>
      <vt:variant>
        <vt:i4>5</vt:i4>
      </vt:variant>
      <vt:variant>
        <vt:lpwstr/>
      </vt:variant>
      <vt:variant>
        <vt:lpwstr>_Toc156801685</vt:lpwstr>
      </vt:variant>
      <vt:variant>
        <vt:i4>1245233</vt:i4>
      </vt:variant>
      <vt:variant>
        <vt:i4>38</vt:i4>
      </vt:variant>
      <vt:variant>
        <vt:i4>0</vt:i4>
      </vt:variant>
      <vt:variant>
        <vt:i4>5</vt:i4>
      </vt:variant>
      <vt:variant>
        <vt:lpwstr/>
      </vt:variant>
      <vt:variant>
        <vt:lpwstr>_Toc156801684</vt:lpwstr>
      </vt:variant>
      <vt:variant>
        <vt:i4>1245233</vt:i4>
      </vt:variant>
      <vt:variant>
        <vt:i4>32</vt:i4>
      </vt:variant>
      <vt:variant>
        <vt:i4>0</vt:i4>
      </vt:variant>
      <vt:variant>
        <vt:i4>5</vt:i4>
      </vt:variant>
      <vt:variant>
        <vt:lpwstr/>
      </vt:variant>
      <vt:variant>
        <vt:lpwstr>_Toc156801683</vt:lpwstr>
      </vt:variant>
      <vt:variant>
        <vt:i4>1245233</vt:i4>
      </vt:variant>
      <vt:variant>
        <vt:i4>26</vt:i4>
      </vt:variant>
      <vt:variant>
        <vt:i4>0</vt:i4>
      </vt:variant>
      <vt:variant>
        <vt:i4>5</vt:i4>
      </vt:variant>
      <vt:variant>
        <vt:lpwstr/>
      </vt:variant>
      <vt:variant>
        <vt:lpwstr>_Toc156801682</vt:lpwstr>
      </vt:variant>
      <vt:variant>
        <vt:i4>1245233</vt:i4>
      </vt:variant>
      <vt:variant>
        <vt:i4>20</vt:i4>
      </vt:variant>
      <vt:variant>
        <vt:i4>0</vt:i4>
      </vt:variant>
      <vt:variant>
        <vt:i4>5</vt:i4>
      </vt:variant>
      <vt:variant>
        <vt:lpwstr/>
      </vt:variant>
      <vt:variant>
        <vt:lpwstr>_Toc156801681</vt:lpwstr>
      </vt:variant>
      <vt:variant>
        <vt:i4>1245233</vt:i4>
      </vt:variant>
      <vt:variant>
        <vt:i4>14</vt:i4>
      </vt:variant>
      <vt:variant>
        <vt:i4>0</vt:i4>
      </vt:variant>
      <vt:variant>
        <vt:i4>5</vt:i4>
      </vt:variant>
      <vt:variant>
        <vt:lpwstr/>
      </vt:variant>
      <vt:variant>
        <vt:lpwstr>_Toc156801680</vt:lpwstr>
      </vt:variant>
      <vt:variant>
        <vt:i4>1835057</vt:i4>
      </vt:variant>
      <vt:variant>
        <vt:i4>8</vt:i4>
      </vt:variant>
      <vt:variant>
        <vt:i4>0</vt:i4>
      </vt:variant>
      <vt:variant>
        <vt:i4>5</vt:i4>
      </vt:variant>
      <vt:variant>
        <vt:lpwstr/>
      </vt:variant>
      <vt:variant>
        <vt:lpwstr>_Toc156801679</vt:lpwstr>
      </vt:variant>
      <vt:variant>
        <vt:i4>1835057</vt:i4>
      </vt:variant>
      <vt:variant>
        <vt:i4>2</vt:i4>
      </vt:variant>
      <vt:variant>
        <vt:i4>0</vt:i4>
      </vt:variant>
      <vt:variant>
        <vt:i4>5</vt:i4>
      </vt:variant>
      <vt:variant>
        <vt:lpwstr/>
      </vt:variant>
      <vt:variant>
        <vt:lpwstr>_Toc156801678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creator>Editor</dc:creator>
  <dc:description>Template updated 2014-10-15</dc:description>
  <cp:lastModifiedBy>TSB-AC</cp:lastModifiedBy>
  <cp:revision>2</cp:revision>
  <cp:lastPrinted>2006-11-21T13:52:00Z</cp:lastPrinted>
  <dcterms:created xsi:type="dcterms:W3CDTF">2018-11-16T14:11:00Z</dcterms:created>
  <dcterms:modified xsi:type="dcterms:W3CDTF">2018-11-16T14:11:00Z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um">
    <vt:lpwstr>FG-SSC</vt:lpwstr>
  </property>
  <property fmtid="{D5CDD505-2E9C-101B-9397-08002B2CF9AE}" pid="3" name="Docdate">
    <vt:lpwstr/>
  </property>
  <property fmtid="{D5CDD505-2E9C-101B-9397-08002B2CF9AE}" pid="4" name="Docorlang">
    <vt:lpwstr>English only Original: English</vt:lpwstr>
  </property>
  <property fmtid="{D5CDD505-2E9C-101B-9397-08002B2CF9AE}" pid="5" name="Docbluepink">
    <vt:lpwstr>5/16</vt:lpwstr>
  </property>
  <property fmtid="{D5CDD505-2E9C-101B-9397-08002B2CF9AE}" pid="6" name="Docdest">
    <vt:lpwstr>Geneva, 14 - 24 November 2006</vt:lpwstr>
  </property>
  <property fmtid="{D5CDD505-2E9C-101B-9397-08002B2CF9AE}" pid="7" name="Docauthor">
    <vt:lpwstr>Editor TP.FNTP</vt:lpwstr>
  </property>
  <property fmtid="{D5CDD505-2E9C-101B-9397-08002B2CF9AE}" pid="8" name="ContentTypeId">
    <vt:lpwstr>0x010100D089D8AEFAC1A247B7216C0DD884D876</vt:lpwstr>
  </property>
  <property fmtid="{D5CDD505-2E9C-101B-9397-08002B2CF9AE}" pid="9" name="doctitle2">
    <vt:lpwstr>ITU-T Focus Group on Smart Sustainable Cities</vt:lpwstr>
  </property>
  <property fmtid="{D5CDD505-2E9C-101B-9397-08002B2CF9AE}" pid="10" name="doctitle">
    <vt:lpwstr>Technical Report ITU-T oneM2M- Application Developer Guide: Light control example using HTTP binding</vt:lpwstr>
  </property>
</Properties>
</file>